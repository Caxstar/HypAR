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24C1" w:rsidRDefault="00E424C1" w:rsidP="008570F6">
      <w:pPr>
        <w:pStyle w:val="CoverTitle"/>
        <w:rPr>
          <w:rFonts w:eastAsia="Calibri" w:cs="Times New Roman"/>
          <w:b w:val="0"/>
          <w:spacing w:val="0"/>
          <w:kern w:val="0"/>
          <w:sz w:val="24"/>
          <w:szCs w:val="22"/>
        </w:rPr>
      </w:pPr>
    </w:p>
    <w:sdt>
      <w:sdtPr>
        <w:rPr>
          <w:rFonts w:eastAsia="Calibri" w:cs="Times New Roman"/>
          <w:b w:val="0"/>
          <w:iCs/>
          <w:color w:val="30B787" w:themeColor="accent1"/>
          <w:spacing w:val="0"/>
          <w:kern w:val="0"/>
          <w:sz w:val="24"/>
          <w:szCs w:val="22"/>
        </w:rPr>
        <w:id w:val="23654465"/>
        <w:docPartObj>
          <w:docPartGallery w:val="Cover Pages"/>
          <w:docPartUnique/>
        </w:docPartObj>
      </w:sdtPr>
      <w:sdtEndPr>
        <w:rPr>
          <w:rFonts w:eastAsiaTheme="majorEastAsia" w:cstheme="majorBidi"/>
          <w:bCs/>
          <w:spacing w:val="15"/>
          <w:sz w:val="34"/>
          <w:szCs w:val="24"/>
        </w:rPr>
      </w:sdtEndPr>
      <w:sdtContent>
        <w:p w:rsidR="009A623D" w:rsidRPr="00000A93" w:rsidRDefault="00257992" w:rsidP="008570F6">
          <w:pPr>
            <w:pStyle w:val="CoverTitle"/>
            <w:rPr>
              <w:sz w:val="52"/>
            </w:rPr>
          </w:pPr>
          <w:r w:rsidRPr="00000A93">
            <w:rPr>
              <w:noProof/>
              <w:sz w:val="72"/>
            </w:rPr>
            <mc:AlternateContent>
              <mc:Choice Requires="wps">
                <w:drawing>
                  <wp:anchor distT="0" distB="0" distL="114300" distR="114300" simplePos="0" relativeHeight="251817471" behindDoc="1" locked="1" layoutInCell="1" allowOverlap="1">
                    <wp:simplePos x="0" y="0"/>
                    <wp:positionH relativeFrom="margin">
                      <wp:align>center</wp:align>
                    </wp:positionH>
                    <wp:positionV relativeFrom="page">
                      <wp:posOffset>-158750</wp:posOffset>
                    </wp:positionV>
                    <wp:extent cx="7844790" cy="7242810"/>
                    <wp:effectExtent l="0" t="0" r="3810" b="0"/>
                    <wp:wrapNone/>
                    <wp:docPr id="64" name="Rectangle 34" descr="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4790" cy="7242810"/>
                            </a:xfrm>
                            <a:prstGeom prst="rect">
                              <a:avLst/>
                            </a:prstGeom>
                            <a:solidFill>
                              <a:schemeClr val="tx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EB10D42" id="Rectangle 34" o:spid="_x0000_s1026" alt="background" style="position:absolute;margin-left:0;margin-top:-12.5pt;width:617.7pt;height:570.3pt;z-index:-251499009;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" fillcolor="black [3213]" stroked="f" strokeweight="2pt">
                    <w10:wrap anchorx="margin" anchory="page"/>
                    <w10:anchorlock/>
                  </v:rect>
                </w:pict>
              </mc:Fallback>
            </mc:AlternateContent>
          </w:r>
          <w:r w:rsidR="00115AE0" w:rsidRPr="00000A93">
            <w:rPr>
              <w:noProof/>
              <w:sz w:val="72"/>
            </w:rPr>
            <w:drawing>
              <wp:anchor distT="0" distB="360045" distL="114300" distR="114300" simplePos="0" relativeHeight="251828736" behindDoc="0" locked="1" layoutInCell="1" allowOverlap="1" wp14:anchorId="0A958E38" wp14:editId="267DB7C9">
                <wp:simplePos x="0" y="0"/>
                <wp:positionH relativeFrom="page">
                  <wp:posOffset>720090</wp:posOffset>
                </wp:positionH>
                <wp:positionV relativeFrom="margin">
                  <wp:posOffset>0</wp:posOffset>
                </wp:positionV>
                <wp:extent cx="1742400" cy="820800"/>
                <wp:effectExtent l="0" t="0" r="0" b="0"/>
                <wp:wrapTopAndBottom/>
                <wp:docPr id="4" name="Picture 4" descr="CSIRO Data61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screen">
                          <a:extLst>
                            <a:ext uri="{28A0092B-C50C-407E-A947-70E740481C1C}">
                              <a14:useLocalDpi xmlns:a14="http://schemas.microsoft.com/office/drawing/2010/main"/>
                            </a:ext>
                          </a:extLst>
                        </a:blip>
                        <a:stretch>
                          <a:fillRect/>
                        </a:stretch>
                      </pic:blipFill>
                      <pic:spPr bwMode="auto">
                        <a:xfrm>
                          <a:off x="0" y="0"/>
                          <a:ext cx="1742400" cy="8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5E3" w:rsidRPr="00000A93">
            <w:rPr>
              <w:sz w:val="72"/>
            </w:rPr>
            <w:t>HypAR - Hyperspectral imaging using Augmented Reality</w:t>
          </w:r>
          <w:r w:rsidR="009A623D" w:rsidRPr="00000A93">
            <w:rPr>
              <w:sz w:val="72"/>
            </w:rPr>
            <w:t xml:space="preserve"> </w:t>
          </w:r>
        </w:p>
        <w:p w:rsidR="00000A93" w:rsidRPr="00000A93" w:rsidRDefault="00257992" w:rsidP="00000A93">
          <w:pPr>
            <w:pStyle w:val="CoverSubtitle"/>
            <w:rPr>
              <w:b/>
              <w:sz w:val="40"/>
            </w:rPr>
          </w:pPr>
          <w:r w:rsidRPr="00000A93">
            <w:rPr>
              <w:b/>
              <w:noProof/>
              <w:sz w:val="40"/>
            </w:rPr>
            <mc:AlternateContent>
              <mc:Choice Requires="wpg">
                <w:drawing>
                  <wp:anchor distT="0" distB="0" distL="114300" distR="114300" simplePos="0" relativeHeight="251819519" behindDoc="1" locked="1" layoutInCell="1" allowOverlap="1">
                    <wp:simplePos x="0" y="0"/>
                    <wp:positionH relativeFrom="page">
                      <wp:posOffset>-712470</wp:posOffset>
                    </wp:positionH>
                    <wp:positionV relativeFrom="page">
                      <wp:posOffset>5748655</wp:posOffset>
                    </wp:positionV>
                    <wp:extent cx="8981440" cy="3473450"/>
                    <wp:effectExtent l="1905" t="5080" r="8255" b="7620"/>
                    <wp:wrapSquare wrapText="bothSides"/>
                    <wp:docPr id="50" name="Group 23" descr="background"/>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8981440" cy="3473450"/>
                              <a:chOff x="0" y="0"/>
                              <a:chExt cx="64837" cy="25087"/>
                            </a:xfrm>
                          </wpg:grpSpPr>
                          <wps:wsp>
                            <wps:cNvPr id="51" name="Freeform 15"/>
                            <wps:cNvSpPr>
                              <a:spLocks/>
                            </wps:cNvSpPr>
                            <wps:spPr bwMode="auto">
                              <a:xfrm>
                                <a:off x="56125" y="19391"/>
                                <a:ext cx="8712" cy="5696"/>
                              </a:xfrm>
                              <a:custGeom>
                                <a:avLst/>
                                <a:gdLst>
                                  <a:gd name="T0" fmla="*/ 816627 w 383"/>
                                  <a:gd name="T1" fmla="*/ 567326 h 251"/>
                                  <a:gd name="T2" fmla="*/ 816627 w 383"/>
                                  <a:gd name="T3" fmla="*/ 567326 h 251"/>
                                  <a:gd name="T4" fmla="*/ 816627 w 383"/>
                                  <a:gd name="T5" fmla="*/ 567326 h 251"/>
                                  <a:gd name="T6" fmla="*/ 816627 w 383"/>
                                  <a:gd name="T7" fmla="*/ 567326 h 251"/>
                                  <a:gd name="T8" fmla="*/ 846198 w 383"/>
                                  <a:gd name="T9" fmla="*/ 551441 h 251"/>
                                  <a:gd name="T10" fmla="*/ 862121 w 383"/>
                                  <a:gd name="T11" fmla="*/ 542363 h 251"/>
                                  <a:gd name="T12" fmla="*/ 868945 w 383"/>
                                  <a:gd name="T13" fmla="*/ 535555 h 251"/>
                                  <a:gd name="T14" fmla="*/ 871220 w 383"/>
                                  <a:gd name="T15" fmla="*/ 524209 h 251"/>
                                  <a:gd name="T16" fmla="*/ 871220 w 383"/>
                                  <a:gd name="T17" fmla="*/ 517401 h 251"/>
                                  <a:gd name="T18" fmla="*/ 871220 w 383"/>
                                  <a:gd name="T19" fmla="*/ 474284 h 251"/>
                                  <a:gd name="T20" fmla="*/ 871220 w 383"/>
                                  <a:gd name="T21" fmla="*/ 474284 h 251"/>
                                  <a:gd name="T22" fmla="*/ 862121 w 383"/>
                                  <a:gd name="T23" fmla="*/ 458399 h 251"/>
                                  <a:gd name="T24" fmla="*/ 72791 w 383"/>
                                  <a:gd name="T25" fmla="*/ 4539 h 251"/>
                                  <a:gd name="T26" fmla="*/ 54593 w 383"/>
                                  <a:gd name="T27" fmla="*/ 4539 h 251"/>
                                  <a:gd name="T28" fmla="*/ 54593 w 383"/>
                                  <a:gd name="T29" fmla="*/ 4539 h 251"/>
                                  <a:gd name="T30" fmla="*/ 54593 w 383"/>
                                  <a:gd name="T31" fmla="*/ 4539 h 251"/>
                                  <a:gd name="T32" fmla="*/ 54593 w 383"/>
                                  <a:gd name="T33" fmla="*/ 4539 h 251"/>
                                  <a:gd name="T34" fmla="*/ 25022 w 383"/>
                                  <a:gd name="T35" fmla="*/ 20424 h 251"/>
                                  <a:gd name="T36" fmla="*/ 11374 w 383"/>
                                  <a:gd name="T37" fmla="*/ 29501 h 251"/>
                                  <a:gd name="T38" fmla="*/ 2275 w 383"/>
                                  <a:gd name="T39" fmla="*/ 36309 h 251"/>
                                  <a:gd name="T40" fmla="*/ 0 w 383"/>
                                  <a:gd name="T41" fmla="*/ 45386 h 251"/>
                                  <a:gd name="T42" fmla="*/ 0 w 383"/>
                                  <a:gd name="T43" fmla="*/ 54463 h 251"/>
                                  <a:gd name="T44" fmla="*/ 0 w 383"/>
                                  <a:gd name="T45" fmla="*/ 97580 h 251"/>
                                  <a:gd name="T46" fmla="*/ 0 w 383"/>
                                  <a:gd name="T47" fmla="*/ 97580 h 251"/>
                                  <a:gd name="T48" fmla="*/ 0 w 383"/>
                                  <a:gd name="T49" fmla="*/ 97580 h 251"/>
                                  <a:gd name="T50" fmla="*/ 9099 w 383"/>
                                  <a:gd name="T51" fmla="*/ 113465 h 251"/>
                                  <a:gd name="T52" fmla="*/ 798429 w 383"/>
                                  <a:gd name="T53" fmla="*/ 567326 h 251"/>
                                  <a:gd name="T54" fmla="*/ 816627 w 383"/>
                                  <a:gd name="T55" fmla="*/ 567326 h 251"/>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383" h="251">
                                    <a:moveTo>
                                      <a:pt x="359" y="250"/>
                                    </a:moveTo>
                                    <a:cubicBezTo>
                                      <a:pt x="359" y="250"/>
                                      <a:pt x="359" y="250"/>
                                      <a:pt x="359" y="250"/>
                                    </a:cubicBezTo>
                                    <a:cubicBezTo>
                                      <a:pt x="359" y="250"/>
                                      <a:pt x="359" y="250"/>
                                      <a:pt x="359" y="250"/>
                                    </a:cubicBezTo>
                                    <a:cubicBezTo>
                                      <a:pt x="359" y="250"/>
                                      <a:pt x="359" y="250"/>
                                      <a:pt x="359" y="250"/>
                                    </a:cubicBezTo>
                                    <a:cubicBezTo>
                                      <a:pt x="372" y="243"/>
                                      <a:pt x="372" y="243"/>
                                      <a:pt x="372" y="243"/>
                                    </a:cubicBezTo>
                                    <a:cubicBezTo>
                                      <a:pt x="379" y="239"/>
                                      <a:pt x="379" y="239"/>
                                      <a:pt x="379" y="239"/>
                                    </a:cubicBezTo>
                                    <a:cubicBezTo>
                                      <a:pt x="380" y="238"/>
                                      <a:pt x="381" y="237"/>
                                      <a:pt x="382" y="236"/>
                                    </a:cubicBezTo>
                                    <a:cubicBezTo>
                                      <a:pt x="383" y="234"/>
                                      <a:pt x="383" y="233"/>
                                      <a:pt x="383" y="231"/>
                                    </a:cubicBezTo>
                                    <a:cubicBezTo>
                                      <a:pt x="383" y="228"/>
                                      <a:pt x="383" y="228"/>
                                      <a:pt x="383" y="228"/>
                                    </a:cubicBezTo>
                                    <a:cubicBezTo>
                                      <a:pt x="383" y="209"/>
                                      <a:pt x="383" y="209"/>
                                      <a:pt x="383" y="209"/>
                                    </a:cubicBezTo>
                                    <a:cubicBezTo>
                                      <a:pt x="383" y="209"/>
                                      <a:pt x="383" y="209"/>
                                      <a:pt x="383" y="209"/>
                                    </a:cubicBezTo>
                                    <a:cubicBezTo>
                                      <a:pt x="383" y="206"/>
                                      <a:pt x="382" y="203"/>
                                      <a:pt x="379" y="202"/>
                                    </a:cubicBezTo>
                                    <a:cubicBezTo>
                                      <a:pt x="32" y="2"/>
                                      <a:pt x="32" y="2"/>
                                      <a:pt x="32" y="2"/>
                                    </a:cubicBezTo>
                                    <a:cubicBezTo>
                                      <a:pt x="30" y="0"/>
                                      <a:pt x="27" y="0"/>
                                      <a:pt x="24" y="2"/>
                                    </a:cubicBezTo>
                                    <a:cubicBezTo>
                                      <a:pt x="24" y="2"/>
                                      <a:pt x="24" y="2"/>
                                      <a:pt x="24" y="2"/>
                                    </a:cubicBezTo>
                                    <a:cubicBezTo>
                                      <a:pt x="24" y="2"/>
                                      <a:pt x="24" y="2"/>
                                      <a:pt x="24" y="2"/>
                                    </a:cubicBezTo>
                                    <a:cubicBezTo>
                                      <a:pt x="24" y="2"/>
                                      <a:pt x="24" y="2"/>
                                      <a:pt x="24" y="2"/>
                                    </a:cubicBezTo>
                                    <a:cubicBezTo>
                                      <a:pt x="11" y="9"/>
                                      <a:pt x="11" y="9"/>
                                      <a:pt x="11" y="9"/>
                                    </a:cubicBezTo>
                                    <a:cubicBezTo>
                                      <a:pt x="5" y="13"/>
                                      <a:pt x="5" y="13"/>
                                      <a:pt x="5" y="13"/>
                                    </a:cubicBezTo>
                                    <a:cubicBezTo>
                                      <a:pt x="3" y="14"/>
                                      <a:pt x="2" y="15"/>
                                      <a:pt x="1" y="16"/>
                                    </a:cubicBezTo>
                                    <a:cubicBezTo>
                                      <a:pt x="1" y="17"/>
                                      <a:pt x="0" y="19"/>
                                      <a:pt x="0" y="20"/>
                                    </a:cubicBezTo>
                                    <a:cubicBezTo>
                                      <a:pt x="0" y="24"/>
                                      <a:pt x="0" y="24"/>
                                      <a:pt x="0" y="24"/>
                                    </a:cubicBezTo>
                                    <a:cubicBezTo>
                                      <a:pt x="0" y="43"/>
                                      <a:pt x="0" y="43"/>
                                      <a:pt x="0" y="43"/>
                                    </a:cubicBezTo>
                                    <a:cubicBezTo>
                                      <a:pt x="0" y="43"/>
                                      <a:pt x="0" y="43"/>
                                      <a:pt x="0" y="43"/>
                                    </a:cubicBezTo>
                                    <a:cubicBezTo>
                                      <a:pt x="0" y="43"/>
                                      <a:pt x="0" y="43"/>
                                      <a:pt x="0" y="43"/>
                                    </a:cubicBezTo>
                                    <a:cubicBezTo>
                                      <a:pt x="0" y="46"/>
                                      <a:pt x="2" y="48"/>
                                      <a:pt x="4" y="50"/>
                                    </a:cubicBezTo>
                                    <a:cubicBezTo>
                                      <a:pt x="43" y="72"/>
                                      <a:pt x="351" y="250"/>
                                      <a:pt x="351" y="250"/>
                                    </a:cubicBezTo>
                                    <a:cubicBezTo>
                                      <a:pt x="354" y="251"/>
                                      <a:pt x="357" y="251"/>
                                      <a:pt x="359" y="250"/>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6"/>
                            <wps:cNvSpPr>
                              <a:spLocks/>
                            </wps:cNvSpPr>
                            <wps:spPr bwMode="auto">
                              <a:xfrm>
                                <a:off x="44931" y="19391"/>
                                <a:ext cx="8712" cy="5696"/>
                              </a:xfrm>
                              <a:custGeom>
                                <a:avLst/>
                                <a:gdLst>
                                  <a:gd name="T0" fmla="*/ 871220 w 383"/>
                                  <a:gd name="T1" fmla="*/ 97580 h 251"/>
                                  <a:gd name="T2" fmla="*/ 871220 w 383"/>
                                  <a:gd name="T3" fmla="*/ 97580 h 251"/>
                                  <a:gd name="T4" fmla="*/ 871220 w 383"/>
                                  <a:gd name="T5" fmla="*/ 97580 h 251"/>
                                  <a:gd name="T6" fmla="*/ 871220 w 383"/>
                                  <a:gd name="T7" fmla="*/ 63540 h 251"/>
                                  <a:gd name="T8" fmla="*/ 871220 w 383"/>
                                  <a:gd name="T9" fmla="*/ 45386 h 251"/>
                                  <a:gd name="T10" fmla="*/ 868945 w 383"/>
                                  <a:gd name="T11" fmla="*/ 36309 h 251"/>
                                  <a:gd name="T12" fmla="*/ 862121 w 383"/>
                                  <a:gd name="T13" fmla="*/ 29501 h 251"/>
                                  <a:gd name="T14" fmla="*/ 853022 w 383"/>
                                  <a:gd name="T15" fmla="*/ 24962 h 251"/>
                                  <a:gd name="T16" fmla="*/ 816627 w 383"/>
                                  <a:gd name="T17" fmla="*/ 4539 h 251"/>
                                  <a:gd name="T18" fmla="*/ 816627 w 383"/>
                                  <a:gd name="T19" fmla="*/ 4539 h 251"/>
                                  <a:gd name="T20" fmla="*/ 816627 w 383"/>
                                  <a:gd name="T21" fmla="*/ 4539 h 251"/>
                                  <a:gd name="T22" fmla="*/ 798429 w 383"/>
                                  <a:gd name="T23" fmla="*/ 4539 h 251"/>
                                  <a:gd name="T24" fmla="*/ 9099 w 383"/>
                                  <a:gd name="T25" fmla="*/ 458399 h 251"/>
                                  <a:gd name="T26" fmla="*/ 0 w 383"/>
                                  <a:gd name="T27" fmla="*/ 474284 h 251"/>
                                  <a:gd name="T28" fmla="*/ 0 w 383"/>
                                  <a:gd name="T29" fmla="*/ 474284 h 251"/>
                                  <a:gd name="T30" fmla="*/ 0 w 383"/>
                                  <a:gd name="T31" fmla="*/ 508324 h 251"/>
                                  <a:gd name="T32" fmla="*/ 0 w 383"/>
                                  <a:gd name="T33" fmla="*/ 524209 h 251"/>
                                  <a:gd name="T34" fmla="*/ 2275 w 383"/>
                                  <a:gd name="T35" fmla="*/ 535555 h 251"/>
                                  <a:gd name="T36" fmla="*/ 11374 w 383"/>
                                  <a:gd name="T37" fmla="*/ 542363 h 251"/>
                                  <a:gd name="T38" fmla="*/ 18198 w 383"/>
                                  <a:gd name="T39" fmla="*/ 546902 h 251"/>
                                  <a:gd name="T40" fmla="*/ 54593 w 383"/>
                                  <a:gd name="T41" fmla="*/ 567326 h 251"/>
                                  <a:gd name="T42" fmla="*/ 54593 w 383"/>
                                  <a:gd name="T43" fmla="*/ 567326 h 251"/>
                                  <a:gd name="T44" fmla="*/ 72791 w 383"/>
                                  <a:gd name="T45" fmla="*/ 567326 h 251"/>
                                  <a:gd name="T46" fmla="*/ 862121 w 383"/>
                                  <a:gd name="T47" fmla="*/ 113465 h 251"/>
                                  <a:gd name="T48" fmla="*/ 871220 w 383"/>
                                  <a:gd name="T49" fmla="*/ 97580 h 25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383" h="251">
                                    <a:moveTo>
                                      <a:pt x="383" y="43"/>
                                    </a:moveTo>
                                    <a:cubicBezTo>
                                      <a:pt x="383" y="43"/>
                                      <a:pt x="383" y="43"/>
                                      <a:pt x="383" y="43"/>
                                    </a:cubicBezTo>
                                    <a:cubicBezTo>
                                      <a:pt x="383" y="43"/>
                                      <a:pt x="383" y="43"/>
                                      <a:pt x="383" y="43"/>
                                    </a:cubicBezTo>
                                    <a:cubicBezTo>
                                      <a:pt x="383" y="28"/>
                                      <a:pt x="383" y="28"/>
                                      <a:pt x="383" y="28"/>
                                    </a:cubicBezTo>
                                    <a:cubicBezTo>
                                      <a:pt x="383" y="20"/>
                                      <a:pt x="383" y="20"/>
                                      <a:pt x="383" y="20"/>
                                    </a:cubicBezTo>
                                    <a:cubicBezTo>
                                      <a:pt x="383" y="19"/>
                                      <a:pt x="383" y="17"/>
                                      <a:pt x="382" y="16"/>
                                    </a:cubicBezTo>
                                    <a:cubicBezTo>
                                      <a:pt x="381" y="15"/>
                                      <a:pt x="380" y="14"/>
                                      <a:pt x="379" y="13"/>
                                    </a:cubicBezTo>
                                    <a:cubicBezTo>
                                      <a:pt x="375" y="11"/>
                                      <a:pt x="375" y="11"/>
                                      <a:pt x="375" y="11"/>
                                    </a:cubicBezTo>
                                    <a:cubicBezTo>
                                      <a:pt x="359" y="2"/>
                                      <a:pt x="359" y="2"/>
                                      <a:pt x="359" y="2"/>
                                    </a:cubicBezTo>
                                    <a:cubicBezTo>
                                      <a:pt x="359" y="2"/>
                                      <a:pt x="359" y="2"/>
                                      <a:pt x="359" y="2"/>
                                    </a:cubicBezTo>
                                    <a:cubicBezTo>
                                      <a:pt x="359" y="2"/>
                                      <a:pt x="359" y="2"/>
                                      <a:pt x="359" y="2"/>
                                    </a:cubicBezTo>
                                    <a:cubicBezTo>
                                      <a:pt x="357" y="0"/>
                                      <a:pt x="354" y="0"/>
                                      <a:pt x="351" y="2"/>
                                    </a:cubicBezTo>
                                    <a:cubicBezTo>
                                      <a:pt x="4" y="202"/>
                                      <a:pt x="4" y="202"/>
                                      <a:pt x="4" y="202"/>
                                    </a:cubicBezTo>
                                    <a:cubicBezTo>
                                      <a:pt x="2" y="203"/>
                                      <a:pt x="0" y="206"/>
                                      <a:pt x="0" y="209"/>
                                    </a:cubicBezTo>
                                    <a:cubicBezTo>
                                      <a:pt x="0" y="209"/>
                                      <a:pt x="0" y="209"/>
                                      <a:pt x="0" y="209"/>
                                    </a:cubicBezTo>
                                    <a:cubicBezTo>
                                      <a:pt x="0" y="224"/>
                                      <a:pt x="0" y="224"/>
                                      <a:pt x="0" y="224"/>
                                    </a:cubicBezTo>
                                    <a:cubicBezTo>
                                      <a:pt x="0" y="231"/>
                                      <a:pt x="0" y="231"/>
                                      <a:pt x="0" y="231"/>
                                    </a:cubicBezTo>
                                    <a:cubicBezTo>
                                      <a:pt x="0" y="233"/>
                                      <a:pt x="1" y="234"/>
                                      <a:pt x="1" y="236"/>
                                    </a:cubicBezTo>
                                    <a:cubicBezTo>
                                      <a:pt x="2" y="237"/>
                                      <a:pt x="3" y="238"/>
                                      <a:pt x="5" y="239"/>
                                    </a:cubicBezTo>
                                    <a:cubicBezTo>
                                      <a:pt x="8" y="241"/>
                                      <a:pt x="8" y="241"/>
                                      <a:pt x="8" y="241"/>
                                    </a:cubicBezTo>
                                    <a:cubicBezTo>
                                      <a:pt x="24" y="250"/>
                                      <a:pt x="24" y="250"/>
                                      <a:pt x="24" y="250"/>
                                    </a:cubicBezTo>
                                    <a:cubicBezTo>
                                      <a:pt x="24" y="250"/>
                                      <a:pt x="24" y="250"/>
                                      <a:pt x="24" y="250"/>
                                    </a:cubicBezTo>
                                    <a:cubicBezTo>
                                      <a:pt x="27" y="251"/>
                                      <a:pt x="30" y="251"/>
                                      <a:pt x="32" y="250"/>
                                    </a:cubicBezTo>
                                    <a:cubicBezTo>
                                      <a:pt x="71" y="227"/>
                                      <a:pt x="379" y="50"/>
                                      <a:pt x="379" y="50"/>
                                    </a:cubicBezTo>
                                    <a:cubicBezTo>
                                      <a:pt x="381" y="48"/>
                                      <a:pt x="383" y="46"/>
                                      <a:pt x="383" y="43"/>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7"/>
                            <wps:cNvSpPr>
                              <a:spLocks/>
                            </wps:cNvSpPr>
                            <wps:spPr bwMode="auto">
                              <a:xfrm>
                                <a:off x="54233" y="7567"/>
                                <a:ext cx="1251" cy="9989"/>
                              </a:xfrm>
                              <a:custGeom>
                                <a:avLst/>
                                <a:gdLst>
                                  <a:gd name="T0" fmla="*/ 9098 w 55"/>
                                  <a:gd name="T1" fmla="*/ 969343 h 440"/>
                                  <a:gd name="T2" fmla="*/ 9098 w 55"/>
                                  <a:gd name="T3" fmla="*/ 969343 h 440"/>
                                  <a:gd name="T4" fmla="*/ 9098 w 55"/>
                                  <a:gd name="T5" fmla="*/ 969343 h 440"/>
                                  <a:gd name="T6" fmla="*/ 9098 w 55"/>
                                  <a:gd name="T7" fmla="*/ 969343 h 440"/>
                                  <a:gd name="T8" fmla="*/ 38666 w 55"/>
                                  <a:gd name="T9" fmla="*/ 987504 h 440"/>
                                  <a:gd name="T10" fmla="*/ 52312 w 55"/>
                                  <a:gd name="T11" fmla="*/ 994315 h 440"/>
                                  <a:gd name="T12" fmla="*/ 63685 w 55"/>
                                  <a:gd name="T13" fmla="*/ 998855 h 440"/>
                                  <a:gd name="T14" fmla="*/ 72783 w 55"/>
                                  <a:gd name="T15" fmla="*/ 994315 h 440"/>
                                  <a:gd name="T16" fmla="*/ 79606 w 55"/>
                                  <a:gd name="T17" fmla="*/ 992045 h 440"/>
                                  <a:gd name="T18" fmla="*/ 115997 w 55"/>
                                  <a:gd name="T19" fmla="*/ 969343 h 440"/>
                                  <a:gd name="T20" fmla="*/ 115997 w 55"/>
                                  <a:gd name="T21" fmla="*/ 969343 h 440"/>
                                  <a:gd name="T22" fmla="*/ 115997 w 55"/>
                                  <a:gd name="T23" fmla="*/ 969343 h 440"/>
                                  <a:gd name="T24" fmla="*/ 125095 w 55"/>
                                  <a:gd name="T25" fmla="*/ 953453 h 440"/>
                                  <a:gd name="T26" fmla="*/ 125095 w 55"/>
                                  <a:gd name="T27" fmla="*/ 45403 h 440"/>
                                  <a:gd name="T28" fmla="*/ 115997 w 55"/>
                                  <a:gd name="T29" fmla="*/ 29512 h 440"/>
                                  <a:gd name="T30" fmla="*/ 115997 w 55"/>
                                  <a:gd name="T31" fmla="*/ 29512 h 440"/>
                                  <a:gd name="T32" fmla="*/ 115997 w 55"/>
                                  <a:gd name="T33" fmla="*/ 29512 h 440"/>
                                  <a:gd name="T34" fmla="*/ 115997 w 55"/>
                                  <a:gd name="T35" fmla="*/ 29512 h 440"/>
                                  <a:gd name="T36" fmla="*/ 86429 w 55"/>
                                  <a:gd name="T37" fmla="*/ 11351 h 440"/>
                                  <a:gd name="T38" fmla="*/ 72783 w 55"/>
                                  <a:gd name="T39" fmla="*/ 2270 h 440"/>
                                  <a:gd name="T40" fmla="*/ 63685 w 55"/>
                                  <a:gd name="T41" fmla="*/ 0 h 440"/>
                                  <a:gd name="T42" fmla="*/ 52312 w 55"/>
                                  <a:gd name="T43" fmla="*/ 2270 h 440"/>
                                  <a:gd name="T44" fmla="*/ 45489 w 55"/>
                                  <a:gd name="T45" fmla="*/ 6810 h 440"/>
                                  <a:gd name="T46" fmla="*/ 9098 w 55"/>
                                  <a:gd name="T47" fmla="*/ 29512 h 440"/>
                                  <a:gd name="T48" fmla="*/ 9098 w 55"/>
                                  <a:gd name="T49" fmla="*/ 29512 h 440"/>
                                  <a:gd name="T50" fmla="*/ 9098 w 55"/>
                                  <a:gd name="T51" fmla="*/ 29512 h 440"/>
                                  <a:gd name="T52" fmla="*/ 9098 w 55"/>
                                  <a:gd name="T53" fmla="*/ 29512 h 440"/>
                                  <a:gd name="T54" fmla="*/ 0 w 55"/>
                                  <a:gd name="T55" fmla="*/ 45403 h 440"/>
                                  <a:gd name="T56" fmla="*/ 0 w 55"/>
                                  <a:gd name="T57" fmla="*/ 953453 h 440"/>
                                  <a:gd name="T58" fmla="*/ 9098 w 55"/>
                                  <a:gd name="T59" fmla="*/ 969343 h 44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55" h="440">
                                    <a:moveTo>
                                      <a:pt x="4" y="427"/>
                                    </a:moveTo>
                                    <a:cubicBezTo>
                                      <a:pt x="4" y="427"/>
                                      <a:pt x="4" y="427"/>
                                      <a:pt x="4" y="427"/>
                                    </a:cubicBezTo>
                                    <a:cubicBezTo>
                                      <a:pt x="4" y="427"/>
                                      <a:pt x="4" y="427"/>
                                      <a:pt x="4" y="427"/>
                                    </a:cubicBezTo>
                                    <a:cubicBezTo>
                                      <a:pt x="4" y="427"/>
                                      <a:pt x="4" y="427"/>
                                      <a:pt x="4" y="427"/>
                                    </a:cubicBezTo>
                                    <a:cubicBezTo>
                                      <a:pt x="17" y="435"/>
                                      <a:pt x="17" y="435"/>
                                      <a:pt x="17" y="435"/>
                                    </a:cubicBezTo>
                                    <a:cubicBezTo>
                                      <a:pt x="23" y="438"/>
                                      <a:pt x="23" y="438"/>
                                      <a:pt x="23" y="438"/>
                                    </a:cubicBezTo>
                                    <a:cubicBezTo>
                                      <a:pt x="25" y="439"/>
                                      <a:pt x="26" y="440"/>
                                      <a:pt x="28" y="440"/>
                                    </a:cubicBezTo>
                                    <a:cubicBezTo>
                                      <a:pt x="29" y="440"/>
                                      <a:pt x="31" y="439"/>
                                      <a:pt x="32" y="438"/>
                                    </a:cubicBezTo>
                                    <a:cubicBezTo>
                                      <a:pt x="35" y="437"/>
                                      <a:pt x="35" y="437"/>
                                      <a:pt x="35" y="437"/>
                                    </a:cubicBezTo>
                                    <a:cubicBezTo>
                                      <a:pt x="51" y="427"/>
                                      <a:pt x="51" y="427"/>
                                      <a:pt x="51" y="427"/>
                                    </a:cubicBezTo>
                                    <a:cubicBezTo>
                                      <a:pt x="51" y="427"/>
                                      <a:pt x="51" y="427"/>
                                      <a:pt x="51" y="427"/>
                                    </a:cubicBezTo>
                                    <a:cubicBezTo>
                                      <a:pt x="51" y="427"/>
                                      <a:pt x="51" y="427"/>
                                      <a:pt x="51" y="427"/>
                                    </a:cubicBezTo>
                                    <a:cubicBezTo>
                                      <a:pt x="54" y="426"/>
                                      <a:pt x="55" y="423"/>
                                      <a:pt x="55" y="420"/>
                                    </a:cubicBezTo>
                                    <a:cubicBezTo>
                                      <a:pt x="55" y="20"/>
                                      <a:pt x="55" y="20"/>
                                      <a:pt x="55" y="20"/>
                                    </a:cubicBezTo>
                                    <a:cubicBezTo>
                                      <a:pt x="55" y="17"/>
                                      <a:pt x="54" y="14"/>
                                      <a:pt x="51" y="13"/>
                                    </a:cubicBezTo>
                                    <a:cubicBezTo>
                                      <a:pt x="51" y="13"/>
                                      <a:pt x="51" y="13"/>
                                      <a:pt x="51" y="13"/>
                                    </a:cubicBezTo>
                                    <a:cubicBezTo>
                                      <a:pt x="51" y="13"/>
                                      <a:pt x="51" y="13"/>
                                      <a:pt x="51" y="13"/>
                                    </a:cubicBezTo>
                                    <a:cubicBezTo>
                                      <a:pt x="51" y="13"/>
                                      <a:pt x="51" y="13"/>
                                      <a:pt x="51" y="13"/>
                                    </a:cubicBezTo>
                                    <a:cubicBezTo>
                                      <a:pt x="38" y="5"/>
                                      <a:pt x="38" y="5"/>
                                      <a:pt x="38" y="5"/>
                                    </a:cubicBezTo>
                                    <a:cubicBezTo>
                                      <a:pt x="32" y="1"/>
                                      <a:pt x="32" y="1"/>
                                      <a:pt x="32" y="1"/>
                                    </a:cubicBezTo>
                                    <a:cubicBezTo>
                                      <a:pt x="31" y="1"/>
                                      <a:pt x="29" y="0"/>
                                      <a:pt x="28" y="0"/>
                                    </a:cubicBezTo>
                                    <a:cubicBezTo>
                                      <a:pt x="26" y="0"/>
                                      <a:pt x="25" y="1"/>
                                      <a:pt x="23" y="1"/>
                                    </a:cubicBezTo>
                                    <a:cubicBezTo>
                                      <a:pt x="20" y="3"/>
                                      <a:pt x="20" y="3"/>
                                      <a:pt x="20" y="3"/>
                                    </a:cubicBezTo>
                                    <a:cubicBezTo>
                                      <a:pt x="4" y="13"/>
                                      <a:pt x="4" y="13"/>
                                      <a:pt x="4" y="13"/>
                                    </a:cubicBezTo>
                                    <a:cubicBezTo>
                                      <a:pt x="4" y="13"/>
                                      <a:pt x="4" y="13"/>
                                      <a:pt x="4" y="13"/>
                                    </a:cubicBezTo>
                                    <a:cubicBezTo>
                                      <a:pt x="4" y="13"/>
                                      <a:pt x="4" y="13"/>
                                      <a:pt x="4" y="13"/>
                                    </a:cubicBezTo>
                                    <a:cubicBezTo>
                                      <a:pt x="4" y="13"/>
                                      <a:pt x="4" y="13"/>
                                      <a:pt x="4" y="13"/>
                                    </a:cubicBezTo>
                                    <a:cubicBezTo>
                                      <a:pt x="1" y="14"/>
                                      <a:pt x="0" y="17"/>
                                      <a:pt x="0" y="20"/>
                                    </a:cubicBezTo>
                                    <a:cubicBezTo>
                                      <a:pt x="0" y="420"/>
                                      <a:pt x="0" y="420"/>
                                      <a:pt x="0" y="420"/>
                                    </a:cubicBezTo>
                                    <a:cubicBezTo>
                                      <a:pt x="0" y="423"/>
                                      <a:pt x="1" y="426"/>
                                      <a:pt x="4" y="427"/>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8"/>
                            <wps:cNvSpPr>
                              <a:spLocks/>
                            </wps:cNvSpPr>
                            <wps:spPr bwMode="auto">
                              <a:xfrm>
                                <a:off x="31846" y="7567"/>
                                <a:ext cx="1251" cy="9989"/>
                              </a:xfrm>
                              <a:custGeom>
                                <a:avLst/>
                                <a:gdLst>
                                  <a:gd name="T0" fmla="*/ 9098 w 55"/>
                                  <a:gd name="T1" fmla="*/ 969343 h 440"/>
                                  <a:gd name="T2" fmla="*/ 9098 w 55"/>
                                  <a:gd name="T3" fmla="*/ 969343 h 440"/>
                                  <a:gd name="T4" fmla="*/ 9098 w 55"/>
                                  <a:gd name="T5" fmla="*/ 969343 h 440"/>
                                  <a:gd name="T6" fmla="*/ 9098 w 55"/>
                                  <a:gd name="T7" fmla="*/ 969343 h 440"/>
                                  <a:gd name="T8" fmla="*/ 38666 w 55"/>
                                  <a:gd name="T9" fmla="*/ 987504 h 440"/>
                                  <a:gd name="T10" fmla="*/ 52312 w 55"/>
                                  <a:gd name="T11" fmla="*/ 994315 h 440"/>
                                  <a:gd name="T12" fmla="*/ 61410 w 55"/>
                                  <a:gd name="T13" fmla="*/ 998855 h 440"/>
                                  <a:gd name="T14" fmla="*/ 72783 w 55"/>
                                  <a:gd name="T15" fmla="*/ 994315 h 440"/>
                                  <a:gd name="T16" fmla="*/ 79606 w 55"/>
                                  <a:gd name="T17" fmla="*/ 992045 h 440"/>
                                  <a:gd name="T18" fmla="*/ 115997 w 55"/>
                                  <a:gd name="T19" fmla="*/ 969343 h 440"/>
                                  <a:gd name="T20" fmla="*/ 115997 w 55"/>
                                  <a:gd name="T21" fmla="*/ 969343 h 440"/>
                                  <a:gd name="T22" fmla="*/ 115997 w 55"/>
                                  <a:gd name="T23" fmla="*/ 969343 h 440"/>
                                  <a:gd name="T24" fmla="*/ 115997 w 55"/>
                                  <a:gd name="T25" fmla="*/ 969343 h 440"/>
                                  <a:gd name="T26" fmla="*/ 125095 w 55"/>
                                  <a:gd name="T27" fmla="*/ 953453 h 440"/>
                                  <a:gd name="T28" fmla="*/ 125095 w 55"/>
                                  <a:gd name="T29" fmla="*/ 45403 h 440"/>
                                  <a:gd name="T30" fmla="*/ 115997 w 55"/>
                                  <a:gd name="T31" fmla="*/ 29512 h 440"/>
                                  <a:gd name="T32" fmla="*/ 115997 w 55"/>
                                  <a:gd name="T33" fmla="*/ 29512 h 440"/>
                                  <a:gd name="T34" fmla="*/ 86429 w 55"/>
                                  <a:gd name="T35" fmla="*/ 11351 h 440"/>
                                  <a:gd name="T36" fmla="*/ 72783 w 55"/>
                                  <a:gd name="T37" fmla="*/ 2270 h 440"/>
                                  <a:gd name="T38" fmla="*/ 61410 w 55"/>
                                  <a:gd name="T39" fmla="*/ 0 h 440"/>
                                  <a:gd name="T40" fmla="*/ 52312 w 55"/>
                                  <a:gd name="T41" fmla="*/ 2270 h 440"/>
                                  <a:gd name="T42" fmla="*/ 45489 w 55"/>
                                  <a:gd name="T43" fmla="*/ 6810 h 440"/>
                                  <a:gd name="T44" fmla="*/ 9098 w 55"/>
                                  <a:gd name="T45" fmla="*/ 29512 h 440"/>
                                  <a:gd name="T46" fmla="*/ 9098 w 55"/>
                                  <a:gd name="T47" fmla="*/ 29512 h 440"/>
                                  <a:gd name="T48" fmla="*/ 9098 w 55"/>
                                  <a:gd name="T49" fmla="*/ 29512 h 440"/>
                                  <a:gd name="T50" fmla="*/ 9098 w 55"/>
                                  <a:gd name="T51" fmla="*/ 29512 h 440"/>
                                  <a:gd name="T52" fmla="*/ 0 w 55"/>
                                  <a:gd name="T53" fmla="*/ 45403 h 440"/>
                                  <a:gd name="T54" fmla="*/ 0 w 55"/>
                                  <a:gd name="T55" fmla="*/ 953453 h 440"/>
                                  <a:gd name="T56" fmla="*/ 9098 w 55"/>
                                  <a:gd name="T57" fmla="*/ 969343 h 44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55" h="440">
                                    <a:moveTo>
                                      <a:pt x="4" y="427"/>
                                    </a:moveTo>
                                    <a:cubicBezTo>
                                      <a:pt x="4" y="427"/>
                                      <a:pt x="4" y="427"/>
                                      <a:pt x="4" y="427"/>
                                    </a:cubicBezTo>
                                    <a:cubicBezTo>
                                      <a:pt x="4" y="427"/>
                                      <a:pt x="4" y="427"/>
                                      <a:pt x="4" y="427"/>
                                    </a:cubicBezTo>
                                    <a:cubicBezTo>
                                      <a:pt x="4" y="427"/>
                                      <a:pt x="4" y="427"/>
                                      <a:pt x="4" y="427"/>
                                    </a:cubicBezTo>
                                    <a:cubicBezTo>
                                      <a:pt x="17" y="435"/>
                                      <a:pt x="17" y="435"/>
                                      <a:pt x="17" y="435"/>
                                    </a:cubicBezTo>
                                    <a:cubicBezTo>
                                      <a:pt x="23" y="438"/>
                                      <a:pt x="23" y="438"/>
                                      <a:pt x="23" y="438"/>
                                    </a:cubicBezTo>
                                    <a:cubicBezTo>
                                      <a:pt x="24" y="439"/>
                                      <a:pt x="26" y="440"/>
                                      <a:pt x="27" y="440"/>
                                    </a:cubicBezTo>
                                    <a:cubicBezTo>
                                      <a:pt x="29" y="440"/>
                                      <a:pt x="30" y="439"/>
                                      <a:pt x="32" y="438"/>
                                    </a:cubicBezTo>
                                    <a:cubicBezTo>
                                      <a:pt x="35" y="437"/>
                                      <a:pt x="35" y="437"/>
                                      <a:pt x="35" y="437"/>
                                    </a:cubicBezTo>
                                    <a:cubicBezTo>
                                      <a:pt x="51" y="427"/>
                                      <a:pt x="51" y="427"/>
                                      <a:pt x="51" y="427"/>
                                    </a:cubicBezTo>
                                    <a:cubicBezTo>
                                      <a:pt x="51" y="427"/>
                                      <a:pt x="51" y="427"/>
                                      <a:pt x="51" y="427"/>
                                    </a:cubicBezTo>
                                    <a:cubicBezTo>
                                      <a:pt x="51" y="427"/>
                                      <a:pt x="51" y="427"/>
                                      <a:pt x="51" y="427"/>
                                    </a:cubicBezTo>
                                    <a:cubicBezTo>
                                      <a:pt x="51" y="427"/>
                                      <a:pt x="51" y="427"/>
                                      <a:pt x="51" y="427"/>
                                    </a:cubicBezTo>
                                    <a:cubicBezTo>
                                      <a:pt x="54" y="426"/>
                                      <a:pt x="55" y="423"/>
                                      <a:pt x="55" y="420"/>
                                    </a:cubicBezTo>
                                    <a:cubicBezTo>
                                      <a:pt x="55" y="20"/>
                                      <a:pt x="55" y="20"/>
                                      <a:pt x="55" y="20"/>
                                    </a:cubicBezTo>
                                    <a:cubicBezTo>
                                      <a:pt x="55" y="17"/>
                                      <a:pt x="54" y="14"/>
                                      <a:pt x="51" y="13"/>
                                    </a:cubicBezTo>
                                    <a:cubicBezTo>
                                      <a:pt x="51" y="13"/>
                                      <a:pt x="51" y="13"/>
                                      <a:pt x="51" y="13"/>
                                    </a:cubicBezTo>
                                    <a:cubicBezTo>
                                      <a:pt x="38" y="5"/>
                                      <a:pt x="38" y="5"/>
                                      <a:pt x="38" y="5"/>
                                    </a:cubicBezTo>
                                    <a:cubicBezTo>
                                      <a:pt x="32" y="1"/>
                                      <a:pt x="32" y="1"/>
                                      <a:pt x="32" y="1"/>
                                    </a:cubicBezTo>
                                    <a:cubicBezTo>
                                      <a:pt x="30" y="1"/>
                                      <a:pt x="29" y="0"/>
                                      <a:pt x="27" y="0"/>
                                    </a:cubicBezTo>
                                    <a:cubicBezTo>
                                      <a:pt x="26" y="0"/>
                                      <a:pt x="24" y="1"/>
                                      <a:pt x="23" y="1"/>
                                    </a:cubicBezTo>
                                    <a:cubicBezTo>
                                      <a:pt x="20" y="3"/>
                                      <a:pt x="20" y="3"/>
                                      <a:pt x="20" y="3"/>
                                    </a:cubicBezTo>
                                    <a:cubicBezTo>
                                      <a:pt x="4" y="13"/>
                                      <a:pt x="4" y="13"/>
                                      <a:pt x="4" y="13"/>
                                    </a:cubicBezTo>
                                    <a:cubicBezTo>
                                      <a:pt x="4" y="13"/>
                                      <a:pt x="4" y="13"/>
                                      <a:pt x="4" y="13"/>
                                    </a:cubicBezTo>
                                    <a:cubicBezTo>
                                      <a:pt x="4" y="13"/>
                                      <a:pt x="4" y="13"/>
                                      <a:pt x="4" y="13"/>
                                    </a:cubicBezTo>
                                    <a:cubicBezTo>
                                      <a:pt x="4" y="13"/>
                                      <a:pt x="4" y="13"/>
                                      <a:pt x="4" y="13"/>
                                    </a:cubicBezTo>
                                    <a:cubicBezTo>
                                      <a:pt x="1" y="14"/>
                                      <a:pt x="0" y="17"/>
                                      <a:pt x="0" y="20"/>
                                    </a:cubicBezTo>
                                    <a:cubicBezTo>
                                      <a:pt x="0" y="420"/>
                                      <a:pt x="0" y="420"/>
                                      <a:pt x="0" y="420"/>
                                    </a:cubicBezTo>
                                    <a:cubicBezTo>
                                      <a:pt x="0" y="423"/>
                                      <a:pt x="1" y="426"/>
                                      <a:pt x="4" y="427"/>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
                            <wps:cNvSpPr>
                              <a:spLocks/>
                            </wps:cNvSpPr>
                            <wps:spPr bwMode="auto">
                              <a:xfrm>
                                <a:off x="44931" y="0"/>
                                <a:ext cx="8712" cy="5721"/>
                              </a:xfrm>
                              <a:custGeom>
                                <a:avLst/>
                                <a:gdLst>
                                  <a:gd name="T0" fmla="*/ 816627 w 383"/>
                                  <a:gd name="T1" fmla="*/ 567594 h 252"/>
                                  <a:gd name="T2" fmla="*/ 816627 w 383"/>
                                  <a:gd name="T3" fmla="*/ 567594 h 252"/>
                                  <a:gd name="T4" fmla="*/ 816627 w 383"/>
                                  <a:gd name="T5" fmla="*/ 567594 h 252"/>
                                  <a:gd name="T6" fmla="*/ 846198 w 383"/>
                                  <a:gd name="T7" fmla="*/ 551702 h 252"/>
                                  <a:gd name="T8" fmla="*/ 862121 w 383"/>
                                  <a:gd name="T9" fmla="*/ 542620 h 252"/>
                                  <a:gd name="T10" fmla="*/ 868945 w 383"/>
                                  <a:gd name="T11" fmla="*/ 535809 h 252"/>
                                  <a:gd name="T12" fmla="*/ 871220 w 383"/>
                                  <a:gd name="T13" fmla="*/ 524457 h 252"/>
                                  <a:gd name="T14" fmla="*/ 871220 w 383"/>
                                  <a:gd name="T15" fmla="*/ 517646 h 252"/>
                                  <a:gd name="T16" fmla="*/ 871220 w 383"/>
                                  <a:gd name="T17" fmla="*/ 474509 h 252"/>
                                  <a:gd name="T18" fmla="*/ 871220 w 383"/>
                                  <a:gd name="T19" fmla="*/ 474509 h 252"/>
                                  <a:gd name="T20" fmla="*/ 871220 w 383"/>
                                  <a:gd name="T21" fmla="*/ 474509 h 252"/>
                                  <a:gd name="T22" fmla="*/ 871220 w 383"/>
                                  <a:gd name="T23" fmla="*/ 474509 h 252"/>
                                  <a:gd name="T24" fmla="*/ 862121 w 383"/>
                                  <a:gd name="T25" fmla="*/ 458616 h 252"/>
                                  <a:gd name="T26" fmla="*/ 72791 w 383"/>
                                  <a:gd name="T27" fmla="*/ 4541 h 252"/>
                                  <a:gd name="T28" fmla="*/ 54593 w 383"/>
                                  <a:gd name="T29" fmla="*/ 4541 h 252"/>
                                  <a:gd name="T30" fmla="*/ 54593 w 383"/>
                                  <a:gd name="T31" fmla="*/ 4541 h 252"/>
                                  <a:gd name="T32" fmla="*/ 25022 w 383"/>
                                  <a:gd name="T33" fmla="*/ 20433 h 252"/>
                                  <a:gd name="T34" fmla="*/ 9099 w 383"/>
                                  <a:gd name="T35" fmla="*/ 29515 h 252"/>
                                  <a:gd name="T36" fmla="*/ 2275 w 383"/>
                                  <a:gd name="T37" fmla="*/ 36326 h 252"/>
                                  <a:gd name="T38" fmla="*/ 0 w 383"/>
                                  <a:gd name="T39" fmla="*/ 45408 h 252"/>
                                  <a:gd name="T40" fmla="*/ 0 w 383"/>
                                  <a:gd name="T41" fmla="*/ 54489 h 252"/>
                                  <a:gd name="T42" fmla="*/ 0 w 383"/>
                                  <a:gd name="T43" fmla="*/ 97626 h 252"/>
                                  <a:gd name="T44" fmla="*/ 0 w 383"/>
                                  <a:gd name="T45" fmla="*/ 97626 h 252"/>
                                  <a:gd name="T46" fmla="*/ 0 w 383"/>
                                  <a:gd name="T47" fmla="*/ 97626 h 252"/>
                                  <a:gd name="T48" fmla="*/ 0 w 383"/>
                                  <a:gd name="T49" fmla="*/ 97626 h 252"/>
                                  <a:gd name="T50" fmla="*/ 9099 w 383"/>
                                  <a:gd name="T51" fmla="*/ 113519 h 252"/>
                                  <a:gd name="T52" fmla="*/ 798429 w 383"/>
                                  <a:gd name="T53" fmla="*/ 567594 h 252"/>
                                  <a:gd name="T54" fmla="*/ 816627 w 383"/>
                                  <a:gd name="T55" fmla="*/ 567594 h 252"/>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383" h="252">
                                    <a:moveTo>
                                      <a:pt x="359" y="250"/>
                                    </a:moveTo>
                                    <a:cubicBezTo>
                                      <a:pt x="359" y="250"/>
                                      <a:pt x="359" y="250"/>
                                      <a:pt x="359" y="250"/>
                                    </a:cubicBezTo>
                                    <a:cubicBezTo>
                                      <a:pt x="359" y="250"/>
                                      <a:pt x="359" y="250"/>
                                      <a:pt x="359" y="250"/>
                                    </a:cubicBezTo>
                                    <a:cubicBezTo>
                                      <a:pt x="372" y="243"/>
                                      <a:pt x="372" y="243"/>
                                      <a:pt x="372" y="243"/>
                                    </a:cubicBezTo>
                                    <a:cubicBezTo>
                                      <a:pt x="379" y="239"/>
                                      <a:pt x="379" y="239"/>
                                      <a:pt x="379" y="239"/>
                                    </a:cubicBezTo>
                                    <a:cubicBezTo>
                                      <a:pt x="380" y="238"/>
                                      <a:pt x="381" y="237"/>
                                      <a:pt x="382" y="236"/>
                                    </a:cubicBezTo>
                                    <a:cubicBezTo>
                                      <a:pt x="383" y="234"/>
                                      <a:pt x="383" y="233"/>
                                      <a:pt x="383" y="231"/>
                                    </a:cubicBezTo>
                                    <a:cubicBezTo>
                                      <a:pt x="383" y="228"/>
                                      <a:pt x="383" y="228"/>
                                      <a:pt x="383" y="228"/>
                                    </a:cubicBezTo>
                                    <a:cubicBezTo>
                                      <a:pt x="383" y="209"/>
                                      <a:pt x="383" y="209"/>
                                      <a:pt x="383" y="209"/>
                                    </a:cubicBezTo>
                                    <a:cubicBezTo>
                                      <a:pt x="383" y="209"/>
                                      <a:pt x="383" y="209"/>
                                      <a:pt x="383" y="209"/>
                                    </a:cubicBezTo>
                                    <a:cubicBezTo>
                                      <a:pt x="383" y="209"/>
                                      <a:pt x="383" y="209"/>
                                      <a:pt x="383" y="209"/>
                                    </a:cubicBezTo>
                                    <a:cubicBezTo>
                                      <a:pt x="383" y="209"/>
                                      <a:pt x="383" y="209"/>
                                      <a:pt x="383" y="209"/>
                                    </a:cubicBezTo>
                                    <a:cubicBezTo>
                                      <a:pt x="383" y="206"/>
                                      <a:pt x="381" y="203"/>
                                      <a:pt x="379" y="202"/>
                                    </a:cubicBezTo>
                                    <a:cubicBezTo>
                                      <a:pt x="32" y="2"/>
                                      <a:pt x="32" y="2"/>
                                      <a:pt x="32" y="2"/>
                                    </a:cubicBezTo>
                                    <a:cubicBezTo>
                                      <a:pt x="30" y="0"/>
                                      <a:pt x="27" y="0"/>
                                      <a:pt x="24" y="2"/>
                                    </a:cubicBezTo>
                                    <a:cubicBezTo>
                                      <a:pt x="24" y="2"/>
                                      <a:pt x="24" y="2"/>
                                      <a:pt x="24" y="2"/>
                                    </a:cubicBezTo>
                                    <a:cubicBezTo>
                                      <a:pt x="11" y="9"/>
                                      <a:pt x="11" y="9"/>
                                      <a:pt x="11" y="9"/>
                                    </a:cubicBezTo>
                                    <a:cubicBezTo>
                                      <a:pt x="4" y="13"/>
                                      <a:pt x="4" y="13"/>
                                      <a:pt x="4" y="13"/>
                                    </a:cubicBezTo>
                                    <a:cubicBezTo>
                                      <a:pt x="3" y="14"/>
                                      <a:pt x="2" y="15"/>
                                      <a:pt x="1" y="16"/>
                                    </a:cubicBezTo>
                                    <a:cubicBezTo>
                                      <a:pt x="1" y="18"/>
                                      <a:pt x="0" y="19"/>
                                      <a:pt x="0" y="20"/>
                                    </a:cubicBezTo>
                                    <a:cubicBezTo>
                                      <a:pt x="0" y="24"/>
                                      <a:pt x="0" y="24"/>
                                      <a:pt x="0" y="24"/>
                                    </a:cubicBezTo>
                                    <a:cubicBezTo>
                                      <a:pt x="0" y="43"/>
                                      <a:pt x="0" y="43"/>
                                      <a:pt x="0" y="43"/>
                                    </a:cubicBezTo>
                                    <a:cubicBezTo>
                                      <a:pt x="0" y="43"/>
                                      <a:pt x="0" y="43"/>
                                      <a:pt x="0" y="43"/>
                                    </a:cubicBezTo>
                                    <a:cubicBezTo>
                                      <a:pt x="0" y="43"/>
                                      <a:pt x="0" y="43"/>
                                      <a:pt x="0" y="43"/>
                                    </a:cubicBezTo>
                                    <a:cubicBezTo>
                                      <a:pt x="0" y="43"/>
                                      <a:pt x="0" y="43"/>
                                      <a:pt x="0" y="43"/>
                                    </a:cubicBezTo>
                                    <a:cubicBezTo>
                                      <a:pt x="0" y="46"/>
                                      <a:pt x="2" y="49"/>
                                      <a:pt x="4" y="50"/>
                                    </a:cubicBezTo>
                                    <a:cubicBezTo>
                                      <a:pt x="43" y="73"/>
                                      <a:pt x="351" y="250"/>
                                      <a:pt x="351" y="250"/>
                                    </a:cubicBezTo>
                                    <a:cubicBezTo>
                                      <a:pt x="354" y="252"/>
                                      <a:pt x="357" y="252"/>
                                      <a:pt x="359" y="250"/>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0"/>
                            <wps:cNvSpPr>
                              <a:spLocks/>
                            </wps:cNvSpPr>
                            <wps:spPr bwMode="auto">
                              <a:xfrm>
                                <a:off x="33738" y="0"/>
                                <a:ext cx="8712" cy="5721"/>
                              </a:xfrm>
                              <a:custGeom>
                                <a:avLst/>
                                <a:gdLst>
                                  <a:gd name="T0" fmla="*/ 871220 w 383"/>
                                  <a:gd name="T1" fmla="*/ 97626 h 252"/>
                                  <a:gd name="T2" fmla="*/ 871220 w 383"/>
                                  <a:gd name="T3" fmla="*/ 97626 h 252"/>
                                  <a:gd name="T4" fmla="*/ 871220 w 383"/>
                                  <a:gd name="T5" fmla="*/ 97626 h 252"/>
                                  <a:gd name="T6" fmla="*/ 871220 w 383"/>
                                  <a:gd name="T7" fmla="*/ 97626 h 252"/>
                                  <a:gd name="T8" fmla="*/ 871220 w 383"/>
                                  <a:gd name="T9" fmla="*/ 63571 h 252"/>
                                  <a:gd name="T10" fmla="*/ 871220 w 383"/>
                                  <a:gd name="T11" fmla="*/ 45408 h 252"/>
                                  <a:gd name="T12" fmla="*/ 868945 w 383"/>
                                  <a:gd name="T13" fmla="*/ 36326 h 252"/>
                                  <a:gd name="T14" fmla="*/ 862121 w 383"/>
                                  <a:gd name="T15" fmla="*/ 29515 h 252"/>
                                  <a:gd name="T16" fmla="*/ 853022 w 383"/>
                                  <a:gd name="T17" fmla="*/ 24974 h 252"/>
                                  <a:gd name="T18" fmla="*/ 816627 w 383"/>
                                  <a:gd name="T19" fmla="*/ 4541 h 252"/>
                                  <a:gd name="T20" fmla="*/ 816627 w 383"/>
                                  <a:gd name="T21" fmla="*/ 4541 h 252"/>
                                  <a:gd name="T22" fmla="*/ 816627 w 383"/>
                                  <a:gd name="T23" fmla="*/ 4541 h 252"/>
                                  <a:gd name="T24" fmla="*/ 816627 w 383"/>
                                  <a:gd name="T25" fmla="*/ 4541 h 252"/>
                                  <a:gd name="T26" fmla="*/ 798429 w 383"/>
                                  <a:gd name="T27" fmla="*/ 4541 h 252"/>
                                  <a:gd name="T28" fmla="*/ 9099 w 383"/>
                                  <a:gd name="T29" fmla="*/ 458616 h 252"/>
                                  <a:gd name="T30" fmla="*/ 0 w 383"/>
                                  <a:gd name="T31" fmla="*/ 474509 h 252"/>
                                  <a:gd name="T32" fmla="*/ 0 w 383"/>
                                  <a:gd name="T33" fmla="*/ 474509 h 252"/>
                                  <a:gd name="T34" fmla="*/ 0 w 383"/>
                                  <a:gd name="T35" fmla="*/ 474509 h 252"/>
                                  <a:gd name="T36" fmla="*/ 0 w 383"/>
                                  <a:gd name="T37" fmla="*/ 474509 h 252"/>
                                  <a:gd name="T38" fmla="*/ 0 w 383"/>
                                  <a:gd name="T39" fmla="*/ 508564 h 252"/>
                                  <a:gd name="T40" fmla="*/ 0 w 383"/>
                                  <a:gd name="T41" fmla="*/ 526727 h 252"/>
                                  <a:gd name="T42" fmla="*/ 2275 w 383"/>
                                  <a:gd name="T43" fmla="*/ 535809 h 252"/>
                                  <a:gd name="T44" fmla="*/ 9099 w 383"/>
                                  <a:gd name="T45" fmla="*/ 542620 h 252"/>
                                  <a:gd name="T46" fmla="*/ 18198 w 383"/>
                                  <a:gd name="T47" fmla="*/ 547161 h 252"/>
                                  <a:gd name="T48" fmla="*/ 54593 w 383"/>
                                  <a:gd name="T49" fmla="*/ 567594 h 252"/>
                                  <a:gd name="T50" fmla="*/ 54593 w 383"/>
                                  <a:gd name="T51" fmla="*/ 567594 h 252"/>
                                  <a:gd name="T52" fmla="*/ 54593 w 383"/>
                                  <a:gd name="T53" fmla="*/ 567594 h 252"/>
                                  <a:gd name="T54" fmla="*/ 54593 w 383"/>
                                  <a:gd name="T55" fmla="*/ 567594 h 252"/>
                                  <a:gd name="T56" fmla="*/ 72791 w 383"/>
                                  <a:gd name="T57" fmla="*/ 567594 h 252"/>
                                  <a:gd name="T58" fmla="*/ 862121 w 383"/>
                                  <a:gd name="T59" fmla="*/ 113519 h 252"/>
                                  <a:gd name="T60" fmla="*/ 871220 w 383"/>
                                  <a:gd name="T61" fmla="*/ 97626 h 25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83" h="252">
                                    <a:moveTo>
                                      <a:pt x="383" y="43"/>
                                    </a:moveTo>
                                    <a:cubicBezTo>
                                      <a:pt x="383" y="43"/>
                                      <a:pt x="383" y="43"/>
                                      <a:pt x="383" y="43"/>
                                    </a:cubicBezTo>
                                    <a:cubicBezTo>
                                      <a:pt x="383" y="43"/>
                                      <a:pt x="383" y="43"/>
                                      <a:pt x="383" y="43"/>
                                    </a:cubicBezTo>
                                    <a:cubicBezTo>
                                      <a:pt x="383" y="43"/>
                                      <a:pt x="383" y="43"/>
                                      <a:pt x="383" y="43"/>
                                    </a:cubicBezTo>
                                    <a:cubicBezTo>
                                      <a:pt x="383" y="28"/>
                                      <a:pt x="383" y="28"/>
                                      <a:pt x="383" y="28"/>
                                    </a:cubicBezTo>
                                    <a:cubicBezTo>
                                      <a:pt x="383" y="20"/>
                                      <a:pt x="383" y="20"/>
                                      <a:pt x="383" y="20"/>
                                    </a:cubicBezTo>
                                    <a:cubicBezTo>
                                      <a:pt x="383" y="19"/>
                                      <a:pt x="382" y="18"/>
                                      <a:pt x="382" y="16"/>
                                    </a:cubicBezTo>
                                    <a:cubicBezTo>
                                      <a:pt x="381" y="15"/>
                                      <a:pt x="380" y="14"/>
                                      <a:pt x="379" y="13"/>
                                    </a:cubicBezTo>
                                    <a:cubicBezTo>
                                      <a:pt x="375" y="11"/>
                                      <a:pt x="375" y="11"/>
                                      <a:pt x="375" y="11"/>
                                    </a:cubicBezTo>
                                    <a:cubicBezTo>
                                      <a:pt x="359" y="2"/>
                                      <a:pt x="359" y="2"/>
                                      <a:pt x="359" y="2"/>
                                    </a:cubicBezTo>
                                    <a:cubicBezTo>
                                      <a:pt x="359" y="2"/>
                                      <a:pt x="359" y="2"/>
                                      <a:pt x="359" y="2"/>
                                    </a:cubicBezTo>
                                    <a:cubicBezTo>
                                      <a:pt x="359" y="2"/>
                                      <a:pt x="359" y="2"/>
                                      <a:pt x="359" y="2"/>
                                    </a:cubicBezTo>
                                    <a:cubicBezTo>
                                      <a:pt x="359" y="2"/>
                                      <a:pt x="359" y="2"/>
                                      <a:pt x="359" y="2"/>
                                    </a:cubicBezTo>
                                    <a:cubicBezTo>
                                      <a:pt x="357" y="0"/>
                                      <a:pt x="354" y="0"/>
                                      <a:pt x="351" y="2"/>
                                    </a:cubicBezTo>
                                    <a:cubicBezTo>
                                      <a:pt x="4" y="202"/>
                                      <a:pt x="4" y="202"/>
                                      <a:pt x="4" y="202"/>
                                    </a:cubicBezTo>
                                    <a:cubicBezTo>
                                      <a:pt x="2" y="203"/>
                                      <a:pt x="0" y="206"/>
                                      <a:pt x="0" y="209"/>
                                    </a:cubicBezTo>
                                    <a:cubicBezTo>
                                      <a:pt x="0" y="209"/>
                                      <a:pt x="0" y="209"/>
                                      <a:pt x="0" y="209"/>
                                    </a:cubicBezTo>
                                    <a:cubicBezTo>
                                      <a:pt x="0" y="209"/>
                                      <a:pt x="0" y="209"/>
                                      <a:pt x="0" y="209"/>
                                    </a:cubicBezTo>
                                    <a:cubicBezTo>
                                      <a:pt x="0" y="209"/>
                                      <a:pt x="0" y="209"/>
                                      <a:pt x="0" y="209"/>
                                    </a:cubicBezTo>
                                    <a:cubicBezTo>
                                      <a:pt x="0" y="224"/>
                                      <a:pt x="0" y="224"/>
                                      <a:pt x="0" y="224"/>
                                    </a:cubicBezTo>
                                    <a:cubicBezTo>
                                      <a:pt x="0" y="232"/>
                                      <a:pt x="0" y="232"/>
                                      <a:pt x="0" y="232"/>
                                    </a:cubicBezTo>
                                    <a:cubicBezTo>
                                      <a:pt x="0" y="233"/>
                                      <a:pt x="1" y="234"/>
                                      <a:pt x="1" y="236"/>
                                    </a:cubicBezTo>
                                    <a:cubicBezTo>
                                      <a:pt x="2" y="237"/>
                                      <a:pt x="3" y="238"/>
                                      <a:pt x="4" y="239"/>
                                    </a:cubicBezTo>
                                    <a:cubicBezTo>
                                      <a:pt x="8" y="241"/>
                                      <a:pt x="8" y="241"/>
                                      <a:pt x="8" y="241"/>
                                    </a:cubicBezTo>
                                    <a:cubicBezTo>
                                      <a:pt x="24" y="250"/>
                                      <a:pt x="24" y="250"/>
                                      <a:pt x="24" y="250"/>
                                    </a:cubicBezTo>
                                    <a:cubicBezTo>
                                      <a:pt x="24" y="250"/>
                                      <a:pt x="24" y="250"/>
                                      <a:pt x="24" y="250"/>
                                    </a:cubicBezTo>
                                    <a:cubicBezTo>
                                      <a:pt x="24" y="250"/>
                                      <a:pt x="24" y="250"/>
                                      <a:pt x="24" y="250"/>
                                    </a:cubicBezTo>
                                    <a:cubicBezTo>
                                      <a:pt x="24" y="250"/>
                                      <a:pt x="24" y="250"/>
                                      <a:pt x="24" y="250"/>
                                    </a:cubicBezTo>
                                    <a:cubicBezTo>
                                      <a:pt x="26" y="252"/>
                                      <a:pt x="29" y="252"/>
                                      <a:pt x="32" y="250"/>
                                    </a:cubicBezTo>
                                    <a:cubicBezTo>
                                      <a:pt x="71" y="228"/>
                                      <a:pt x="379" y="50"/>
                                      <a:pt x="379" y="50"/>
                                    </a:cubicBezTo>
                                    <a:cubicBezTo>
                                      <a:pt x="381" y="49"/>
                                      <a:pt x="383" y="46"/>
                                      <a:pt x="383" y="43"/>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1"/>
                            <wps:cNvSpPr>
                              <a:spLocks/>
                            </wps:cNvSpPr>
                            <wps:spPr bwMode="auto">
                              <a:xfrm>
                                <a:off x="11193" y="19391"/>
                                <a:ext cx="8712" cy="5696"/>
                              </a:xfrm>
                              <a:custGeom>
                                <a:avLst/>
                                <a:gdLst>
                                  <a:gd name="T0" fmla="*/ 816627 w 383"/>
                                  <a:gd name="T1" fmla="*/ 567326 h 251"/>
                                  <a:gd name="T2" fmla="*/ 816627 w 383"/>
                                  <a:gd name="T3" fmla="*/ 567326 h 251"/>
                                  <a:gd name="T4" fmla="*/ 816627 w 383"/>
                                  <a:gd name="T5" fmla="*/ 567326 h 251"/>
                                  <a:gd name="T6" fmla="*/ 816627 w 383"/>
                                  <a:gd name="T7" fmla="*/ 567326 h 251"/>
                                  <a:gd name="T8" fmla="*/ 846198 w 383"/>
                                  <a:gd name="T9" fmla="*/ 551441 h 251"/>
                                  <a:gd name="T10" fmla="*/ 859846 w 383"/>
                                  <a:gd name="T11" fmla="*/ 542363 h 251"/>
                                  <a:gd name="T12" fmla="*/ 868945 w 383"/>
                                  <a:gd name="T13" fmla="*/ 535555 h 251"/>
                                  <a:gd name="T14" fmla="*/ 871220 w 383"/>
                                  <a:gd name="T15" fmla="*/ 524209 h 251"/>
                                  <a:gd name="T16" fmla="*/ 871220 w 383"/>
                                  <a:gd name="T17" fmla="*/ 517401 h 251"/>
                                  <a:gd name="T18" fmla="*/ 871220 w 383"/>
                                  <a:gd name="T19" fmla="*/ 474284 h 251"/>
                                  <a:gd name="T20" fmla="*/ 871220 w 383"/>
                                  <a:gd name="T21" fmla="*/ 474284 h 251"/>
                                  <a:gd name="T22" fmla="*/ 862121 w 383"/>
                                  <a:gd name="T23" fmla="*/ 458399 h 251"/>
                                  <a:gd name="T24" fmla="*/ 72791 w 383"/>
                                  <a:gd name="T25" fmla="*/ 4539 h 251"/>
                                  <a:gd name="T26" fmla="*/ 54593 w 383"/>
                                  <a:gd name="T27" fmla="*/ 4539 h 251"/>
                                  <a:gd name="T28" fmla="*/ 54593 w 383"/>
                                  <a:gd name="T29" fmla="*/ 4539 h 251"/>
                                  <a:gd name="T30" fmla="*/ 54593 w 383"/>
                                  <a:gd name="T31" fmla="*/ 4539 h 251"/>
                                  <a:gd name="T32" fmla="*/ 54593 w 383"/>
                                  <a:gd name="T33" fmla="*/ 4539 h 251"/>
                                  <a:gd name="T34" fmla="*/ 25022 w 383"/>
                                  <a:gd name="T35" fmla="*/ 20424 h 251"/>
                                  <a:gd name="T36" fmla="*/ 9099 w 383"/>
                                  <a:gd name="T37" fmla="*/ 29501 h 251"/>
                                  <a:gd name="T38" fmla="*/ 2275 w 383"/>
                                  <a:gd name="T39" fmla="*/ 36309 h 251"/>
                                  <a:gd name="T40" fmla="*/ 0 w 383"/>
                                  <a:gd name="T41" fmla="*/ 45386 h 251"/>
                                  <a:gd name="T42" fmla="*/ 0 w 383"/>
                                  <a:gd name="T43" fmla="*/ 54463 h 251"/>
                                  <a:gd name="T44" fmla="*/ 0 w 383"/>
                                  <a:gd name="T45" fmla="*/ 97580 h 251"/>
                                  <a:gd name="T46" fmla="*/ 0 w 383"/>
                                  <a:gd name="T47" fmla="*/ 97580 h 251"/>
                                  <a:gd name="T48" fmla="*/ 0 w 383"/>
                                  <a:gd name="T49" fmla="*/ 97580 h 251"/>
                                  <a:gd name="T50" fmla="*/ 9099 w 383"/>
                                  <a:gd name="T51" fmla="*/ 113465 h 251"/>
                                  <a:gd name="T52" fmla="*/ 798429 w 383"/>
                                  <a:gd name="T53" fmla="*/ 567326 h 251"/>
                                  <a:gd name="T54" fmla="*/ 816627 w 383"/>
                                  <a:gd name="T55" fmla="*/ 567326 h 251"/>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383" h="251">
                                    <a:moveTo>
                                      <a:pt x="359" y="250"/>
                                    </a:moveTo>
                                    <a:cubicBezTo>
                                      <a:pt x="359" y="250"/>
                                      <a:pt x="359" y="250"/>
                                      <a:pt x="359" y="250"/>
                                    </a:cubicBezTo>
                                    <a:cubicBezTo>
                                      <a:pt x="359" y="250"/>
                                      <a:pt x="359" y="250"/>
                                      <a:pt x="359" y="250"/>
                                    </a:cubicBezTo>
                                    <a:cubicBezTo>
                                      <a:pt x="359" y="250"/>
                                      <a:pt x="359" y="250"/>
                                      <a:pt x="359" y="250"/>
                                    </a:cubicBezTo>
                                    <a:cubicBezTo>
                                      <a:pt x="372" y="243"/>
                                      <a:pt x="372" y="243"/>
                                      <a:pt x="372" y="243"/>
                                    </a:cubicBezTo>
                                    <a:cubicBezTo>
                                      <a:pt x="378" y="239"/>
                                      <a:pt x="378" y="239"/>
                                      <a:pt x="378" y="239"/>
                                    </a:cubicBezTo>
                                    <a:cubicBezTo>
                                      <a:pt x="380" y="238"/>
                                      <a:pt x="381" y="237"/>
                                      <a:pt x="382" y="236"/>
                                    </a:cubicBezTo>
                                    <a:cubicBezTo>
                                      <a:pt x="382" y="234"/>
                                      <a:pt x="383" y="233"/>
                                      <a:pt x="383" y="231"/>
                                    </a:cubicBezTo>
                                    <a:cubicBezTo>
                                      <a:pt x="383" y="228"/>
                                      <a:pt x="383" y="228"/>
                                      <a:pt x="383" y="228"/>
                                    </a:cubicBezTo>
                                    <a:cubicBezTo>
                                      <a:pt x="383" y="209"/>
                                      <a:pt x="383" y="209"/>
                                      <a:pt x="383" y="209"/>
                                    </a:cubicBezTo>
                                    <a:cubicBezTo>
                                      <a:pt x="383" y="209"/>
                                      <a:pt x="383" y="209"/>
                                      <a:pt x="383" y="209"/>
                                    </a:cubicBezTo>
                                    <a:cubicBezTo>
                                      <a:pt x="383" y="206"/>
                                      <a:pt x="381" y="203"/>
                                      <a:pt x="379" y="202"/>
                                    </a:cubicBezTo>
                                    <a:cubicBezTo>
                                      <a:pt x="32" y="2"/>
                                      <a:pt x="32" y="2"/>
                                      <a:pt x="32" y="2"/>
                                    </a:cubicBezTo>
                                    <a:cubicBezTo>
                                      <a:pt x="29" y="0"/>
                                      <a:pt x="26" y="0"/>
                                      <a:pt x="24" y="2"/>
                                    </a:cubicBezTo>
                                    <a:cubicBezTo>
                                      <a:pt x="24" y="2"/>
                                      <a:pt x="24" y="2"/>
                                      <a:pt x="24" y="2"/>
                                    </a:cubicBezTo>
                                    <a:cubicBezTo>
                                      <a:pt x="24" y="2"/>
                                      <a:pt x="24" y="2"/>
                                      <a:pt x="24" y="2"/>
                                    </a:cubicBezTo>
                                    <a:cubicBezTo>
                                      <a:pt x="24" y="2"/>
                                      <a:pt x="24" y="2"/>
                                      <a:pt x="24" y="2"/>
                                    </a:cubicBezTo>
                                    <a:cubicBezTo>
                                      <a:pt x="11" y="9"/>
                                      <a:pt x="11" y="9"/>
                                      <a:pt x="11" y="9"/>
                                    </a:cubicBezTo>
                                    <a:cubicBezTo>
                                      <a:pt x="4" y="13"/>
                                      <a:pt x="4" y="13"/>
                                      <a:pt x="4" y="13"/>
                                    </a:cubicBezTo>
                                    <a:cubicBezTo>
                                      <a:pt x="3" y="14"/>
                                      <a:pt x="2" y="15"/>
                                      <a:pt x="1" y="16"/>
                                    </a:cubicBezTo>
                                    <a:cubicBezTo>
                                      <a:pt x="0" y="17"/>
                                      <a:pt x="0" y="19"/>
                                      <a:pt x="0" y="20"/>
                                    </a:cubicBezTo>
                                    <a:cubicBezTo>
                                      <a:pt x="0" y="24"/>
                                      <a:pt x="0" y="24"/>
                                      <a:pt x="0" y="24"/>
                                    </a:cubicBezTo>
                                    <a:cubicBezTo>
                                      <a:pt x="0" y="43"/>
                                      <a:pt x="0" y="43"/>
                                      <a:pt x="0" y="43"/>
                                    </a:cubicBezTo>
                                    <a:cubicBezTo>
                                      <a:pt x="0" y="43"/>
                                      <a:pt x="0" y="43"/>
                                      <a:pt x="0" y="43"/>
                                    </a:cubicBezTo>
                                    <a:cubicBezTo>
                                      <a:pt x="0" y="43"/>
                                      <a:pt x="0" y="43"/>
                                      <a:pt x="0" y="43"/>
                                    </a:cubicBezTo>
                                    <a:cubicBezTo>
                                      <a:pt x="0" y="46"/>
                                      <a:pt x="1" y="48"/>
                                      <a:pt x="4" y="50"/>
                                    </a:cubicBezTo>
                                    <a:cubicBezTo>
                                      <a:pt x="43" y="72"/>
                                      <a:pt x="351" y="250"/>
                                      <a:pt x="351" y="250"/>
                                    </a:cubicBezTo>
                                    <a:cubicBezTo>
                                      <a:pt x="353" y="251"/>
                                      <a:pt x="356" y="251"/>
                                      <a:pt x="359" y="250"/>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2"/>
                            <wps:cNvSpPr>
                              <a:spLocks/>
                            </wps:cNvSpPr>
                            <wps:spPr bwMode="auto">
                              <a:xfrm>
                                <a:off x="22387" y="19391"/>
                                <a:ext cx="8712" cy="5696"/>
                              </a:xfrm>
                              <a:custGeom>
                                <a:avLst/>
                                <a:gdLst>
                                  <a:gd name="T0" fmla="*/ 871220 w 383"/>
                                  <a:gd name="T1" fmla="*/ 97580 h 251"/>
                                  <a:gd name="T2" fmla="*/ 871220 w 383"/>
                                  <a:gd name="T3" fmla="*/ 97580 h 251"/>
                                  <a:gd name="T4" fmla="*/ 871220 w 383"/>
                                  <a:gd name="T5" fmla="*/ 97580 h 251"/>
                                  <a:gd name="T6" fmla="*/ 871220 w 383"/>
                                  <a:gd name="T7" fmla="*/ 63540 h 251"/>
                                  <a:gd name="T8" fmla="*/ 871220 w 383"/>
                                  <a:gd name="T9" fmla="*/ 45386 h 251"/>
                                  <a:gd name="T10" fmla="*/ 868945 w 383"/>
                                  <a:gd name="T11" fmla="*/ 36309 h 251"/>
                                  <a:gd name="T12" fmla="*/ 859846 w 383"/>
                                  <a:gd name="T13" fmla="*/ 29501 h 251"/>
                                  <a:gd name="T14" fmla="*/ 853022 w 383"/>
                                  <a:gd name="T15" fmla="*/ 24962 h 251"/>
                                  <a:gd name="T16" fmla="*/ 816627 w 383"/>
                                  <a:gd name="T17" fmla="*/ 4539 h 251"/>
                                  <a:gd name="T18" fmla="*/ 816627 w 383"/>
                                  <a:gd name="T19" fmla="*/ 4539 h 251"/>
                                  <a:gd name="T20" fmla="*/ 816627 w 383"/>
                                  <a:gd name="T21" fmla="*/ 4539 h 251"/>
                                  <a:gd name="T22" fmla="*/ 798429 w 383"/>
                                  <a:gd name="T23" fmla="*/ 4539 h 251"/>
                                  <a:gd name="T24" fmla="*/ 9099 w 383"/>
                                  <a:gd name="T25" fmla="*/ 458399 h 251"/>
                                  <a:gd name="T26" fmla="*/ 0 w 383"/>
                                  <a:gd name="T27" fmla="*/ 474284 h 251"/>
                                  <a:gd name="T28" fmla="*/ 0 w 383"/>
                                  <a:gd name="T29" fmla="*/ 474284 h 251"/>
                                  <a:gd name="T30" fmla="*/ 0 w 383"/>
                                  <a:gd name="T31" fmla="*/ 474284 h 251"/>
                                  <a:gd name="T32" fmla="*/ 0 w 383"/>
                                  <a:gd name="T33" fmla="*/ 508324 h 251"/>
                                  <a:gd name="T34" fmla="*/ 0 w 383"/>
                                  <a:gd name="T35" fmla="*/ 524209 h 251"/>
                                  <a:gd name="T36" fmla="*/ 2275 w 383"/>
                                  <a:gd name="T37" fmla="*/ 535555 h 251"/>
                                  <a:gd name="T38" fmla="*/ 9099 w 383"/>
                                  <a:gd name="T39" fmla="*/ 542363 h 251"/>
                                  <a:gd name="T40" fmla="*/ 18198 w 383"/>
                                  <a:gd name="T41" fmla="*/ 546902 h 251"/>
                                  <a:gd name="T42" fmla="*/ 54593 w 383"/>
                                  <a:gd name="T43" fmla="*/ 567326 h 251"/>
                                  <a:gd name="T44" fmla="*/ 54593 w 383"/>
                                  <a:gd name="T45" fmla="*/ 567326 h 251"/>
                                  <a:gd name="T46" fmla="*/ 72791 w 383"/>
                                  <a:gd name="T47" fmla="*/ 567326 h 251"/>
                                  <a:gd name="T48" fmla="*/ 862121 w 383"/>
                                  <a:gd name="T49" fmla="*/ 113465 h 251"/>
                                  <a:gd name="T50" fmla="*/ 871220 w 383"/>
                                  <a:gd name="T51" fmla="*/ 97580 h 251"/>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383" h="251">
                                    <a:moveTo>
                                      <a:pt x="383" y="43"/>
                                    </a:moveTo>
                                    <a:cubicBezTo>
                                      <a:pt x="383" y="43"/>
                                      <a:pt x="383" y="43"/>
                                      <a:pt x="383" y="43"/>
                                    </a:cubicBezTo>
                                    <a:cubicBezTo>
                                      <a:pt x="383" y="43"/>
                                      <a:pt x="383" y="43"/>
                                      <a:pt x="383" y="43"/>
                                    </a:cubicBezTo>
                                    <a:cubicBezTo>
                                      <a:pt x="383" y="28"/>
                                      <a:pt x="383" y="28"/>
                                      <a:pt x="383" y="28"/>
                                    </a:cubicBezTo>
                                    <a:cubicBezTo>
                                      <a:pt x="383" y="20"/>
                                      <a:pt x="383" y="20"/>
                                      <a:pt x="383" y="20"/>
                                    </a:cubicBezTo>
                                    <a:cubicBezTo>
                                      <a:pt x="383" y="19"/>
                                      <a:pt x="382" y="17"/>
                                      <a:pt x="382" y="16"/>
                                    </a:cubicBezTo>
                                    <a:cubicBezTo>
                                      <a:pt x="381" y="15"/>
                                      <a:pt x="380" y="14"/>
                                      <a:pt x="378" y="13"/>
                                    </a:cubicBezTo>
                                    <a:cubicBezTo>
                                      <a:pt x="375" y="11"/>
                                      <a:pt x="375" y="11"/>
                                      <a:pt x="375" y="11"/>
                                    </a:cubicBezTo>
                                    <a:cubicBezTo>
                                      <a:pt x="359" y="2"/>
                                      <a:pt x="359" y="2"/>
                                      <a:pt x="359" y="2"/>
                                    </a:cubicBezTo>
                                    <a:cubicBezTo>
                                      <a:pt x="359" y="2"/>
                                      <a:pt x="359" y="2"/>
                                      <a:pt x="359" y="2"/>
                                    </a:cubicBezTo>
                                    <a:cubicBezTo>
                                      <a:pt x="359" y="2"/>
                                      <a:pt x="359" y="2"/>
                                      <a:pt x="359" y="2"/>
                                    </a:cubicBezTo>
                                    <a:cubicBezTo>
                                      <a:pt x="356" y="0"/>
                                      <a:pt x="353" y="0"/>
                                      <a:pt x="351" y="2"/>
                                    </a:cubicBezTo>
                                    <a:cubicBezTo>
                                      <a:pt x="4" y="202"/>
                                      <a:pt x="4" y="202"/>
                                      <a:pt x="4" y="202"/>
                                    </a:cubicBezTo>
                                    <a:cubicBezTo>
                                      <a:pt x="2" y="203"/>
                                      <a:pt x="0" y="206"/>
                                      <a:pt x="0" y="209"/>
                                    </a:cubicBezTo>
                                    <a:cubicBezTo>
                                      <a:pt x="0" y="209"/>
                                      <a:pt x="0" y="209"/>
                                      <a:pt x="0" y="209"/>
                                    </a:cubicBezTo>
                                    <a:cubicBezTo>
                                      <a:pt x="0" y="209"/>
                                      <a:pt x="0" y="209"/>
                                      <a:pt x="0" y="209"/>
                                    </a:cubicBezTo>
                                    <a:cubicBezTo>
                                      <a:pt x="0" y="224"/>
                                      <a:pt x="0" y="224"/>
                                      <a:pt x="0" y="224"/>
                                    </a:cubicBezTo>
                                    <a:cubicBezTo>
                                      <a:pt x="0" y="231"/>
                                      <a:pt x="0" y="231"/>
                                      <a:pt x="0" y="231"/>
                                    </a:cubicBezTo>
                                    <a:cubicBezTo>
                                      <a:pt x="0" y="233"/>
                                      <a:pt x="0" y="234"/>
                                      <a:pt x="1" y="236"/>
                                    </a:cubicBezTo>
                                    <a:cubicBezTo>
                                      <a:pt x="2" y="237"/>
                                      <a:pt x="3" y="238"/>
                                      <a:pt x="4" y="239"/>
                                    </a:cubicBezTo>
                                    <a:cubicBezTo>
                                      <a:pt x="8" y="241"/>
                                      <a:pt x="8" y="241"/>
                                      <a:pt x="8" y="241"/>
                                    </a:cubicBezTo>
                                    <a:cubicBezTo>
                                      <a:pt x="24" y="250"/>
                                      <a:pt x="24" y="250"/>
                                      <a:pt x="24" y="250"/>
                                    </a:cubicBezTo>
                                    <a:cubicBezTo>
                                      <a:pt x="24" y="250"/>
                                      <a:pt x="24" y="250"/>
                                      <a:pt x="24" y="250"/>
                                    </a:cubicBezTo>
                                    <a:cubicBezTo>
                                      <a:pt x="26" y="251"/>
                                      <a:pt x="29" y="251"/>
                                      <a:pt x="32" y="250"/>
                                    </a:cubicBezTo>
                                    <a:cubicBezTo>
                                      <a:pt x="71" y="227"/>
                                      <a:pt x="379" y="50"/>
                                      <a:pt x="379" y="50"/>
                                    </a:cubicBezTo>
                                    <a:cubicBezTo>
                                      <a:pt x="381" y="48"/>
                                      <a:pt x="383" y="46"/>
                                      <a:pt x="383" y="43"/>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3"/>
                            <wps:cNvSpPr>
                              <a:spLocks/>
                            </wps:cNvSpPr>
                            <wps:spPr bwMode="auto">
                              <a:xfrm>
                                <a:off x="0" y="19391"/>
                                <a:ext cx="8712" cy="5696"/>
                              </a:xfrm>
                              <a:custGeom>
                                <a:avLst/>
                                <a:gdLst>
                                  <a:gd name="T0" fmla="*/ 871220 w 383"/>
                                  <a:gd name="T1" fmla="*/ 97580 h 251"/>
                                  <a:gd name="T2" fmla="*/ 871220 w 383"/>
                                  <a:gd name="T3" fmla="*/ 97580 h 251"/>
                                  <a:gd name="T4" fmla="*/ 871220 w 383"/>
                                  <a:gd name="T5" fmla="*/ 97580 h 251"/>
                                  <a:gd name="T6" fmla="*/ 871220 w 383"/>
                                  <a:gd name="T7" fmla="*/ 63540 h 251"/>
                                  <a:gd name="T8" fmla="*/ 871220 w 383"/>
                                  <a:gd name="T9" fmla="*/ 45386 h 251"/>
                                  <a:gd name="T10" fmla="*/ 866671 w 383"/>
                                  <a:gd name="T11" fmla="*/ 36309 h 251"/>
                                  <a:gd name="T12" fmla="*/ 859846 w 383"/>
                                  <a:gd name="T13" fmla="*/ 29501 h 251"/>
                                  <a:gd name="T14" fmla="*/ 853022 w 383"/>
                                  <a:gd name="T15" fmla="*/ 24962 h 251"/>
                                  <a:gd name="T16" fmla="*/ 816627 w 383"/>
                                  <a:gd name="T17" fmla="*/ 4539 h 251"/>
                                  <a:gd name="T18" fmla="*/ 816627 w 383"/>
                                  <a:gd name="T19" fmla="*/ 4539 h 251"/>
                                  <a:gd name="T20" fmla="*/ 816627 w 383"/>
                                  <a:gd name="T21" fmla="*/ 4539 h 251"/>
                                  <a:gd name="T22" fmla="*/ 798429 w 383"/>
                                  <a:gd name="T23" fmla="*/ 4539 h 251"/>
                                  <a:gd name="T24" fmla="*/ 9099 w 383"/>
                                  <a:gd name="T25" fmla="*/ 458399 h 251"/>
                                  <a:gd name="T26" fmla="*/ 0 w 383"/>
                                  <a:gd name="T27" fmla="*/ 474284 h 251"/>
                                  <a:gd name="T28" fmla="*/ 0 w 383"/>
                                  <a:gd name="T29" fmla="*/ 474284 h 251"/>
                                  <a:gd name="T30" fmla="*/ 0 w 383"/>
                                  <a:gd name="T31" fmla="*/ 474284 h 251"/>
                                  <a:gd name="T32" fmla="*/ 0 w 383"/>
                                  <a:gd name="T33" fmla="*/ 508324 h 251"/>
                                  <a:gd name="T34" fmla="*/ 0 w 383"/>
                                  <a:gd name="T35" fmla="*/ 524209 h 251"/>
                                  <a:gd name="T36" fmla="*/ 2275 w 383"/>
                                  <a:gd name="T37" fmla="*/ 535555 h 251"/>
                                  <a:gd name="T38" fmla="*/ 9099 w 383"/>
                                  <a:gd name="T39" fmla="*/ 542363 h 251"/>
                                  <a:gd name="T40" fmla="*/ 15923 w 383"/>
                                  <a:gd name="T41" fmla="*/ 546902 h 251"/>
                                  <a:gd name="T42" fmla="*/ 54593 w 383"/>
                                  <a:gd name="T43" fmla="*/ 567326 h 251"/>
                                  <a:gd name="T44" fmla="*/ 54593 w 383"/>
                                  <a:gd name="T45" fmla="*/ 567326 h 251"/>
                                  <a:gd name="T46" fmla="*/ 72791 w 383"/>
                                  <a:gd name="T47" fmla="*/ 567326 h 251"/>
                                  <a:gd name="T48" fmla="*/ 862121 w 383"/>
                                  <a:gd name="T49" fmla="*/ 113465 h 251"/>
                                  <a:gd name="T50" fmla="*/ 871220 w 383"/>
                                  <a:gd name="T51" fmla="*/ 97580 h 251"/>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383" h="251">
                                    <a:moveTo>
                                      <a:pt x="383" y="43"/>
                                    </a:moveTo>
                                    <a:cubicBezTo>
                                      <a:pt x="383" y="43"/>
                                      <a:pt x="383" y="43"/>
                                      <a:pt x="383" y="43"/>
                                    </a:cubicBezTo>
                                    <a:cubicBezTo>
                                      <a:pt x="383" y="43"/>
                                      <a:pt x="383" y="43"/>
                                      <a:pt x="383" y="43"/>
                                    </a:cubicBezTo>
                                    <a:cubicBezTo>
                                      <a:pt x="383" y="28"/>
                                      <a:pt x="383" y="28"/>
                                      <a:pt x="383" y="28"/>
                                    </a:cubicBezTo>
                                    <a:cubicBezTo>
                                      <a:pt x="383" y="20"/>
                                      <a:pt x="383" y="20"/>
                                      <a:pt x="383" y="20"/>
                                    </a:cubicBezTo>
                                    <a:cubicBezTo>
                                      <a:pt x="383" y="19"/>
                                      <a:pt x="382" y="17"/>
                                      <a:pt x="381" y="16"/>
                                    </a:cubicBezTo>
                                    <a:cubicBezTo>
                                      <a:pt x="381" y="15"/>
                                      <a:pt x="380" y="14"/>
                                      <a:pt x="378" y="13"/>
                                    </a:cubicBezTo>
                                    <a:cubicBezTo>
                                      <a:pt x="375" y="11"/>
                                      <a:pt x="375" y="11"/>
                                      <a:pt x="375" y="11"/>
                                    </a:cubicBezTo>
                                    <a:cubicBezTo>
                                      <a:pt x="359" y="2"/>
                                      <a:pt x="359" y="2"/>
                                      <a:pt x="359" y="2"/>
                                    </a:cubicBezTo>
                                    <a:cubicBezTo>
                                      <a:pt x="359" y="2"/>
                                      <a:pt x="359" y="2"/>
                                      <a:pt x="359" y="2"/>
                                    </a:cubicBezTo>
                                    <a:cubicBezTo>
                                      <a:pt x="359" y="2"/>
                                      <a:pt x="359" y="2"/>
                                      <a:pt x="359" y="2"/>
                                    </a:cubicBezTo>
                                    <a:cubicBezTo>
                                      <a:pt x="356" y="0"/>
                                      <a:pt x="353" y="0"/>
                                      <a:pt x="351" y="2"/>
                                    </a:cubicBezTo>
                                    <a:cubicBezTo>
                                      <a:pt x="4" y="202"/>
                                      <a:pt x="4" y="202"/>
                                      <a:pt x="4" y="202"/>
                                    </a:cubicBezTo>
                                    <a:cubicBezTo>
                                      <a:pt x="1" y="203"/>
                                      <a:pt x="0" y="206"/>
                                      <a:pt x="0" y="209"/>
                                    </a:cubicBezTo>
                                    <a:cubicBezTo>
                                      <a:pt x="0" y="209"/>
                                      <a:pt x="0" y="209"/>
                                      <a:pt x="0" y="209"/>
                                    </a:cubicBezTo>
                                    <a:cubicBezTo>
                                      <a:pt x="0" y="209"/>
                                      <a:pt x="0" y="209"/>
                                      <a:pt x="0" y="209"/>
                                    </a:cubicBezTo>
                                    <a:cubicBezTo>
                                      <a:pt x="0" y="224"/>
                                      <a:pt x="0" y="224"/>
                                      <a:pt x="0" y="224"/>
                                    </a:cubicBezTo>
                                    <a:cubicBezTo>
                                      <a:pt x="0" y="231"/>
                                      <a:pt x="0" y="231"/>
                                      <a:pt x="0" y="231"/>
                                    </a:cubicBezTo>
                                    <a:cubicBezTo>
                                      <a:pt x="0" y="233"/>
                                      <a:pt x="0" y="234"/>
                                      <a:pt x="1" y="236"/>
                                    </a:cubicBezTo>
                                    <a:cubicBezTo>
                                      <a:pt x="2" y="237"/>
                                      <a:pt x="3" y="238"/>
                                      <a:pt x="4" y="239"/>
                                    </a:cubicBezTo>
                                    <a:cubicBezTo>
                                      <a:pt x="7" y="241"/>
                                      <a:pt x="7" y="241"/>
                                      <a:pt x="7" y="241"/>
                                    </a:cubicBezTo>
                                    <a:cubicBezTo>
                                      <a:pt x="24" y="250"/>
                                      <a:pt x="24" y="250"/>
                                      <a:pt x="24" y="250"/>
                                    </a:cubicBezTo>
                                    <a:cubicBezTo>
                                      <a:pt x="24" y="250"/>
                                      <a:pt x="24" y="250"/>
                                      <a:pt x="24" y="250"/>
                                    </a:cubicBezTo>
                                    <a:cubicBezTo>
                                      <a:pt x="26" y="251"/>
                                      <a:pt x="29" y="251"/>
                                      <a:pt x="32" y="250"/>
                                    </a:cubicBezTo>
                                    <a:cubicBezTo>
                                      <a:pt x="71" y="227"/>
                                      <a:pt x="378" y="50"/>
                                      <a:pt x="379" y="50"/>
                                    </a:cubicBezTo>
                                    <a:cubicBezTo>
                                      <a:pt x="381" y="48"/>
                                      <a:pt x="382" y="46"/>
                                      <a:pt x="383" y="43"/>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4"/>
                            <wps:cNvSpPr>
                              <a:spLocks/>
                            </wps:cNvSpPr>
                            <wps:spPr bwMode="auto">
                              <a:xfrm>
                                <a:off x="9301" y="7567"/>
                                <a:ext cx="1270" cy="9989"/>
                              </a:xfrm>
                              <a:custGeom>
                                <a:avLst/>
                                <a:gdLst>
                                  <a:gd name="T0" fmla="*/ 9071 w 56"/>
                                  <a:gd name="T1" fmla="*/ 969343 h 440"/>
                                  <a:gd name="T2" fmla="*/ 9071 w 56"/>
                                  <a:gd name="T3" fmla="*/ 969343 h 440"/>
                                  <a:gd name="T4" fmla="*/ 9071 w 56"/>
                                  <a:gd name="T5" fmla="*/ 969343 h 440"/>
                                  <a:gd name="T6" fmla="*/ 9071 w 56"/>
                                  <a:gd name="T7" fmla="*/ 969343 h 440"/>
                                  <a:gd name="T8" fmla="*/ 38554 w 56"/>
                                  <a:gd name="T9" fmla="*/ 987504 h 440"/>
                                  <a:gd name="T10" fmla="*/ 54429 w 56"/>
                                  <a:gd name="T11" fmla="*/ 994315 h 440"/>
                                  <a:gd name="T12" fmla="*/ 63500 w 56"/>
                                  <a:gd name="T13" fmla="*/ 998855 h 440"/>
                                  <a:gd name="T14" fmla="*/ 74839 w 56"/>
                                  <a:gd name="T15" fmla="*/ 994315 h 440"/>
                                  <a:gd name="T16" fmla="*/ 81643 w 56"/>
                                  <a:gd name="T17" fmla="*/ 992045 h 440"/>
                                  <a:gd name="T18" fmla="*/ 117929 w 56"/>
                                  <a:gd name="T19" fmla="*/ 969343 h 440"/>
                                  <a:gd name="T20" fmla="*/ 117929 w 56"/>
                                  <a:gd name="T21" fmla="*/ 969343 h 440"/>
                                  <a:gd name="T22" fmla="*/ 117929 w 56"/>
                                  <a:gd name="T23" fmla="*/ 969343 h 440"/>
                                  <a:gd name="T24" fmla="*/ 117929 w 56"/>
                                  <a:gd name="T25" fmla="*/ 969343 h 440"/>
                                  <a:gd name="T26" fmla="*/ 127000 w 56"/>
                                  <a:gd name="T27" fmla="*/ 953453 h 440"/>
                                  <a:gd name="T28" fmla="*/ 127000 w 56"/>
                                  <a:gd name="T29" fmla="*/ 45403 h 440"/>
                                  <a:gd name="T30" fmla="*/ 117929 w 56"/>
                                  <a:gd name="T31" fmla="*/ 29512 h 440"/>
                                  <a:gd name="T32" fmla="*/ 117929 w 56"/>
                                  <a:gd name="T33" fmla="*/ 29512 h 440"/>
                                  <a:gd name="T34" fmla="*/ 88446 w 56"/>
                                  <a:gd name="T35" fmla="*/ 11351 h 440"/>
                                  <a:gd name="T36" fmla="*/ 74839 w 56"/>
                                  <a:gd name="T37" fmla="*/ 2270 h 440"/>
                                  <a:gd name="T38" fmla="*/ 63500 w 56"/>
                                  <a:gd name="T39" fmla="*/ 0 h 440"/>
                                  <a:gd name="T40" fmla="*/ 54429 w 56"/>
                                  <a:gd name="T41" fmla="*/ 2270 h 440"/>
                                  <a:gd name="T42" fmla="*/ 47625 w 56"/>
                                  <a:gd name="T43" fmla="*/ 6810 h 440"/>
                                  <a:gd name="T44" fmla="*/ 9071 w 56"/>
                                  <a:gd name="T45" fmla="*/ 29512 h 440"/>
                                  <a:gd name="T46" fmla="*/ 9071 w 56"/>
                                  <a:gd name="T47" fmla="*/ 29512 h 440"/>
                                  <a:gd name="T48" fmla="*/ 9071 w 56"/>
                                  <a:gd name="T49" fmla="*/ 29512 h 440"/>
                                  <a:gd name="T50" fmla="*/ 9071 w 56"/>
                                  <a:gd name="T51" fmla="*/ 29512 h 440"/>
                                  <a:gd name="T52" fmla="*/ 0 w 56"/>
                                  <a:gd name="T53" fmla="*/ 45403 h 440"/>
                                  <a:gd name="T54" fmla="*/ 0 w 56"/>
                                  <a:gd name="T55" fmla="*/ 953453 h 440"/>
                                  <a:gd name="T56" fmla="*/ 9071 w 56"/>
                                  <a:gd name="T57" fmla="*/ 969343 h 440"/>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56" h="440">
                                    <a:moveTo>
                                      <a:pt x="4" y="427"/>
                                    </a:moveTo>
                                    <a:cubicBezTo>
                                      <a:pt x="4" y="427"/>
                                      <a:pt x="4" y="427"/>
                                      <a:pt x="4" y="427"/>
                                    </a:cubicBezTo>
                                    <a:cubicBezTo>
                                      <a:pt x="4" y="427"/>
                                      <a:pt x="4" y="427"/>
                                      <a:pt x="4" y="427"/>
                                    </a:cubicBezTo>
                                    <a:cubicBezTo>
                                      <a:pt x="4" y="427"/>
                                      <a:pt x="4" y="427"/>
                                      <a:pt x="4" y="427"/>
                                    </a:cubicBezTo>
                                    <a:cubicBezTo>
                                      <a:pt x="17" y="435"/>
                                      <a:pt x="17" y="435"/>
                                      <a:pt x="17" y="435"/>
                                    </a:cubicBezTo>
                                    <a:cubicBezTo>
                                      <a:pt x="24" y="438"/>
                                      <a:pt x="24" y="438"/>
                                      <a:pt x="24" y="438"/>
                                    </a:cubicBezTo>
                                    <a:cubicBezTo>
                                      <a:pt x="25" y="439"/>
                                      <a:pt x="27" y="440"/>
                                      <a:pt x="28" y="440"/>
                                    </a:cubicBezTo>
                                    <a:cubicBezTo>
                                      <a:pt x="30" y="440"/>
                                      <a:pt x="31" y="439"/>
                                      <a:pt x="33" y="438"/>
                                    </a:cubicBezTo>
                                    <a:cubicBezTo>
                                      <a:pt x="36" y="437"/>
                                      <a:pt x="36" y="437"/>
                                      <a:pt x="36" y="437"/>
                                    </a:cubicBezTo>
                                    <a:cubicBezTo>
                                      <a:pt x="52" y="427"/>
                                      <a:pt x="52" y="427"/>
                                      <a:pt x="52" y="427"/>
                                    </a:cubicBezTo>
                                    <a:cubicBezTo>
                                      <a:pt x="52" y="427"/>
                                      <a:pt x="52" y="427"/>
                                      <a:pt x="52" y="427"/>
                                    </a:cubicBezTo>
                                    <a:cubicBezTo>
                                      <a:pt x="52" y="427"/>
                                      <a:pt x="52" y="427"/>
                                      <a:pt x="52" y="427"/>
                                    </a:cubicBezTo>
                                    <a:cubicBezTo>
                                      <a:pt x="52" y="427"/>
                                      <a:pt x="52" y="427"/>
                                      <a:pt x="52" y="427"/>
                                    </a:cubicBezTo>
                                    <a:cubicBezTo>
                                      <a:pt x="54" y="426"/>
                                      <a:pt x="56" y="423"/>
                                      <a:pt x="56" y="420"/>
                                    </a:cubicBezTo>
                                    <a:cubicBezTo>
                                      <a:pt x="56" y="20"/>
                                      <a:pt x="56" y="20"/>
                                      <a:pt x="56" y="20"/>
                                    </a:cubicBezTo>
                                    <a:cubicBezTo>
                                      <a:pt x="56" y="17"/>
                                      <a:pt x="54" y="14"/>
                                      <a:pt x="52" y="13"/>
                                    </a:cubicBezTo>
                                    <a:cubicBezTo>
                                      <a:pt x="52" y="13"/>
                                      <a:pt x="52" y="13"/>
                                      <a:pt x="52" y="13"/>
                                    </a:cubicBezTo>
                                    <a:cubicBezTo>
                                      <a:pt x="39" y="5"/>
                                      <a:pt x="39" y="5"/>
                                      <a:pt x="39" y="5"/>
                                    </a:cubicBezTo>
                                    <a:cubicBezTo>
                                      <a:pt x="33" y="1"/>
                                      <a:pt x="33" y="1"/>
                                      <a:pt x="33" y="1"/>
                                    </a:cubicBezTo>
                                    <a:cubicBezTo>
                                      <a:pt x="31" y="1"/>
                                      <a:pt x="30" y="0"/>
                                      <a:pt x="28" y="0"/>
                                    </a:cubicBezTo>
                                    <a:cubicBezTo>
                                      <a:pt x="27" y="0"/>
                                      <a:pt x="25" y="1"/>
                                      <a:pt x="24" y="1"/>
                                    </a:cubicBezTo>
                                    <a:cubicBezTo>
                                      <a:pt x="21" y="3"/>
                                      <a:pt x="21" y="3"/>
                                      <a:pt x="21" y="3"/>
                                    </a:cubicBezTo>
                                    <a:cubicBezTo>
                                      <a:pt x="4" y="13"/>
                                      <a:pt x="4" y="13"/>
                                      <a:pt x="4" y="13"/>
                                    </a:cubicBezTo>
                                    <a:cubicBezTo>
                                      <a:pt x="4" y="13"/>
                                      <a:pt x="4" y="13"/>
                                      <a:pt x="4" y="13"/>
                                    </a:cubicBezTo>
                                    <a:cubicBezTo>
                                      <a:pt x="4" y="13"/>
                                      <a:pt x="4" y="13"/>
                                      <a:pt x="4" y="13"/>
                                    </a:cubicBezTo>
                                    <a:cubicBezTo>
                                      <a:pt x="4" y="13"/>
                                      <a:pt x="4" y="13"/>
                                      <a:pt x="4" y="13"/>
                                    </a:cubicBezTo>
                                    <a:cubicBezTo>
                                      <a:pt x="2" y="14"/>
                                      <a:pt x="0" y="17"/>
                                      <a:pt x="0" y="20"/>
                                    </a:cubicBezTo>
                                    <a:cubicBezTo>
                                      <a:pt x="0" y="420"/>
                                      <a:pt x="0" y="420"/>
                                      <a:pt x="0" y="420"/>
                                    </a:cubicBezTo>
                                    <a:cubicBezTo>
                                      <a:pt x="0" y="423"/>
                                      <a:pt x="2" y="426"/>
                                      <a:pt x="4" y="427"/>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5"/>
                            <wps:cNvSpPr>
                              <a:spLocks/>
                            </wps:cNvSpPr>
                            <wps:spPr bwMode="auto">
                              <a:xfrm>
                                <a:off x="22387" y="0"/>
                                <a:ext cx="8712" cy="5721"/>
                              </a:xfrm>
                              <a:custGeom>
                                <a:avLst/>
                                <a:gdLst>
                                  <a:gd name="T0" fmla="*/ 816627 w 383"/>
                                  <a:gd name="T1" fmla="*/ 567594 h 252"/>
                                  <a:gd name="T2" fmla="*/ 816627 w 383"/>
                                  <a:gd name="T3" fmla="*/ 567594 h 252"/>
                                  <a:gd name="T4" fmla="*/ 816627 w 383"/>
                                  <a:gd name="T5" fmla="*/ 567594 h 252"/>
                                  <a:gd name="T6" fmla="*/ 846198 w 383"/>
                                  <a:gd name="T7" fmla="*/ 551702 h 252"/>
                                  <a:gd name="T8" fmla="*/ 862121 w 383"/>
                                  <a:gd name="T9" fmla="*/ 542620 h 252"/>
                                  <a:gd name="T10" fmla="*/ 868945 w 383"/>
                                  <a:gd name="T11" fmla="*/ 535809 h 252"/>
                                  <a:gd name="T12" fmla="*/ 871220 w 383"/>
                                  <a:gd name="T13" fmla="*/ 524457 h 252"/>
                                  <a:gd name="T14" fmla="*/ 871220 w 383"/>
                                  <a:gd name="T15" fmla="*/ 517646 h 252"/>
                                  <a:gd name="T16" fmla="*/ 871220 w 383"/>
                                  <a:gd name="T17" fmla="*/ 474509 h 252"/>
                                  <a:gd name="T18" fmla="*/ 871220 w 383"/>
                                  <a:gd name="T19" fmla="*/ 474509 h 252"/>
                                  <a:gd name="T20" fmla="*/ 871220 w 383"/>
                                  <a:gd name="T21" fmla="*/ 474509 h 252"/>
                                  <a:gd name="T22" fmla="*/ 871220 w 383"/>
                                  <a:gd name="T23" fmla="*/ 474509 h 252"/>
                                  <a:gd name="T24" fmla="*/ 862121 w 383"/>
                                  <a:gd name="T25" fmla="*/ 458616 h 252"/>
                                  <a:gd name="T26" fmla="*/ 72791 w 383"/>
                                  <a:gd name="T27" fmla="*/ 4541 h 252"/>
                                  <a:gd name="T28" fmla="*/ 54593 w 383"/>
                                  <a:gd name="T29" fmla="*/ 4541 h 252"/>
                                  <a:gd name="T30" fmla="*/ 54593 w 383"/>
                                  <a:gd name="T31" fmla="*/ 4541 h 252"/>
                                  <a:gd name="T32" fmla="*/ 25022 w 383"/>
                                  <a:gd name="T33" fmla="*/ 20433 h 252"/>
                                  <a:gd name="T34" fmla="*/ 9099 w 383"/>
                                  <a:gd name="T35" fmla="*/ 29515 h 252"/>
                                  <a:gd name="T36" fmla="*/ 2275 w 383"/>
                                  <a:gd name="T37" fmla="*/ 36326 h 252"/>
                                  <a:gd name="T38" fmla="*/ 0 w 383"/>
                                  <a:gd name="T39" fmla="*/ 45408 h 252"/>
                                  <a:gd name="T40" fmla="*/ 0 w 383"/>
                                  <a:gd name="T41" fmla="*/ 54489 h 252"/>
                                  <a:gd name="T42" fmla="*/ 0 w 383"/>
                                  <a:gd name="T43" fmla="*/ 97626 h 252"/>
                                  <a:gd name="T44" fmla="*/ 0 w 383"/>
                                  <a:gd name="T45" fmla="*/ 97626 h 252"/>
                                  <a:gd name="T46" fmla="*/ 0 w 383"/>
                                  <a:gd name="T47" fmla="*/ 97626 h 252"/>
                                  <a:gd name="T48" fmla="*/ 0 w 383"/>
                                  <a:gd name="T49" fmla="*/ 97626 h 252"/>
                                  <a:gd name="T50" fmla="*/ 9099 w 383"/>
                                  <a:gd name="T51" fmla="*/ 113519 h 252"/>
                                  <a:gd name="T52" fmla="*/ 798429 w 383"/>
                                  <a:gd name="T53" fmla="*/ 567594 h 252"/>
                                  <a:gd name="T54" fmla="*/ 816627 w 383"/>
                                  <a:gd name="T55" fmla="*/ 567594 h 252"/>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383" h="252">
                                    <a:moveTo>
                                      <a:pt x="359" y="250"/>
                                    </a:moveTo>
                                    <a:cubicBezTo>
                                      <a:pt x="359" y="250"/>
                                      <a:pt x="359" y="250"/>
                                      <a:pt x="359" y="250"/>
                                    </a:cubicBezTo>
                                    <a:cubicBezTo>
                                      <a:pt x="359" y="250"/>
                                      <a:pt x="359" y="250"/>
                                      <a:pt x="359" y="250"/>
                                    </a:cubicBezTo>
                                    <a:cubicBezTo>
                                      <a:pt x="372" y="243"/>
                                      <a:pt x="372" y="243"/>
                                      <a:pt x="372" y="243"/>
                                    </a:cubicBezTo>
                                    <a:cubicBezTo>
                                      <a:pt x="379" y="239"/>
                                      <a:pt x="379" y="239"/>
                                      <a:pt x="379" y="239"/>
                                    </a:cubicBezTo>
                                    <a:cubicBezTo>
                                      <a:pt x="380" y="238"/>
                                      <a:pt x="381" y="237"/>
                                      <a:pt x="382" y="236"/>
                                    </a:cubicBezTo>
                                    <a:cubicBezTo>
                                      <a:pt x="382" y="234"/>
                                      <a:pt x="383" y="233"/>
                                      <a:pt x="383" y="231"/>
                                    </a:cubicBezTo>
                                    <a:cubicBezTo>
                                      <a:pt x="383" y="228"/>
                                      <a:pt x="383" y="228"/>
                                      <a:pt x="383" y="228"/>
                                    </a:cubicBezTo>
                                    <a:cubicBezTo>
                                      <a:pt x="383" y="209"/>
                                      <a:pt x="383" y="209"/>
                                      <a:pt x="383" y="209"/>
                                    </a:cubicBezTo>
                                    <a:cubicBezTo>
                                      <a:pt x="383" y="209"/>
                                      <a:pt x="383" y="209"/>
                                      <a:pt x="383" y="209"/>
                                    </a:cubicBezTo>
                                    <a:cubicBezTo>
                                      <a:pt x="383" y="209"/>
                                      <a:pt x="383" y="209"/>
                                      <a:pt x="383" y="209"/>
                                    </a:cubicBezTo>
                                    <a:cubicBezTo>
                                      <a:pt x="383" y="209"/>
                                      <a:pt x="383" y="209"/>
                                      <a:pt x="383" y="209"/>
                                    </a:cubicBezTo>
                                    <a:cubicBezTo>
                                      <a:pt x="383" y="206"/>
                                      <a:pt x="381" y="203"/>
                                      <a:pt x="379" y="202"/>
                                    </a:cubicBezTo>
                                    <a:cubicBezTo>
                                      <a:pt x="32" y="2"/>
                                      <a:pt x="32" y="2"/>
                                      <a:pt x="32" y="2"/>
                                    </a:cubicBezTo>
                                    <a:cubicBezTo>
                                      <a:pt x="29" y="0"/>
                                      <a:pt x="26" y="0"/>
                                      <a:pt x="24" y="2"/>
                                    </a:cubicBezTo>
                                    <a:cubicBezTo>
                                      <a:pt x="24" y="2"/>
                                      <a:pt x="24" y="2"/>
                                      <a:pt x="24" y="2"/>
                                    </a:cubicBezTo>
                                    <a:cubicBezTo>
                                      <a:pt x="11" y="9"/>
                                      <a:pt x="11" y="9"/>
                                      <a:pt x="11" y="9"/>
                                    </a:cubicBezTo>
                                    <a:cubicBezTo>
                                      <a:pt x="4" y="13"/>
                                      <a:pt x="4" y="13"/>
                                      <a:pt x="4" y="13"/>
                                    </a:cubicBezTo>
                                    <a:cubicBezTo>
                                      <a:pt x="3" y="14"/>
                                      <a:pt x="2" y="15"/>
                                      <a:pt x="1" y="16"/>
                                    </a:cubicBezTo>
                                    <a:cubicBezTo>
                                      <a:pt x="0" y="18"/>
                                      <a:pt x="0" y="19"/>
                                      <a:pt x="0" y="20"/>
                                    </a:cubicBezTo>
                                    <a:cubicBezTo>
                                      <a:pt x="0" y="24"/>
                                      <a:pt x="0" y="24"/>
                                      <a:pt x="0" y="24"/>
                                    </a:cubicBezTo>
                                    <a:cubicBezTo>
                                      <a:pt x="0" y="43"/>
                                      <a:pt x="0" y="43"/>
                                      <a:pt x="0" y="43"/>
                                    </a:cubicBezTo>
                                    <a:cubicBezTo>
                                      <a:pt x="0" y="43"/>
                                      <a:pt x="0" y="43"/>
                                      <a:pt x="0" y="43"/>
                                    </a:cubicBezTo>
                                    <a:cubicBezTo>
                                      <a:pt x="0" y="43"/>
                                      <a:pt x="0" y="43"/>
                                      <a:pt x="0" y="43"/>
                                    </a:cubicBezTo>
                                    <a:cubicBezTo>
                                      <a:pt x="0" y="43"/>
                                      <a:pt x="0" y="43"/>
                                      <a:pt x="0" y="43"/>
                                    </a:cubicBezTo>
                                    <a:cubicBezTo>
                                      <a:pt x="0" y="46"/>
                                      <a:pt x="2" y="49"/>
                                      <a:pt x="4" y="50"/>
                                    </a:cubicBezTo>
                                    <a:cubicBezTo>
                                      <a:pt x="43" y="73"/>
                                      <a:pt x="351" y="250"/>
                                      <a:pt x="351" y="250"/>
                                    </a:cubicBezTo>
                                    <a:cubicBezTo>
                                      <a:pt x="353" y="252"/>
                                      <a:pt x="356" y="252"/>
                                      <a:pt x="359" y="250"/>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6"/>
                            <wps:cNvSpPr>
                              <a:spLocks/>
                            </wps:cNvSpPr>
                            <wps:spPr bwMode="auto">
                              <a:xfrm>
                                <a:off x="0" y="0"/>
                                <a:ext cx="8712" cy="5721"/>
                              </a:xfrm>
                              <a:custGeom>
                                <a:avLst/>
                                <a:gdLst>
                                  <a:gd name="T0" fmla="*/ 816627 w 383"/>
                                  <a:gd name="T1" fmla="*/ 567594 h 252"/>
                                  <a:gd name="T2" fmla="*/ 816627 w 383"/>
                                  <a:gd name="T3" fmla="*/ 567594 h 252"/>
                                  <a:gd name="T4" fmla="*/ 816627 w 383"/>
                                  <a:gd name="T5" fmla="*/ 567594 h 252"/>
                                  <a:gd name="T6" fmla="*/ 816627 w 383"/>
                                  <a:gd name="T7" fmla="*/ 567594 h 252"/>
                                  <a:gd name="T8" fmla="*/ 846198 w 383"/>
                                  <a:gd name="T9" fmla="*/ 551702 h 252"/>
                                  <a:gd name="T10" fmla="*/ 859846 w 383"/>
                                  <a:gd name="T11" fmla="*/ 542620 h 252"/>
                                  <a:gd name="T12" fmla="*/ 866671 w 383"/>
                                  <a:gd name="T13" fmla="*/ 535809 h 252"/>
                                  <a:gd name="T14" fmla="*/ 871220 w 383"/>
                                  <a:gd name="T15" fmla="*/ 524457 h 252"/>
                                  <a:gd name="T16" fmla="*/ 871220 w 383"/>
                                  <a:gd name="T17" fmla="*/ 517646 h 252"/>
                                  <a:gd name="T18" fmla="*/ 871220 w 383"/>
                                  <a:gd name="T19" fmla="*/ 474509 h 252"/>
                                  <a:gd name="T20" fmla="*/ 871220 w 383"/>
                                  <a:gd name="T21" fmla="*/ 474509 h 252"/>
                                  <a:gd name="T22" fmla="*/ 871220 w 383"/>
                                  <a:gd name="T23" fmla="*/ 474509 h 252"/>
                                  <a:gd name="T24" fmla="*/ 871220 w 383"/>
                                  <a:gd name="T25" fmla="*/ 474509 h 252"/>
                                  <a:gd name="T26" fmla="*/ 862121 w 383"/>
                                  <a:gd name="T27" fmla="*/ 458616 h 252"/>
                                  <a:gd name="T28" fmla="*/ 72791 w 383"/>
                                  <a:gd name="T29" fmla="*/ 4541 h 252"/>
                                  <a:gd name="T30" fmla="*/ 54593 w 383"/>
                                  <a:gd name="T31" fmla="*/ 4541 h 252"/>
                                  <a:gd name="T32" fmla="*/ 54593 w 383"/>
                                  <a:gd name="T33" fmla="*/ 4541 h 252"/>
                                  <a:gd name="T34" fmla="*/ 54593 w 383"/>
                                  <a:gd name="T35" fmla="*/ 4541 h 252"/>
                                  <a:gd name="T36" fmla="*/ 25022 w 383"/>
                                  <a:gd name="T37" fmla="*/ 20433 h 252"/>
                                  <a:gd name="T38" fmla="*/ 9099 w 383"/>
                                  <a:gd name="T39" fmla="*/ 29515 h 252"/>
                                  <a:gd name="T40" fmla="*/ 2275 w 383"/>
                                  <a:gd name="T41" fmla="*/ 36326 h 252"/>
                                  <a:gd name="T42" fmla="*/ 0 w 383"/>
                                  <a:gd name="T43" fmla="*/ 45408 h 252"/>
                                  <a:gd name="T44" fmla="*/ 0 w 383"/>
                                  <a:gd name="T45" fmla="*/ 54489 h 252"/>
                                  <a:gd name="T46" fmla="*/ 0 w 383"/>
                                  <a:gd name="T47" fmla="*/ 97626 h 252"/>
                                  <a:gd name="T48" fmla="*/ 0 w 383"/>
                                  <a:gd name="T49" fmla="*/ 97626 h 252"/>
                                  <a:gd name="T50" fmla="*/ 0 w 383"/>
                                  <a:gd name="T51" fmla="*/ 97626 h 252"/>
                                  <a:gd name="T52" fmla="*/ 0 w 383"/>
                                  <a:gd name="T53" fmla="*/ 97626 h 252"/>
                                  <a:gd name="T54" fmla="*/ 9099 w 383"/>
                                  <a:gd name="T55" fmla="*/ 113519 h 252"/>
                                  <a:gd name="T56" fmla="*/ 798429 w 383"/>
                                  <a:gd name="T57" fmla="*/ 567594 h 252"/>
                                  <a:gd name="T58" fmla="*/ 816627 w 383"/>
                                  <a:gd name="T59" fmla="*/ 567594 h 252"/>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383" h="252">
                                    <a:moveTo>
                                      <a:pt x="359" y="250"/>
                                    </a:moveTo>
                                    <a:cubicBezTo>
                                      <a:pt x="359" y="250"/>
                                      <a:pt x="359" y="250"/>
                                      <a:pt x="359" y="250"/>
                                    </a:cubicBezTo>
                                    <a:cubicBezTo>
                                      <a:pt x="359" y="250"/>
                                      <a:pt x="359" y="250"/>
                                      <a:pt x="359" y="250"/>
                                    </a:cubicBezTo>
                                    <a:cubicBezTo>
                                      <a:pt x="359" y="250"/>
                                      <a:pt x="359" y="250"/>
                                      <a:pt x="359" y="250"/>
                                    </a:cubicBezTo>
                                    <a:cubicBezTo>
                                      <a:pt x="372" y="243"/>
                                      <a:pt x="372" y="243"/>
                                      <a:pt x="372" y="243"/>
                                    </a:cubicBezTo>
                                    <a:cubicBezTo>
                                      <a:pt x="378" y="239"/>
                                      <a:pt x="378" y="239"/>
                                      <a:pt x="378" y="239"/>
                                    </a:cubicBezTo>
                                    <a:cubicBezTo>
                                      <a:pt x="380" y="238"/>
                                      <a:pt x="381" y="237"/>
                                      <a:pt x="381" y="236"/>
                                    </a:cubicBezTo>
                                    <a:cubicBezTo>
                                      <a:pt x="382" y="234"/>
                                      <a:pt x="383" y="233"/>
                                      <a:pt x="383" y="231"/>
                                    </a:cubicBezTo>
                                    <a:cubicBezTo>
                                      <a:pt x="383" y="228"/>
                                      <a:pt x="383" y="228"/>
                                      <a:pt x="383" y="228"/>
                                    </a:cubicBezTo>
                                    <a:cubicBezTo>
                                      <a:pt x="383" y="209"/>
                                      <a:pt x="383" y="209"/>
                                      <a:pt x="383" y="209"/>
                                    </a:cubicBezTo>
                                    <a:cubicBezTo>
                                      <a:pt x="383" y="209"/>
                                      <a:pt x="383" y="209"/>
                                      <a:pt x="383" y="209"/>
                                    </a:cubicBezTo>
                                    <a:cubicBezTo>
                                      <a:pt x="383" y="209"/>
                                      <a:pt x="383" y="209"/>
                                      <a:pt x="383" y="209"/>
                                    </a:cubicBezTo>
                                    <a:cubicBezTo>
                                      <a:pt x="383" y="209"/>
                                      <a:pt x="383" y="209"/>
                                      <a:pt x="383" y="209"/>
                                    </a:cubicBezTo>
                                    <a:cubicBezTo>
                                      <a:pt x="382" y="206"/>
                                      <a:pt x="381" y="203"/>
                                      <a:pt x="379" y="202"/>
                                    </a:cubicBezTo>
                                    <a:cubicBezTo>
                                      <a:pt x="32" y="2"/>
                                      <a:pt x="32" y="2"/>
                                      <a:pt x="32" y="2"/>
                                    </a:cubicBezTo>
                                    <a:cubicBezTo>
                                      <a:pt x="29" y="0"/>
                                      <a:pt x="26" y="0"/>
                                      <a:pt x="24" y="2"/>
                                    </a:cubicBezTo>
                                    <a:cubicBezTo>
                                      <a:pt x="24" y="2"/>
                                      <a:pt x="24" y="2"/>
                                      <a:pt x="24" y="2"/>
                                    </a:cubicBezTo>
                                    <a:cubicBezTo>
                                      <a:pt x="24" y="2"/>
                                      <a:pt x="24" y="2"/>
                                      <a:pt x="24" y="2"/>
                                    </a:cubicBezTo>
                                    <a:cubicBezTo>
                                      <a:pt x="11" y="9"/>
                                      <a:pt x="11" y="9"/>
                                      <a:pt x="11" y="9"/>
                                    </a:cubicBezTo>
                                    <a:cubicBezTo>
                                      <a:pt x="4" y="13"/>
                                      <a:pt x="4" y="13"/>
                                      <a:pt x="4" y="13"/>
                                    </a:cubicBezTo>
                                    <a:cubicBezTo>
                                      <a:pt x="3" y="14"/>
                                      <a:pt x="2" y="15"/>
                                      <a:pt x="1" y="16"/>
                                    </a:cubicBezTo>
                                    <a:cubicBezTo>
                                      <a:pt x="0" y="18"/>
                                      <a:pt x="0" y="19"/>
                                      <a:pt x="0" y="20"/>
                                    </a:cubicBezTo>
                                    <a:cubicBezTo>
                                      <a:pt x="0" y="24"/>
                                      <a:pt x="0" y="24"/>
                                      <a:pt x="0" y="24"/>
                                    </a:cubicBezTo>
                                    <a:cubicBezTo>
                                      <a:pt x="0" y="43"/>
                                      <a:pt x="0" y="43"/>
                                      <a:pt x="0" y="43"/>
                                    </a:cubicBezTo>
                                    <a:cubicBezTo>
                                      <a:pt x="0" y="43"/>
                                      <a:pt x="0" y="43"/>
                                      <a:pt x="0" y="43"/>
                                    </a:cubicBezTo>
                                    <a:cubicBezTo>
                                      <a:pt x="0" y="43"/>
                                      <a:pt x="0" y="43"/>
                                      <a:pt x="0" y="43"/>
                                    </a:cubicBezTo>
                                    <a:cubicBezTo>
                                      <a:pt x="0" y="43"/>
                                      <a:pt x="0" y="43"/>
                                      <a:pt x="0" y="43"/>
                                    </a:cubicBezTo>
                                    <a:cubicBezTo>
                                      <a:pt x="0" y="46"/>
                                      <a:pt x="1" y="49"/>
                                      <a:pt x="4" y="50"/>
                                    </a:cubicBezTo>
                                    <a:cubicBezTo>
                                      <a:pt x="43" y="73"/>
                                      <a:pt x="351" y="250"/>
                                      <a:pt x="351" y="250"/>
                                    </a:cubicBezTo>
                                    <a:cubicBezTo>
                                      <a:pt x="353" y="252"/>
                                      <a:pt x="356" y="252"/>
                                      <a:pt x="359" y="250"/>
                                    </a:cubicBezTo>
                                  </a:path>
                                </a:pathLst>
                              </a:custGeom>
                              <a:solidFill>
                                <a:srgbClr val="30B8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F914C7" id="Group 23" o:spid="_x0000_s1026" alt="background" style="position:absolute;margin-left:-56.1pt;margin-top:452.65pt;width:707.2pt;height:273.5pt;z-index:-251496961;mso-position-horizontal-relative:page;mso-position-vertical-relative:page;mso-width-relative:margin;mso-height-relative:margin" coordsize="64837,2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">
                    <o:lock v:ext="edit" aspectratio="t"/>
                    <v:shape id="Freeform 15" o:spid="_x0000_s1027" style="position:absolute;left:56125;top:19391;width:8712;height:5696;visibility:visible;mso-wrap-style:square;v-text-anchor:top" coordsize="38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tL8MA&#10;AADbAAAADwAAAGRycy9kb3ducmV2LnhtbESPQUvDQBSE74L/YXmCN7uJUJG021KsAa/WHnp8ZF+z&#10;sdm36b5tE/31riB4HGbmG2a5nnyvrhSlC2ygnBWgiJtgO24N7D/qh2dQkpAt9oHJwBcJrFe3N0us&#10;bBj5na671KoMYanQgEtpqLSWxpFHmYWBOHvHED2mLGOrbcQxw32vH4viSXvsOC84HOjFUXPaXbyB&#10;SyHzfX0SObvNGLd1+f0qh09j7u+mzQJUoin9h//ab9bAvITfL/k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NtL8MAAADbAAAADwAAAAAAAAAAAAAAAACYAgAAZHJzL2Rv&#10;d25yZXYueG1sUEsFBgAAAAAEAAQA9QAAAIgDAAAAAA==&#10;" path="m359,250v,,,,,c359,250,359,250,359,250v,,,,,c372,243,372,243,372,243v7,-4,7,-4,7,-4c380,238,381,237,382,236v1,-2,1,-3,1,-5c383,228,383,228,383,228v,-19,,-19,,-19c383,209,383,209,383,209v,-3,-1,-6,-4,-7c32,2,32,2,32,2,30,,27,,24,2v,,,,,c24,2,24,2,24,2v,,,,,c11,9,11,9,11,9,5,13,5,13,5,13,3,14,2,15,1,16,1,17,,19,,20v,4,,4,,4c,43,,43,,43v,,,,,c,43,,43,,43v,3,2,5,4,7c43,72,351,250,351,250v3,1,6,1,8,e" fillcolor="#30b888" stroked="f">
                      <v:path arrowok="t" o:connecttype="custom" o:connectlocs="18575599,12874458;18575599,12874458;18575599,12874458;18575599,12874458;19248243,12513976;19610439,12307967;19765663,12153471;19817412,11895994;19817412,11741498;19817412,10763035;19817412,10763035;19610439,10402553;1655758,103005;1241813,103005;1241813,103005;1241813,103005;1241813,103005;569169,463486;258721,669473;51749,823968;0,1029955;0,1235941;0,2214405;0,2214405;0,2214405;206973,2574887;18161654,12874458;18575599,12874458" o:connectangles="0,0,0,0,0,0,0,0,0,0,0,0,0,0,0,0,0,0,0,0,0,0,0,0,0,0,0,0"/>
                    </v:shape>
                    <v:shape id="Freeform 16" o:spid="_x0000_s1028" style="position:absolute;left:44931;top:19391;width:8712;height:5696;visibility:visible;mso-wrap-style:square;v-text-anchor:top" coordsize="38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F7sIA&#10;AADbAAAADwAAAGRycy9kb3ducmV2LnhtbESPT4vCMBTE78J+h/AW9qapskqpRpEVpRcP/kGvj+bZ&#10;FpuXkmRr99tvBMHjMDO/YRar3jSiI+drywrGowQEcWF1zaWC82k7TEH4gKyxsUwK/sjDavkxWGCm&#10;7YMP1B1DKSKEfYYKqhDaTEpfVGTQj2xLHL2bdQZDlK6U2uEjwk0jJ0kykwZrjgsVtvRTUXE//hoF&#10;m+tunF7yji1f3M03h+90v8mV+vrs13MQgfrwDr/auVYwncD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xYXuwgAAANsAAAAPAAAAAAAAAAAAAAAAAJgCAABkcnMvZG93&#10;bnJldi54bWxQSwUGAAAAAAQABAD1AAAAhwMAAAAA&#10;" path="m383,43v,,,,,c383,43,383,43,383,43v,-15,,-15,,-15c383,20,383,20,383,20v,-1,,-3,-1,-4c381,15,380,14,379,13v-4,-2,-4,-2,-4,-2c359,2,359,2,359,2v,,,,,c359,2,359,2,359,2,357,,354,,351,2,4,202,4,202,4,202v-2,1,-4,4,-4,7c,209,,209,,209v,15,,15,,15c,231,,231,,231v,2,1,3,1,5c2,237,3,238,5,239v3,2,3,2,3,2c24,250,24,250,24,250v,,,,,c27,251,30,251,32,250,71,227,379,50,379,50v2,-2,4,-4,4,-7e" fillcolor="#00a9ce" stroked="f">
                      <v:path arrowok="t" o:connecttype="custom" o:connectlocs="19817412,2214405;19817412,2214405;19817412,2214405;19817412,1441928;19817412,1029955;19765663,823968;19610439,669473;19403466,566468;18575599,103005;18575599,103005;18575599,103005;18161654,103005;206973,10402553;0,10763035;0,10763035;0,11535512;0,11895994;51749,12153471;258721,12307967;413945,12410971;1241813,12874458;1241813,12874458;1655758,12874458;19610439,2574887;19817412,2214405" o:connectangles="0,0,0,0,0,0,0,0,0,0,0,0,0,0,0,0,0,0,0,0,0,0,0,0,0"/>
                    </v:shape>
                    <v:shape id="Freeform 17" o:spid="_x0000_s1029" style="position:absolute;left:54233;top:7567;width:1251;height:9989;visibility:visible;mso-wrap-style:square;v-text-anchor:top" coordsize="5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HqsUA&#10;AADbAAAADwAAAGRycy9kb3ducmV2LnhtbESPQWvCQBSE70L/w/IKvemmFqWkriItShUpNE3p9ZF9&#10;3YRm38bs1kR/vSsIHoeZ+YaZLXpbiwO1vnKs4HGUgCAunK7YKMi/VsNnED4ga6wdk4IjeVjM7wYz&#10;TLXr+JMOWTAiQtinqKAMoUml9EVJFv3INcTR+3WtxRBla6RusYtwW8txkkylxYrjQokNvZZU/GX/&#10;VgG9nT7yva623e7ne5nb9XFjTKbUw32/fAERqA+38LX9rhVMnuDyJf4AOT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oeqxQAAANsAAAAPAAAAAAAAAAAAAAAAAJgCAABkcnMv&#10;ZG93bnJldi54bWxQSwUGAAAAAAQABAD1AAAAigMAAAAA&#10;" path="m4,427v,,,,,c4,427,4,427,4,427v,,,,,c17,435,17,435,17,435v6,3,6,3,6,3c25,439,26,440,28,440v1,,3,-1,4,-2c35,437,35,437,35,437,51,427,51,427,51,427v,,,,,c51,427,51,427,51,427v3,-1,4,-4,4,-7c55,20,55,20,55,20v,-3,-1,-6,-4,-7c51,13,51,13,51,13v,,,,,c51,13,51,13,51,13,38,5,38,5,38,5,32,1,32,1,32,1,31,1,29,,28,,26,,25,1,23,1,20,3,20,3,20,3,4,13,4,13,4,13v,,,,,c4,13,4,13,4,13v,,,,,c1,14,,17,,20,,420,,420,,420v,3,1,6,4,7e" fillcolor="#30b888" stroked="f">
                      <v:path arrowok="t" o:connecttype="custom" o:connectlocs="206938,22006289;206938,22006289;206938,22006289;206938,22006289;879476,22418585;1189860,22573210;1448544,22676279;1655482,22573210;1810675,22521676;2638404,22006289;2638404,22006289;2638404,22006289;2845343,21645550;2845343,1030751;2638404,669989;2638404,669989;2638404,669989;2638404,669989;1965867,257693;1655482,51534;1448544,0;1189860,51534;1034668,154602;206938,669989;206938,669989;206938,669989;206938,669989;0,1030751;0,21645550;206938,22006289" o:connectangles="0,0,0,0,0,0,0,0,0,0,0,0,0,0,0,0,0,0,0,0,0,0,0,0,0,0,0,0,0,0"/>
                    </v:shape>
                    <v:shape id="Freeform 18" o:spid="_x0000_s1030" style="position:absolute;left:31846;top:7567;width:1251;height:9989;visibility:visible;mso-wrap-style:square;v-text-anchor:top" coordsize="5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szMYA&#10;AADbAAAADwAAAGRycy9kb3ducmV2LnhtbESPT2vCQBTE7wW/w/IKvTWbSrUhdRURhNKD/1qo3h7Z&#10;Z5KafRuymxj99N2C4HGYmd8wk1lvKtFR40rLCl6iGARxZnXJuYLvr+VzAsJ5ZI2VZVJwIQez6eBh&#10;gqm2Z95St/O5CBB2KSoovK9TKV1WkEEX2Zo4eEfbGPRBNrnUDZ4D3FRyGMdjabDksFBgTYuCstOu&#10;NQrqa/tz3Hxq/D2sV3G2SfZvycUq9fTYz99BeOr9PXxrf2gFo1f4/x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szMYAAADbAAAADwAAAAAAAAAAAAAAAACYAgAAZHJz&#10;L2Rvd25yZXYueG1sUEsFBgAAAAAEAAQA9QAAAIsDAAAAAA==&#10;" path="m4,427v,,,,,c4,427,4,427,4,427v,,,,,c17,435,17,435,17,435v6,3,6,3,6,3c24,439,26,440,27,440v2,,3,-1,5,-2c35,437,35,437,35,437,51,427,51,427,51,427v,,,,,c51,427,51,427,51,427v,,,,,c54,426,55,423,55,420,55,20,55,20,55,20v,-3,-1,-6,-4,-7c51,13,51,13,51,13,38,5,38,5,38,5,32,1,32,1,32,1,30,1,29,,27,,26,,24,1,23,1,20,3,20,3,20,3,4,13,4,13,4,13v,,,,,c4,13,4,13,4,13v,,,,,c1,14,,17,,20,,420,,420,,420v,3,1,6,4,7e" fillcolor="#00a9ce" stroked="f">
                      <v:path arrowok="t" o:connecttype="custom" o:connectlocs="206938,22006289;206938,22006289;206938,22006289;206938,22006289;879476,22418585;1189860,22573210;1396798,22676279;1655482,22573210;1810675,22521676;2638404,22006289;2638404,22006289;2638404,22006289;2638404,22006289;2845343,21645550;2845343,1030751;2638404,669989;2638404,669989;1965867,257693;1655482,51534;1396798,0;1189860,51534;1034668,154602;206938,669989;206938,669989;206938,669989;206938,669989;0,1030751;0,21645550;206938,22006289" o:connectangles="0,0,0,0,0,0,0,0,0,0,0,0,0,0,0,0,0,0,0,0,0,0,0,0,0,0,0,0,0"/>
                    </v:shape>
                    <v:shape id="Freeform 19" o:spid="_x0000_s1031" style="position:absolute;left:44931;width:8712;height:5721;visibility:visible;mso-wrap-style:square;v-text-anchor:top" coordsize="383,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V08sUA&#10;AADbAAAADwAAAGRycy9kb3ducmV2LnhtbESPQWvCQBSE7wX/w/IEb3VjUdHoKlpQeim2Koq3R/aZ&#10;BLNvY3Y1aX99tyB4HGbmG2Y6b0wh7lS53LKCXjcCQZxYnXOqYL9bvY5AOI+ssbBMCn7IwXzWepli&#10;rG3N33Tf+lQECLsYFWTel7GULsnIoOvakjh4Z1sZ9EFWqdQV1gFuCvkWRUNpMOewkGFJ7xkll+3N&#10;KFj/6tNY911dLo+Ha7oZ1l+Xz4VSnXazmIDw1Phn+NH+0AoGA/j/En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XTyxQAAANsAAAAPAAAAAAAAAAAAAAAAAJgCAABkcnMv&#10;ZG93bnJldi54bWxQSwUGAAAAAAQABAD1AAAAigMAAAAA&#10;" path="m359,250v,,,,,c359,250,359,250,359,250v13,-7,13,-7,13,-7c379,239,379,239,379,239v1,-1,2,-2,3,-3c383,234,383,233,383,231v,-3,,-3,,-3c383,209,383,209,383,209v,,,,,c383,209,383,209,383,209v,,,,,c383,206,381,203,379,202,32,2,32,2,32,2,30,,27,,24,2v,,,,,c11,9,11,9,11,9,4,13,4,13,4,13,3,14,2,15,1,16,1,18,,19,,20v,4,,4,,4c,43,,43,,43v,,,,,c,43,,43,,43v,,,,,c,46,2,49,4,50,43,73,351,250,351,250v3,2,6,2,8,e" fillcolor="#30b888" stroked="f">
                      <v:path arrowok="t" o:connecttype="custom" o:connectlocs="18575599,12885735;18575599,12885735;18575599,12885735;19248243,12524949;19610439,12318766;19765663,12164140;19817412,11906423;19817412,11751797;19817412,10772484;19817412,10772484;19817412,10772484;19817412,10772484;19610439,10411675;1655758,103092;1241813,103092;1241813,103092;569169,463878;206973,670061;51749,824687;0,1030870;0,1237030;0,2216343;0,2216343;0,2216343;0,2216343;206973,2577152;18161654,12885735;18575599,12885735" o:connectangles="0,0,0,0,0,0,0,0,0,0,0,0,0,0,0,0,0,0,0,0,0,0,0,0,0,0,0,0"/>
                    </v:shape>
                    <v:shape id="Freeform 20" o:spid="_x0000_s1032" style="position:absolute;left:33738;width:8712;height:5721;visibility:visible;mso-wrap-style:square;v-text-anchor:top" coordsize="383,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fqhcYA&#10;AADbAAAADwAAAGRycy9kb3ducmV2LnhtbESPQWvCQBSE70L/w/IK3symUkONrqKFipeitaJ4e2Rf&#10;k2D2bZpdTdpf7xaEHoeZ+YaZzjtTiSs1rrSs4CmKQRBnVpecK9h/vg1eQDiPrLGyTAp+yMF89tCb&#10;Yqptyx903flcBAi7FBUU3teplC4ryKCLbE0cvC/bGPRBNrnUDbYBbio5jONEGiw5LBRY02tB2Xl3&#10;MQpWv/o01s+urZfHw3e+Sdrt+X2hVP+xW0xAeOr8f/jeXmsFowT+voQf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fqhcYAAADbAAAADwAAAAAAAAAAAAAAAACYAgAAZHJz&#10;L2Rvd25yZXYueG1sUEsFBgAAAAAEAAQA9QAAAIsDAAAAAA==&#10;" path="m383,43v,,,,,c383,43,383,43,383,43v,,,,,c383,28,383,28,383,28v,-8,,-8,,-8c383,19,382,18,382,16v-1,-1,-2,-2,-3,-3c375,11,375,11,375,11,359,2,359,2,359,2v,,,,,c359,2,359,2,359,2v,,,,,c357,,354,,351,2,4,202,4,202,4,202v-2,1,-4,4,-4,7c,209,,209,,209v,,,,,c,209,,209,,209v,15,,15,,15c,232,,232,,232v,1,1,2,1,4c2,237,3,238,4,239v4,2,4,2,4,2c24,250,24,250,24,250v,,,,,c24,250,24,250,24,250v,,,,,c26,252,29,252,32,250,71,228,379,50,379,50v2,-1,4,-4,4,-7e" fillcolor="#30b888" stroked="f">
                      <v:path arrowok="t" o:connecttype="custom" o:connectlocs="19817412,2216343;19817412,2216343;19817412,2216343;19817412,2216343;19817412,1443213;19817412,1030870;19765663,824687;19610439,670061;19403466,566969;18575599,103092;18575599,103092;18575599,103092;18575599,103092;18161654,103092;206973,10411675;0,10772484;0,10772484;0,10772484;0,10772484;0,11545614;0,11957957;51749,12164140;206973,12318766;413945,12421857;1241813,12885735;1241813,12885735;1241813,12885735;1241813,12885735;1655758,12885735;19610439,2577152;19817412,2216343" o:connectangles="0,0,0,0,0,0,0,0,0,0,0,0,0,0,0,0,0,0,0,0,0,0,0,0,0,0,0,0,0,0,0"/>
                    </v:shape>
                    <v:shape id="Freeform 21" o:spid="_x0000_s1033" style="position:absolute;left:11193;top:19391;width:8712;height:5696;visibility:visible;mso-wrap-style:square;v-text-anchor:top" coordsize="38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ZQwMMA&#10;AADbAAAADwAAAGRycy9kb3ducmV2LnhtbESPQUsDMRSE74L/IbxCbzbbQlXWpqVoF7xae/D42Dw3&#10;225e1ry0u/XXG0HwOMzMN8xqM/pOXShKG9jAfFaAIq6DbbkxcHiv7h5BSUK22AUmA1cS2Kxvb1ZY&#10;2jDwG132qVEZwlKiAZdSX2ottSOPMgs9cfY+Q/SYsoyNthGHDPedXhTFvfbYcl5w2NOzo/q0P3sD&#10;50KWh+ok8uW2Q3yp5t87+TgaM52M2ydQicb0H/5rv1oDywf4/ZJ/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ZQwMMAAADbAAAADwAAAAAAAAAAAAAAAACYAgAAZHJzL2Rv&#10;d25yZXYueG1sUEsFBgAAAAAEAAQA9QAAAIgDAAAAAA==&#10;" path="m359,250v,,,,,c359,250,359,250,359,250v,,,,,c372,243,372,243,372,243v6,-4,6,-4,6,-4c380,238,381,237,382,236v,-2,1,-3,1,-5c383,228,383,228,383,228v,-19,,-19,,-19c383,209,383,209,383,209v,-3,-2,-6,-4,-7c32,2,32,2,32,2,29,,26,,24,2v,,,,,c24,2,24,2,24,2v,,,,,c11,9,11,9,11,9,4,13,4,13,4,13,3,14,2,15,1,16,,17,,19,,20v,4,,4,,4c,43,,43,,43v,,,,,c,43,,43,,43v,3,1,5,4,7c43,72,351,250,351,250v2,1,5,1,8,e" fillcolor="#30b888" stroked="f">
                      <v:path arrowok="t" o:connecttype="custom" o:connectlocs="18575599,12874458;18575599,12874458;18575599,12874458;18575599,12874458;19248243,12513976;19558690,12307967;19765663,12153471;19817412,11895994;19817412,11741498;19817412,10763035;19817412,10763035;19610439,10402553;1655758,103005;1241813,103005;1241813,103005;1241813,103005;1241813,103005;569169,463486;206973,669473;51749,823968;0,1029955;0,1235941;0,2214405;0,2214405;0,2214405;206973,2574887;18161654,12874458;18575599,12874458" o:connectangles="0,0,0,0,0,0,0,0,0,0,0,0,0,0,0,0,0,0,0,0,0,0,0,0,0,0,0,0"/>
                    </v:shape>
                    <v:shape id="Freeform 22" o:spid="_x0000_s1034" style="position:absolute;left:22387;top:19391;width:8712;height:5696;visibility:visible;mso-wrap-style:square;v-text-anchor:top" coordsize="38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nEssAA&#10;AADbAAAADwAAAGRycy9kb3ducmV2LnhtbERPPW/CMBDdkfofrEPqBg6VqKqAQYg2UtdSBsZTfMSB&#10;+Jz6DEn76+uhUsen973ejr5Td4rSBjawmBegiOtgW24MHD+r2QsoScgWu8Bk4JsEtpuHyRpLGwb+&#10;oPshNSqHsJRowKXUl1pL7cijzENPnLlziB5ThrHRNuKQw32nn4riWXtsOTc47GnvqL4ebt7ArZDl&#10;sbqKfLndEF+rxc+bnC7GPE7H3QpUojH9i//c79bAMo/NX/IP0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nEssAAAADbAAAADwAAAAAAAAAAAAAAAACYAgAAZHJzL2Rvd25y&#10;ZXYueG1sUEsFBgAAAAAEAAQA9QAAAIUDAAAAAA==&#10;" path="m383,43v,,,,,c383,43,383,43,383,43v,-15,,-15,,-15c383,20,383,20,383,20v,-1,-1,-3,-1,-4c381,15,380,14,378,13v-3,-2,-3,-2,-3,-2c359,2,359,2,359,2v,,,,,c359,2,359,2,359,2,356,,353,,351,2,4,202,4,202,4,202v-2,1,-4,4,-4,7c,209,,209,,209v,,,,,c,224,,224,,224v,7,,7,,7c,233,,234,1,236v1,1,2,2,3,3c8,241,8,241,8,241v16,9,16,9,16,9c24,250,24,250,24,250v2,1,5,1,8,c71,227,379,50,379,50v2,-2,4,-4,4,-7e" fillcolor="#30b888" stroked="f">
                      <v:path arrowok="t" o:connecttype="custom" o:connectlocs="19817412,2214405;19817412,2214405;19817412,2214405;19817412,1441928;19817412,1029955;19765663,823968;19558690,669473;19403466,566468;18575599,103005;18575599,103005;18575599,103005;18161654,103005;206973,10402553;0,10763035;0,10763035;0,10763035;0,11535512;0,11895994;51749,12153471;206973,12307967;413945,12410971;1241813,12874458;1241813,12874458;1655758,12874458;19610439,2574887;19817412,2214405" o:connectangles="0,0,0,0,0,0,0,0,0,0,0,0,0,0,0,0,0,0,0,0,0,0,0,0,0,0"/>
                    </v:shape>
                    <v:shape id="Freeform 23" o:spid="_x0000_s1035" style="position:absolute;top:19391;width:8712;height:5696;visibility:visible;mso-wrap-style:square;v-text-anchor:top" coordsize="38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VhKcMA&#10;AADbAAAADwAAAGRycy9kb3ducmV2LnhtbESPQUsDMRSE74L/IbxCbzbbQkXXpqVoF7xae/D42Dw3&#10;225e1ry0u/XXG0HwOMzMN8xqM/pOXShKG9jAfFaAIq6DbbkxcHiv7h5ASUK22AUmA1cS2Kxvb1ZY&#10;2jDwG132qVEZwlKiAZdSX2ottSOPMgs9cfY+Q/SYsoyNthGHDPedXhTFvfbYcl5w2NOzo/q0P3sD&#10;50KWh+ok8uW2Q3yp5t87+TgaM52M2ydQicb0H/5rv1oDy0f4/ZJ/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VhKcMAAADbAAAADwAAAAAAAAAAAAAAAACYAgAAZHJzL2Rv&#10;d25yZXYueG1sUEsFBgAAAAAEAAQA9QAAAIgDAAAAAA==&#10;" path="m383,43v,,,,,c383,43,383,43,383,43v,-15,,-15,,-15c383,20,383,20,383,20v,-1,-1,-3,-2,-4c381,15,380,14,378,13v-3,-2,-3,-2,-3,-2c359,2,359,2,359,2v,,,,,c359,2,359,2,359,2,356,,353,,351,2,4,202,4,202,4,202v-3,1,-4,4,-4,7c,209,,209,,209v,,,,,c,224,,224,,224v,7,,7,,7c,233,,234,1,236v1,1,2,2,3,3c7,241,7,241,7,241v17,9,17,9,17,9c24,250,24,250,24,250v2,1,5,1,8,c71,227,378,50,379,50v2,-2,3,-4,4,-7e" fillcolor="#30b888" stroked="f">
                      <v:path arrowok="t" o:connecttype="custom" o:connectlocs="19817412,2214405;19817412,2214405;19817412,2214405;19817412,1441928;19817412,1029955;19713937,823968;19558690,669473;19403466,566468;18575599,103005;18575599,103005;18575599,103005;18161654,103005;206973,10402553;0,10763035;0,10763035;0,10763035;0,11535512;0,11895994;51749,12153471;206973,12307967;362196,12410971;1241813,12874458;1241813,12874458;1655758,12874458;19610439,2574887;19817412,2214405" o:connectangles="0,0,0,0,0,0,0,0,0,0,0,0,0,0,0,0,0,0,0,0,0,0,0,0,0,0"/>
                    </v:shape>
                    <v:shape id="Freeform 24" o:spid="_x0000_s1036" style="position:absolute;left:9301;top:7567;width:1270;height:9989;visibility:visible;mso-wrap-style:square;v-text-anchor:top" coordsize="5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Z+CcAA&#10;AADbAAAADwAAAGRycy9kb3ducmV2LnhtbERPy4rCMBTdC/5DuMLsNHUE0WoUEYZxZCz4ALeX5poW&#10;m5vSZGr9+8lCcHk47+W6s5VoqfGlYwXjUQKCOHe6ZKPgcv4azkD4gKyxckwKnuRhver3lphq9+Aj&#10;tadgRAxhn6KCIoQ6ldLnBVn0I1cTR+7mGoshwsZI3eAjhttKfibJVFosOTYUWNO2oPx++rMKzPlH&#10;TtprTZfvzIRsPvf7g/9V6mPQbRYgAnXhLX65d1rBNK6PX+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Z+CcAAAADbAAAADwAAAAAAAAAAAAAAAACYAgAAZHJzL2Rvd25y&#10;ZXYueG1sUEsFBgAAAAAEAAQA9QAAAIUDAAAAAA==&#10;" path="m4,427v,,,,,c4,427,4,427,4,427v,,,,,c17,435,17,435,17,435v7,3,7,3,7,3c25,439,27,440,28,440v2,,3,-1,5,-2c36,437,36,437,36,437,52,427,52,427,52,427v,,,,,c52,427,52,427,52,427v,,,,,c54,426,56,423,56,420,56,20,56,20,56,20v,-3,-2,-6,-4,-7c52,13,52,13,52,13,39,5,39,5,39,5,33,1,33,1,33,1,31,1,30,,28,,27,,25,1,24,1,21,3,21,3,21,3,4,13,4,13,4,13v,,,,,c4,13,4,13,4,13v,,,,,c2,14,,17,,20,,420,,420,,420v,3,2,6,4,7e" fillcolor="#30b888" stroked="f">
                      <v:path arrowok="t" o:connecttype="custom" o:connectlocs="205717,22006289;205717,22006289;205717,22006289;205717,22006289;874350,22418585;1234372,22573210;1440089,22676279;1697242,22573210;1851547,22521676;2674461,22006289;2674461,22006289;2674461,22006289;2674461,22006289;2880179,21645550;2880179,1030751;2674461,669989;2674461,669989;2005829,257693;1697242,51534;1440089,0;1234372,51534;1080067,154602;205717,669989;205717,669989;205717,669989;205717,669989;0,1030751;0,21645550;205717,22006289" o:connectangles="0,0,0,0,0,0,0,0,0,0,0,0,0,0,0,0,0,0,0,0,0,0,0,0,0,0,0,0,0"/>
                    </v:shape>
                    <v:shape id="Freeform 25" o:spid="_x0000_s1037" style="position:absolute;left:22387;width:8712;height:5721;visibility:visible;mso-wrap-style:square;v-text-anchor:top" coordsize="383,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To8UA&#10;AADbAAAADwAAAGRycy9kb3ducmV2LnhtbESPQWsCMRSE74X+h/CE3jS7YrWsRimWopZeagWvj81z&#10;s7p5WZK4bv99UxB6HGbmG2ax6m0jOvKhdqwgH2UgiEuna64UHL7fhy8gQkTW2DgmBT8UYLV8fFhg&#10;od2Nv6jbx0okCIcCFZgY20LKUBqyGEauJU7eyXmLMUlfSe3xluC2keMsm0qLNacFgy2tDZWX/dUq&#10;eJudP/LN8/lzsumuu94ft7OdmSj1NOhf5yAi9fE/fG9vtYJpD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tOjxQAAANsAAAAPAAAAAAAAAAAAAAAAAJgCAABkcnMv&#10;ZG93bnJldi54bWxQSwUGAAAAAAQABAD1AAAAigMAAAAA&#10;" path="m359,250v,,,,,c359,250,359,250,359,250v13,-7,13,-7,13,-7c379,239,379,239,379,239v1,-1,2,-2,3,-3c382,234,383,233,383,231v,-3,,-3,,-3c383,209,383,209,383,209v,,,,,c383,209,383,209,383,209v,,,,,c383,206,381,203,379,202,32,2,32,2,32,2,29,,26,,24,2v,,,,,c11,9,11,9,11,9,4,13,4,13,4,13,3,14,2,15,1,16,,18,,19,,20v,4,,4,,4c,43,,43,,43v,,,,,c,43,,43,,43v,,,,,c,46,2,49,4,50,43,73,351,250,351,250v2,2,5,2,8,e" fillcolor="#00a9ce" stroked="f">
                      <v:path arrowok="t" o:connecttype="custom" o:connectlocs="18575599,12885735;18575599,12885735;18575599,12885735;19248243,12524949;19610439,12318766;19765663,12164140;19817412,11906423;19817412,11751797;19817412,10772484;19817412,10772484;19817412,10772484;19817412,10772484;19610439,10411675;1655758,103092;1241813,103092;1241813,103092;569169,463878;206973,670061;51749,824687;0,1030870;0,1237030;0,2216343;0,2216343;0,2216343;0,2216343;206973,2577152;18161654,12885735;18575599,12885735" o:connectangles="0,0,0,0,0,0,0,0,0,0,0,0,0,0,0,0,0,0,0,0,0,0,0,0,0,0,0,0"/>
                    </v:shape>
                    <v:shape id="Freeform 26" o:spid="_x0000_s1038" style="position:absolute;width:8712;height:5721;visibility:visible;mso-wrap-style:square;v-text-anchor:top" coordsize="383,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AmO8UA&#10;AADbAAAADwAAAGRycy9kb3ducmV2LnhtbESPQWvCQBSE7wX/w/IEb3WjlKCpq6jQ4kWstii9PbLP&#10;JJh9m2ZXE/31bkHwOMzMN8xk1ppSXKh2hWUFg34Egji1uuBMwc/3x+sIhPPIGkvLpOBKDmbTzssE&#10;E20b3tJl5zMRIOwSVJB7XyVSujQng65vK+LgHW1t0AdZZ1LX2AS4KeUwimJpsOCwkGNFy5zS0+5s&#10;FHze9O9Yv7mmWhz2f9kmbr5O67lSvW47fwfhqfXP8KO90griIfx/CT9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0CY7xQAAANsAAAAPAAAAAAAAAAAAAAAAAJgCAABkcnMv&#10;ZG93bnJldi54bWxQSwUGAAAAAAQABAD1AAAAigMAAAAA&#10;" path="m359,250v,,,,,c359,250,359,250,359,250v,,,,,c372,243,372,243,372,243v6,-4,6,-4,6,-4c380,238,381,237,381,236v1,-2,2,-3,2,-5c383,228,383,228,383,228v,-19,,-19,,-19c383,209,383,209,383,209v,,,,,c383,209,383,209,383,209v-1,-3,-2,-6,-4,-7c32,2,32,2,32,2,29,,26,,24,2v,,,,,c24,2,24,2,24,2,11,9,11,9,11,9,4,13,4,13,4,13,3,14,2,15,1,16,,18,,19,,20v,4,,4,,4c,43,,43,,43v,,,,,c,43,,43,,43v,,,,,c,46,1,49,4,50,43,73,351,250,351,250v2,2,5,2,8,e" fillcolor="#30b888" stroked="f">
                      <v:path arrowok="t" o:connecttype="custom" o:connectlocs="18575599,12885735;18575599,12885735;18575599,12885735;18575599,12885735;19248243,12524949;19558690,12318766;19713937,12164140;19817412,11906423;19817412,11751797;19817412,10772484;19817412,10772484;19817412,10772484;19817412,10772484;19610439,10411675;1655758,103092;1241813,103092;1241813,103092;1241813,103092;569169,463878;206973,670061;51749,824687;0,1030870;0,1237030;0,2216343;0,2216343;0,2216343;0,2216343;206973,2577152;18161654,12885735;18575599,12885735" o:connectangles="0,0,0,0,0,0,0,0,0,0,0,0,0,0,0,0,0,0,0,0,0,0,0,0,0,0,0,0,0,0"/>
                    </v:shape>
                    <w10:wrap type="square" anchorx="page" anchory="page"/>
                    <w10:anchorlock/>
                  </v:group>
                </w:pict>
              </mc:Fallback>
            </mc:AlternateContent>
          </w:r>
          <w:r w:rsidRPr="00000A93">
            <w:rPr>
              <w:b/>
              <w:noProof/>
              <w:sz w:val="40"/>
            </w:rPr>
            <mc:AlternateContent>
              <mc:Choice Requires="wpg">
                <w:drawing>
                  <wp:anchor distT="0" distB="0" distL="114300" distR="114300" simplePos="0" relativeHeight="251818495" behindDoc="1" locked="1" layoutInCell="1" allowOverlap="1">
                    <wp:simplePos x="0" y="0"/>
                    <wp:positionH relativeFrom="page">
                      <wp:posOffset>-2448560</wp:posOffset>
                    </wp:positionH>
                    <wp:positionV relativeFrom="page">
                      <wp:posOffset>5695950</wp:posOffset>
                    </wp:positionV>
                    <wp:extent cx="12458700" cy="3599815"/>
                    <wp:effectExtent l="8890" t="0" r="635" b="635"/>
                    <wp:wrapNone/>
                    <wp:docPr id="45" name="Group 1050"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58700" cy="3599815"/>
                              <a:chOff x="-3854" y="8330"/>
                              <a:chExt cx="19620" cy="5669"/>
                            </a:xfrm>
                          </wpg:grpSpPr>
                          <wps:wsp>
                            <wps:cNvPr id="46" name="Freeform 11" descr="RS2056_NH12005_word"/>
                            <wps:cNvSpPr>
                              <a:spLocks noChangeAspect="1"/>
                            </wps:cNvSpPr>
                            <wps:spPr bwMode="auto">
                              <a:xfrm>
                                <a:off x="-3854" y="8330"/>
                                <a:ext cx="4911" cy="5669"/>
                              </a:xfrm>
                              <a:custGeom>
                                <a:avLst/>
                                <a:gdLst>
                                  <a:gd name="T0" fmla="*/ 3119120 w 5840"/>
                                  <a:gd name="T1" fmla="*/ 2700663 h 6734"/>
                                  <a:gd name="T2" fmla="*/ 1559560 w 5840"/>
                                  <a:gd name="T3" fmla="*/ 3599815 h 6734"/>
                                  <a:gd name="T4" fmla="*/ 0 w 5840"/>
                                  <a:gd name="T5" fmla="*/ 2700663 h 6734"/>
                                  <a:gd name="T6" fmla="*/ 0 w 5840"/>
                                  <a:gd name="T7" fmla="*/ 902359 h 6734"/>
                                  <a:gd name="T8" fmla="*/ 1559560 w 5840"/>
                                  <a:gd name="T9" fmla="*/ 0 h 6734"/>
                                  <a:gd name="T10" fmla="*/ 3119120 w 5840"/>
                                  <a:gd name="T11" fmla="*/ 902359 h 6734"/>
                                  <a:gd name="T12" fmla="*/ 3119120 w 5840"/>
                                  <a:gd name="T13" fmla="*/ 2700663 h 673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840" h="6734">
                                    <a:moveTo>
                                      <a:pt x="5840" y="5052"/>
                                    </a:moveTo>
                                    <a:lnTo>
                                      <a:pt x="2920" y="6734"/>
                                    </a:lnTo>
                                    <a:lnTo>
                                      <a:pt x="0" y="5052"/>
                                    </a:lnTo>
                                    <a:lnTo>
                                      <a:pt x="0" y="1688"/>
                                    </a:lnTo>
                                    <a:lnTo>
                                      <a:pt x="2920" y="0"/>
                                    </a:lnTo>
                                    <a:lnTo>
                                      <a:pt x="5840" y="1688"/>
                                    </a:lnTo>
                                    <a:lnTo>
                                      <a:pt x="5840" y="5052"/>
                                    </a:lnTo>
                                    <a:close/>
                                  </a:path>
                                </a:pathLst>
                              </a:custGeom>
                              <a:blipFill dpi="0" rotWithShape="1">
                                <a:blip r:embed="rId9" cstate="screen">
                                  <a:extLst>
                                    <a:ext uri="{28A0092B-C50C-407E-A947-70E740481C1C}">
                                      <a14:useLocalDpi xmlns:a14="http://schemas.microsoft.com/office/drawing/2010/main"/>
                                    </a:ext>
                                  </a:extLst>
                                </a:blip>
                                <a:srcRect/>
                                <a:stretch>
                                  <a:fillRect r="-73217"/>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1" descr="RS1437_Antenna_Ngara_word"/>
                            <wps:cNvSpPr>
                              <a:spLocks noChangeAspect="1"/>
                            </wps:cNvSpPr>
                            <wps:spPr bwMode="auto">
                              <a:xfrm>
                                <a:off x="10855" y="8330"/>
                                <a:ext cx="4911" cy="5669"/>
                              </a:xfrm>
                              <a:custGeom>
                                <a:avLst/>
                                <a:gdLst>
                                  <a:gd name="T0" fmla="*/ 3119120 w 5840"/>
                                  <a:gd name="T1" fmla="*/ 2700663 h 6734"/>
                                  <a:gd name="T2" fmla="*/ 1559560 w 5840"/>
                                  <a:gd name="T3" fmla="*/ 3599815 h 6734"/>
                                  <a:gd name="T4" fmla="*/ 0 w 5840"/>
                                  <a:gd name="T5" fmla="*/ 2700663 h 6734"/>
                                  <a:gd name="T6" fmla="*/ 0 w 5840"/>
                                  <a:gd name="T7" fmla="*/ 902359 h 6734"/>
                                  <a:gd name="T8" fmla="*/ 1559560 w 5840"/>
                                  <a:gd name="T9" fmla="*/ 0 h 6734"/>
                                  <a:gd name="T10" fmla="*/ 3119120 w 5840"/>
                                  <a:gd name="T11" fmla="*/ 902359 h 6734"/>
                                  <a:gd name="T12" fmla="*/ 3119120 w 5840"/>
                                  <a:gd name="T13" fmla="*/ 2700663 h 673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840" h="6734">
                                    <a:moveTo>
                                      <a:pt x="5840" y="5052"/>
                                    </a:moveTo>
                                    <a:lnTo>
                                      <a:pt x="2920" y="6734"/>
                                    </a:lnTo>
                                    <a:lnTo>
                                      <a:pt x="0" y="5052"/>
                                    </a:lnTo>
                                    <a:lnTo>
                                      <a:pt x="0" y="1688"/>
                                    </a:lnTo>
                                    <a:lnTo>
                                      <a:pt x="2920" y="0"/>
                                    </a:lnTo>
                                    <a:lnTo>
                                      <a:pt x="5840" y="1688"/>
                                    </a:lnTo>
                                    <a:lnTo>
                                      <a:pt x="5840" y="5052"/>
                                    </a:lnTo>
                                    <a:close/>
                                  </a:path>
                                </a:pathLst>
                              </a:custGeom>
                              <a:blipFill dpi="0" rotWithShape="1">
                                <a:blip r:embed="rId10" cstate="screen">
                                  <a:extLst>
                                    <a:ext uri="{28A0092B-C50C-407E-A947-70E740481C1C}">
                                      <a14:useLocalDpi xmlns:a14="http://schemas.microsoft.com/office/drawing/2010/main"/>
                                    </a:ext>
                                  </a:extLst>
                                </a:blip>
                                <a:srcRect/>
                                <a:stretch>
                                  <a:fillRect b="-29406"/>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1" descr="SA1_2995_word"/>
                            <wps:cNvSpPr>
                              <a:spLocks noChangeAspect="1"/>
                            </wps:cNvSpPr>
                            <wps:spPr bwMode="auto">
                              <a:xfrm>
                                <a:off x="5955" y="8330"/>
                                <a:ext cx="4911" cy="5669"/>
                              </a:xfrm>
                              <a:custGeom>
                                <a:avLst/>
                                <a:gdLst>
                                  <a:gd name="T0" fmla="*/ 3119120 w 5840"/>
                                  <a:gd name="T1" fmla="*/ 2700663 h 6734"/>
                                  <a:gd name="T2" fmla="*/ 1559560 w 5840"/>
                                  <a:gd name="T3" fmla="*/ 3599815 h 6734"/>
                                  <a:gd name="T4" fmla="*/ 0 w 5840"/>
                                  <a:gd name="T5" fmla="*/ 2700663 h 6734"/>
                                  <a:gd name="T6" fmla="*/ 0 w 5840"/>
                                  <a:gd name="T7" fmla="*/ 902359 h 6734"/>
                                  <a:gd name="T8" fmla="*/ 1559560 w 5840"/>
                                  <a:gd name="T9" fmla="*/ 0 h 6734"/>
                                  <a:gd name="T10" fmla="*/ 3119120 w 5840"/>
                                  <a:gd name="T11" fmla="*/ 902359 h 6734"/>
                                  <a:gd name="T12" fmla="*/ 3119120 w 5840"/>
                                  <a:gd name="T13" fmla="*/ 2700663 h 673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840" h="6734">
                                    <a:moveTo>
                                      <a:pt x="5840" y="5052"/>
                                    </a:moveTo>
                                    <a:lnTo>
                                      <a:pt x="2920" y="6734"/>
                                    </a:lnTo>
                                    <a:lnTo>
                                      <a:pt x="0" y="5052"/>
                                    </a:lnTo>
                                    <a:lnTo>
                                      <a:pt x="0" y="1688"/>
                                    </a:lnTo>
                                    <a:lnTo>
                                      <a:pt x="2920" y="0"/>
                                    </a:lnTo>
                                    <a:lnTo>
                                      <a:pt x="5840" y="1688"/>
                                    </a:lnTo>
                                    <a:lnTo>
                                      <a:pt x="5840" y="5052"/>
                                    </a:lnTo>
                                    <a:close/>
                                  </a:path>
                                </a:pathLst>
                              </a:custGeom>
                              <a:blipFill dpi="0" rotWithShape="1">
                                <a:blip r:embed="rId11" cstate="screen">
                                  <a:extLst>
                                    <a:ext uri="{28A0092B-C50C-407E-A947-70E740481C1C}">
                                      <a14:useLocalDpi xmlns:a14="http://schemas.microsoft.com/office/drawing/2010/main"/>
                                    </a:ext>
                                  </a:extLst>
                                </a:blip>
                                <a:srcRect/>
                                <a:stretch>
                                  <a:fillRect r="-5207"/>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 descr="3L4C0617[1]_word"/>
                            <wps:cNvSpPr>
                              <a:spLocks noChangeAspect="1"/>
                            </wps:cNvSpPr>
                            <wps:spPr bwMode="auto">
                              <a:xfrm>
                                <a:off x="1055" y="8330"/>
                                <a:ext cx="4912" cy="5669"/>
                              </a:xfrm>
                              <a:custGeom>
                                <a:avLst/>
                                <a:gdLst>
                                  <a:gd name="T0" fmla="*/ 3119120 w 5840"/>
                                  <a:gd name="T1" fmla="*/ 2700663 h 6734"/>
                                  <a:gd name="T2" fmla="*/ 1559560 w 5840"/>
                                  <a:gd name="T3" fmla="*/ 3599815 h 6734"/>
                                  <a:gd name="T4" fmla="*/ 0 w 5840"/>
                                  <a:gd name="T5" fmla="*/ 2700663 h 6734"/>
                                  <a:gd name="T6" fmla="*/ 0 w 5840"/>
                                  <a:gd name="T7" fmla="*/ 902359 h 6734"/>
                                  <a:gd name="T8" fmla="*/ 1559560 w 5840"/>
                                  <a:gd name="T9" fmla="*/ 0 h 6734"/>
                                  <a:gd name="T10" fmla="*/ 3119120 w 5840"/>
                                  <a:gd name="T11" fmla="*/ 902359 h 6734"/>
                                  <a:gd name="T12" fmla="*/ 3119120 w 5840"/>
                                  <a:gd name="T13" fmla="*/ 2700663 h 673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840" h="6734">
                                    <a:moveTo>
                                      <a:pt x="5840" y="5052"/>
                                    </a:moveTo>
                                    <a:lnTo>
                                      <a:pt x="2920" y="6734"/>
                                    </a:lnTo>
                                    <a:lnTo>
                                      <a:pt x="0" y="5052"/>
                                    </a:lnTo>
                                    <a:lnTo>
                                      <a:pt x="0" y="1688"/>
                                    </a:lnTo>
                                    <a:lnTo>
                                      <a:pt x="2920" y="0"/>
                                    </a:lnTo>
                                    <a:lnTo>
                                      <a:pt x="5840" y="1688"/>
                                    </a:lnTo>
                                    <a:lnTo>
                                      <a:pt x="5840" y="5052"/>
                                    </a:lnTo>
                                    <a:close/>
                                  </a:path>
                                </a:pathLst>
                              </a:custGeom>
                              <a:blipFill dpi="0" rotWithShape="1">
                                <a:blip r:embed="rId12" cstate="screen">
                                  <a:extLst>
                                    <a:ext uri="{28A0092B-C50C-407E-A947-70E740481C1C}">
                                      <a14:useLocalDpi xmlns:a14="http://schemas.microsoft.com/office/drawing/2010/main"/>
                                    </a:ext>
                                  </a:extLst>
                                </a:blip>
                                <a:srcRect/>
                                <a:stretch>
                                  <a:fillRect r="-28502"/>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92C12" id="Group 1050" o:spid="_x0000_s1026" alt="background" style="position:absolute;margin-left:-192.8pt;margin-top:448.5pt;width:981pt;height:283.45pt;z-index:-251497985;mso-position-horizontal-relative:page;mso-position-vertical-relative:page" coordorigin="-3854,8330" coordsize="19620,5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">
                    <v:shape id="Freeform 11" o:spid="_x0000_s1027" alt="RS2056_NH12005_word" style="position:absolute;left:-3854;top:8330;width:4911;height:5669;visibility:visible;mso-wrap-style:square;v-text-anchor:top" coordsize="5840,6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3CO8MA&#10;AADbAAAADwAAAGRycy9kb3ducmV2LnhtbESP0WrCQBRE3wv+w3KFvtWNQaJEV1FBsEVKq/mAS/aa&#10;BLN3Y3aN6d+7gtDHYWbOMItVb2rRUesqywrGowgEcW51xYWC7LT7mIFwHlljbZkU/JGD1XLwtsBU&#10;2zv/Unf0hQgQdikqKL1vUildXpJBN7INcfDOtjXog2wLqVu8B7ipZRxFiTRYcVgosaFtSfnleDMK&#10;trbLogPKn/h7mmfJZ3ydzjZfSr0P+/UchKfe/4df7b1WMEng+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3CO8MAAADbAAAADwAAAAAAAAAAAAAAAACYAgAAZHJzL2Rv&#10;d25yZXYueG1sUEsFBgAAAAAEAAQA9QAAAIgDAAAAAA==&#10;" path="m5840,5052l2920,6734,,5052,,1688,2920,,5840,1688r,3364xe" stroked="f">
                      <v:fill r:id="rId13" o:title="RS2056_NH12005_word" recolor="t" rotate="t" type="frame"/>
                      <v:path arrowok="t" o:connecttype="custom" o:connectlocs="2622945,2273546;1311472,3030495;0,2273546;0,759649;1311472,0;2622945,759649;2622945,2273546" o:connectangles="0,0,0,0,0,0,0"/>
                      <o:lock v:ext="edit" aspectratio="t"/>
                    </v:shape>
                    <v:shape id="Freeform 11" o:spid="_x0000_s1028" alt="RS1437_Antenna_Ngara_word" style="position:absolute;left:10855;top:8330;width:4911;height:5669;visibility:visible;mso-wrap-style:square;v-text-anchor:top" coordsize="5840,6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Tf8QA&#10;AADbAAAADwAAAGRycy9kb3ducmV2LnhtbESP3WrCQBSE74W+w3KE3hTdWPojMasUTYtXgokPcMge&#10;k5js2ZjdxvTtu4WCl8PMfMMkm9G0YqDe1ZYVLOYRCOLC6ppLBaf8c7YE4TyyxtYyKfghB5v1wyTB&#10;WNsbH2nIfCkChF2MCirvu1hKV1Rk0M1tRxy8s+0N+iD7UuoebwFuWvkcRW/SYM1hocKOthUVTfZt&#10;FDRP1zzdudcoKwZeXgZOD/uvVKnH6fixAuFp9Pfwf3uvFby8w9+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3/EAAAA2wAAAA8AAAAAAAAAAAAAAAAAmAIAAGRycy9k&#10;b3ducmV2LnhtbFBLBQYAAAAABAAEAPUAAACJAwAAAAA=&#10;" path="m5840,5052l2920,6734,,5052,,1688,2920,,5840,1688r,3364xe" stroked="f">
                      <v:fill r:id="rId14" o:title="RS1437_Antenna_Ngara_word" recolor="t" rotate="t" type="frame"/>
                      <v:path arrowok="t" o:connecttype="custom" o:connectlocs="2622945,2273546;1311472,3030495;0,2273546;0,759649;1311472,0;2622945,759649;2622945,2273546" o:connectangles="0,0,0,0,0,0,0"/>
                      <o:lock v:ext="edit" aspectratio="t"/>
                    </v:shape>
                    <v:shape id="Freeform 11" o:spid="_x0000_s1029" alt="SA1_2995_word" style="position:absolute;left:5955;top:8330;width:4911;height:5669;visibility:visible;mso-wrap-style:square;v-text-anchor:top" coordsize="5840,6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dhMIA&#10;AADbAAAADwAAAGRycy9kb3ducmV2LnhtbERPTWvCQBC9F/wPywi9iG4sIpq6SmkRWrCgUaTHITtN&#10;QrOzIbs10V/fOQg9Pt73atO7Wl2oDZVnA9NJAoo497biwsDpuB0vQIWIbLH2TAauFGCzHjysMLW+&#10;4wNdslgoCeGQooEyxibVOuQlOQwT3xAL9+1bh1FgW2jbYifhrtZPSTLXDiuWhhIbei0p/8l+nfSO&#10;3nbnZB4+nMv23dd0u1wubp/GPA77l2dQkfr4L767362BmYyVL/ID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12EwgAAANsAAAAPAAAAAAAAAAAAAAAAAJgCAABkcnMvZG93&#10;bnJldi54bWxQSwUGAAAAAAQABAD1AAAAhwMAAAAA&#10;" path="m5840,5052l2920,6734,,5052,,1688,2920,,5840,1688r,3364xe" stroked="f">
                      <v:fill r:id="rId15" o:title="SA1_2995_word" recolor="t" rotate="t" type="frame"/>
                      <v:path arrowok="t" o:connecttype="custom" o:connectlocs="2622945,2273546;1311472,3030495;0,2273546;0,759649;1311472,0;2622945,759649;2622945,2273546" o:connectangles="0,0,0,0,0,0,0"/>
                      <o:lock v:ext="edit" aspectratio="t"/>
                    </v:shape>
                    <v:shape id="Freeform 11" o:spid="_x0000_s1030" alt="3L4C0617[1]_word" style="position:absolute;left:1055;top:8330;width:4912;height:5669;visibility:visible;mso-wrap-style:square;v-text-anchor:top" coordsize="5840,6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FV8QA&#10;AADbAAAADwAAAGRycy9kb3ducmV2LnhtbESPS2vCQBSF90L/w3AL7nQSsaVNHaUIajdCEwvi7pq5&#10;TUIzd0JmzOPfO4VCl4fz+DirzWBq0VHrKssK4nkEgji3uuJCwddpN3sB4TyyxtoyKRjJwWb9MFlh&#10;om3PKXWZL0QYYZeggtL7JpHS5SUZdHPbEAfv27YGfZBtIXWLfRg3tVxE0bM0WHEglNjQtqT8J7uZ&#10;AInTJ335HPfXAzf7OL/x+XQ8KzV9HN7fQHga/H/4r/2hFSxf4fd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4BVfEAAAA2wAAAA8AAAAAAAAAAAAAAAAAmAIAAGRycy9k&#10;b3ducmV2LnhtbFBLBQYAAAAABAAEAPUAAACJAwAAAAA=&#10;" path="m5840,5052l2920,6734,,5052,,1688,2920,,5840,1688r,3364xe" stroked="f">
                      <v:fill r:id="rId16" o:title="3L4C0617[1]_word" recolor="t" rotate="t" type="frame"/>
                      <v:path arrowok="t" o:connecttype="custom" o:connectlocs="2623479,2273546;1311740,3030495;0,2273546;0,759649;1311740,0;2623479,759649;2623479,2273546" o:connectangles="0,0,0,0,0,0,0"/>
                      <o:lock v:ext="edit" aspectratio="t"/>
                    </v:shape>
                    <w10:wrap anchorx="page" anchory="page"/>
                    <w10:anchorlock/>
                  </v:group>
                </w:pict>
              </mc:Fallback>
            </mc:AlternateContent>
          </w:r>
          <w:r w:rsidR="00000A93" w:rsidRPr="00000A93">
            <w:rPr>
              <w:b/>
              <w:sz w:val="40"/>
            </w:rPr>
            <w:t>Vacation Scholarship Final Report</w:t>
          </w:r>
        </w:p>
        <w:p w:rsidR="00000A93" w:rsidRPr="0097219A" w:rsidRDefault="00000A93" w:rsidP="00000A93">
          <w:pPr>
            <w:pStyle w:val="CoverSubtitle"/>
            <w:rPr>
              <w:sz w:val="28"/>
            </w:rPr>
          </w:pPr>
          <w:r w:rsidRPr="0097219A">
            <w:rPr>
              <w:sz w:val="28"/>
            </w:rPr>
            <w:t>Casey Rogers, Curtin University/CSIRO Data61</w:t>
          </w:r>
        </w:p>
        <w:p w:rsidR="00000A93" w:rsidRPr="0097219A" w:rsidRDefault="00000A93" w:rsidP="00000A93">
          <w:pPr>
            <w:pStyle w:val="CoverSubtitle"/>
            <w:rPr>
              <w:sz w:val="28"/>
            </w:rPr>
          </w:pPr>
          <w:r w:rsidRPr="0097219A">
            <w:rPr>
              <w:sz w:val="28"/>
            </w:rPr>
            <w:t>Co-supervisors: Ulrich Engelke (Data61), Jens Klump (Mineral Resources)</w:t>
          </w:r>
        </w:p>
        <w:p w:rsidR="00000A93" w:rsidRPr="0097219A" w:rsidRDefault="00000A93" w:rsidP="00000A93">
          <w:pPr>
            <w:pStyle w:val="CoverSubtitle"/>
            <w:rPr>
              <w:sz w:val="28"/>
            </w:rPr>
          </w:pPr>
        </w:p>
        <w:p w:rsidR="009A623D" w:rsidRPr="00000A93" w:rsidRDefault="00000A93" w:rsidP="00000A93">
          <w:pPr>
            <w:pStyle w:val="CoverSubtitle"/>
            <w:rPr>
              <w:sz w:val="28"/>
            </w:rPr>
          </w:pPr>
          <w:r w:rsidRPr="0097219A">
            <w:rPr>
              <w:sz w:val="28"/>
            </w:rPr>
            <w:t>Kensington, WA</w:t>
          </w:r>
          <w:r w:rsidR="009A623D">
            <w:br w:type="page"/>
          </w:r>
        </w:p>
      </w:sdtContent>
    </w:sdt>
    <w:p w:rsidR="00A943B2" w:rsidRPr="009A623D" w:rsidRDefault="00A943B2" w:rsidP="00D1044D">
      <w:pPr>
        <w:pStyle w:val="Heading1noTOC"/>
        <w:rPr>
          <w:kern w:val="28"/>
        </w:rPr>
      </w:pPr>
      <w:r w:rsidRPr="00890BD7">
        <w:lastRenderedPageBreak/>
        <w:t>Contents</w:t>
      </w:r>
    </w:p>
    <w:p w:rsidR="00584E37" w:rsidRDefault="001A6C9D">
      <w:pPr>
        <w:pStyle w:val="TOC2"/>
        <w:rPr>
          <w:rFonts w:asciiTheme="minorHAnsi" w:eastAsiaTheme="minorEastAsia" w:hAnsiTheme="minorHAnsi" w:cstheme="minorBidi"/>
          <w:color w:val="auto"/>
          <w:sz w:val="22"/>
        </w:rPr>
      </w:pPr>
      <w:r>
        <w:fldChar w:fldCharType="begin"/>
      </w:r>
      <w:r w:rsidR="00462182" w:rsidRPr="00D1044D">
        <w:instrText xml:space="preserve"> TOC \h \z \t "Heading 1,2,Heading 2,3,PartTitle,1,Heading 1 Numbered,2,Heading 1 not numbered,2,Heading 2 not numbered,3,Appendix Heading 1,2" </w:instrText>
      </w:r>
      <w:r>
        <w:fldChar w:fldCharType="separate"/>
      </w:r>
      <w:hyperlink w:anchor="_Toc1118515" w:history="1">
        <w:r w:rsidR="00584E37" w:rsidRPr="00B55845">
          <w:rPr>
            <w:rStyle w:val="Hyperlink"/>
          </w:rPr>
          <w:t>1</w:t>
        </w:r>
        <w:r w:rsidR="00584E37">
          <w:rPr>
            <w:rFonts w:asciiTheme="minorHAnsi" w:eastAsiaTheme="minorEastAsia" w:hAnsiTheme="minorHAnsi" w:cstheme="minorBidi"/>
            <w:color w:val="auto"/>
            <w:sz w:val="22"/>
          </w:rPr>
          <w:tab/>
        </w:r>
        <w:r w:rsidR="00584E37" w:rsidRPr="00B55845">
          <w:rPr>
            <w:rStyle w:val="Hyperlink"/>
            <w:rFonts w:cstheme="minorHAnsi"/>
          </w:rPr>
          <w:t>Abstract</w:t>
        </w:r>
        <w:r w:rsidR="00584E37">
          <w:rPr>
            <w:webHidden/>
          </w:rPr>
          <w:tab/>
        </w:r>
        <w:r w:rsidR="00584E37">
          <w:rPr>
            <w:webHidden/>
          </w:rPr>
          <w:fldChar w:fldCharType="begin"/>
        </w:r>
        <w:r w:rsidR="00584E37">
          <w:rPr>
            <w:webHidden/>
          </w:rPr>
          <w:instrText xml:space="preserve"> PAGEREF _Toc1118515 \h </w:instrText>
        </w:r>
        <w:r w:rsidR="00584E37">
          <w:rPr>
            <w:webHidden/>
          </w:rPr>
        </w:r>
        <w:r w:rsidR="00584E37">
          <w:rPr>
            <w:webHidden/>
          </w:rPr>
          <w:fldChar w:fldCharType="separate"/>
        </w:r>
        <w:r w:rsidR="00584E37">
          <w:rPr>
            <w:webHidden/>
          </w:rPr>
          <w:t>3</w:t>
        </w:r>
        <w:r w:rsidR="00584E37">
          <w:rPr>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16" w:history="1">
        <w:r w:rsidRPr="00B55845">
          <w:rPr>
            <w:rStyle w:val="Hyperlink"/>
          </w:rPr>
          <w:t>2</w:t>
        </w:r>
        <w:r>
          <w:rPr>
            <w:rFonts w:asciiTheme="minorHAnsi" w:eastAsiaTheme="minorEastAsia" w:hAnsiTheme="minorHAnsi" w:cstheme="minorBidi"/>
            <w:color w:val="auto"/>
            <w:sz w:val="22"/>
          </w:rPr>
          <w:tab/>
        </w:r>
        <w:r w:rsidRPr="00B55845">
          <w:rPr>
            <w:rStyle w:val="Hyperlink"/>
            <w:rFonts w:cstheme="minorHAnsi"/>
          </w:rPr>
          <w:t>Introduction</w:t>
        </w:r>
        <w:r>
          <w:rPr>
            <w:webHidden/>
          </w:rPr>
          <w:tab/>
        </w:r>
        <w:r>
          <w:rPr>
            <w:webHidden/>
          </w:rPr>
          <w:fldChar w:fldCharType="begin"/>
        </w:r>
        <w:r>
          <w:rPr>
            <w:webHidden/>
          </w:rPr>
          <w:instrText xml:space="preserve"> PAGEREF _Toc1118516 \h </w:instrText>
        </w:r>
        <w:r>
          <w:rPr>
            <w:webHidden/>
          </w:rPr>
        </w:r>
        <w:r>
          <w:rPr>
            <w:webHidden/>
          </w:rPr>
          <w:fldChar w:fldCharType="separate"/>
        </w:r>
        <w:r>
          <w:rPr>
            <w:webHidden/>
          </w:rPr>
          <w:t>3</w:t>
        </w:r>
        <w:r>
          <w:rPr>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17" w:history="1">
        <w:r w:rsidRPr="00B55845">
          <w:rPr>
            <w:rStyle w:val="Hyperlink"/>
          </w:rPr>
          <w:t>3</w:t>
        </w:r>
        <w:r>
          <w:rPr>
            <w:rFonts w:asciiTheme="minorHAnsi" w:eastAsiaTheme="minorEastAsia" w:hAnsiTheme="minorHAnsi" w:cstheme="minorBidi"/>
            <w:color w:val="auto"/>
            <w:sz w:val="22"/>
          </w:rPr>
          <w:tab/>
        </w:r>
        <w:r w:rsidRPr="00B55845">
          <w:rPr>
            <w:rStyle w:val="Hyperlink"/>
          </w:rPr>
          <w:t>Method</w:t>
        </w:r>
        <w:r>
          <w:rPr>
            <w:webHidden/>
          </w:rPr>
          <w:tab/>
        </w:r>
      </w:hyperlink>
    </w:p>
    <w:p w:rsidR="00584E37" w:rsidRDefault="00584E37">
      <w:pPr>
        <w:pStyle w:val="TOC2"/>
        <w:rPr>
          <w:rFonts w:asciiTheme="minorHAnsi" w:eastAsiaTheme="minorEastAsia" w:hAnsiTheme="minorHAnsi" w:cstheme="minorBidi"/>
          <w:color w:val="auto"/>
          <w:sz w:val="22"/>
        </w:rPr>
      </w:pPr>
      <w:hyperlink w:anchor="_Toc1118518" w:history="1">
        <w:r w:rsidRPr="00B55845">
          <w:rPr>
            <w:rStyle w:val="Hyperlink"/>
          </w:rPr>
          <w:t>4</w:t>
        </w:r>
        <w:r>
          <w:rPr>
            <w:rFonts w:asciiTheme="minorHAnsi" w:eastAsiaTheme="minorEastAsia" w:hAnsiTheme="minorHAnsi" w:cstheme="minorBidi"/>
            <w:color w:val="auto"/>
            <w:sz w:val="22"/>
          </w:rPr>
          <w:tab/>
        </w:r>
        <w:r w:rsidRPr="00B55845">
          <w:rPr>
            <w:rStyle w:val="Hyperlink"/>
          </w:rPr>
          <w:t>System Design</w:t>
        </w:r>
        <w:r>
          <w:rPr>
            <w:webHidden/>
          </w:rPr>
          <w:tab/>
        </w:r>
        <w:r>
          <w:rPr>
            <w:webHidden/>
          </w:rPr>
          <w:fldChar w:fldCharType="begin"/>
        </w:r>
        <w:r>
          <w:rPr>
            <w:webHidden/>
          </w:rPr>
          <w:instrText xml:space="preserve"> PAGEREF _Toc1118518 \h </w:instrText>
        </w:r>
        <w:r>
          <w:rPr>
            <w:webHidden/>
          </w:rPr>
        </w:r>
        <w:r>
          <w:rPr>
            <w:webHidden/>
          </w:rPr>
          <w:fldChar w:fldCharType="separate"/>
        </w:r>
        <w:r>
          <w:rPr>
            <w:webHidden/>
          </w:rPr>
          <w:t>4</w:t>
        </w:r>
        <w:r>
          <w:rPr>
            <w:webHidden/>
          </w:rPr>
          <w:fldChar w:fldCharType="end"/>
        </w:r>
      </w:hyperlink>
    </w:p>
    <w:p w:rsidR="00584E37" w:rsidRDefault="00584E37">
      <w:pPr>
        <w:pStyle w:val="TOC3"/>
        <w:rPr>
          <w:rFonts w:asciiTheme="minorHAnsi" w:eastAsiaTheme="minorEastAsia" w:hAnsiTheme="minorHAnsi" w:cstheme="minorBidi"/>
          <w:noProof/>
          <w:color w:val="auto"/>
          <w:sz w:val="22"/>
        </w:rPr>
      </w:pPr>
      <w:hyperlink w:anchor="_Toc1118519" w:history="1">
        <w:r w:rsidRPr="00B55845">
          <w:rPr>
            <w:rStyle w:val="Hyperlink"/>
            <w:noProof/>
          </w:rPr>
          <w:t>4.1</w:t>
        </w:r>
        <w:r>
          <w:rPr>
            <w:rFonts w:asciiTheme="minorHAnsi" w:eastAsiaTheme="minorEastAsia" w:hAnsiTheme="minorHAnsi" w:cstheme="minorBidi"/>
            <w:noProof/>
            <w:color w:val="auto"/>
            <w:sz w:val="22"/>
          </w:rPr>
          <w:tab/>
        </w:r>
        <w:r w:rsidRPr="00B55845">
          <w:rPr>
            <w:rStyle w:val="Hyperlink"/>
            <w:rFonts w:cstheme="minorHAnsi"/>
            <w:noProof/>
          </w:rPr>
          <w:t>Demonstrator Choice</w:t>
        </w:r>
        <w:r>
          <w:rPr>
            <w:noProof/>
            <w:webHidden/>
          </w:rPr>
          <w:tab/>
        </w:r>
        <w:r>
          <w:rPr>
            <w:noProof/>
            <w:webHidden/>
          </w:rPr>
          <w:fldChar w:fldCharType="begin"/>
        </w:r>
        <w:r>
          <w:rPr>
            <w:noProof/>
            <w:webHidden/>
          </w:rPr>
          <w:instrText xml:space="preserve"> PAGEREF _Toc1118519 \h </w:instrText>
        </w:r>
        <w:r>
          <w:rPr>
            <w:noProof/>
            <w:webHidden/>
          </w:rPr>
        </w:r>
        <w:r>
          <w:rPr>
            <w:noProof/>
            <w:webHidden/>
          </w:rPr>
          <w:fldChar w:fldCharType="separate"/>
        </w:r>
        <w:r>
          <w:rPr>
            <w:noProof/>
            <w:webHidden/>
          </w:rPr>
          <w:t>4</w:t>
        </w:r>
        <w:r>
          <w:rPr>
            <w:noProof/>
            <w:webHidden/>
          </w:rPr>
          <w:fldChar w:fldCharType="end"/>
        </w:r>
      </w:hyperlink>
    </w:p>
    <w:p w:rsidR="00584E37" w:rsidRDefault="00584E37">
      <w:pPr>
        <w:pStyle w:val="TOC3"/>
        <w:rPr>
          <w:rFonts w:asciiTheme="minorHAnsi" w:eastAsiaTheme="minorEastAsia" w:hAnsiTheme="minorHAnsi" w:cstheme="minorBidi"/>
          <w:noProof/>
          <w:color w:val="auto"/>
          <w:sz w:val="22"/>
        </w:rPr>
      </w:pPr>
      <w:hyperlink w:anchor="_Toc1118520" w:history="1">
        <w:r w:rsidRPr="00B55845">
          <w:rPr>
            <w:rStyle w:val="Hyperlink"/>
            <w:noProof/>
          </w:rPr>
          <w:t>4.2</w:t>
        </w:r>
        <w:r>
          <w:rPr>
            <w:rFonts w:asciiTheme="minorHAnsi" w:eastAsiaTheme="minorEastAsia" w:hAnsiTheme="minorHAnsi" w:cstheme="minorBidi"/>
            <w:noProof/>
            <w:color w:val="auto"/>
            <w:sz w:val="22"/>
          </w:rPr>
          <w:tab/>
        </w:r>
        <w:r w:rsidRPr="00B55845">
          <w:rPr>
            <w:rStyle w:val="Hyperlink"/>
            <w:rFonts w:cstheme="minorHAnsi"/>
            <w:noProof/>
          </w:rPr>
          <w:t>System Overview</w:t>
        </w:r>
        <w:r>
          <w:rPr>
            <w:noProof/>
            <w:webHidden/>
          </w:rPr>
          <w:tab/>
        </w:r>
        <w:r>
          <w:rPr>
            <w:noProof/>
            <w:webHidden/>
          </w:rPr>
          <w:fldChar w:fldCharType="begin"/>
        </w:r>
        <w:r>
          <w:rPr>
            <w:noProof/>
            <w:webHidden/>
          </w:rPr>
          <w:instrText xml:space="preserve"> PAGEREF _Toc1118520 \h </w:instrText>
        </w:r>
        <w:r>
          <w:rPr>
            <w:noProof/>
            <w:webHidden/>
          </w:rPr>
        </w:r>
        <w:r>
          <w:rPr>
            <w:noProof/>
            <w:webHidden/>
          </w:rPr>
          <w:fldChar w:fldCharType="separate"/>
        </w:r>
        <w:r>
          <w:rPr>
            <w:noProof/>
            <w:webHidden/>
          </w:rPr>
          <w:t>4</w:t>
        </w:r>
        <w:r>
          <w:rPr>
            <w:noProof/>
            <w:webHidden/>
          </w:rPr>
          <w:fldChar w:fldCharType="end"/>
        </w:r>
      </w:hyperlink>
    </w:p>
    <w:p w:rsidR="00584E37" w:rsidRDefault="00584E37">
      <w:pPr>
        <w:pStyle w:val="TOC3"/>
        <w:rPr>
          <w:rFonts w:asciiTheme="minorHAnsi" w:eastAsiaTheme="minorEastAsia" w:hAnsiTheme="minorHAnsi" w:cstheme="minorBidi"/>
          <w:noProof/>
          <w:color w:val="auto"/>
          <w:sz w:val="22"/>
        </w:rPr>
      </w:pPr>
      <w:hyperlink w:anchor="_Toc1118521" w:history="1">
        <w:r w:rsidRPr="00B55845">
          <w:rPr>
            <w:rStyle w:val="Hyperlink"/>
            <w:noProof/>
          </w:rPr>
          <w:t>4.3</w:t>
        </w:r>
        <w:r>
          <w:rPr>
            <w:rFonts w:asciiTheme="minorHAnsi" w:eastAsiaTheme="minorEastAsia" w:hAnsiTheme="minorHAnsi" w:cstheme="minorBidi"/>
            <w:noProof/>
            <w:color w:val="auto"/>
            <w:sz w:val="22"/>
          </w:rPr>
          <w:tab/>
        </w:r>
        <w:r w:rsidRPr="00B55845">
          <w:rPr>
            <w:rStyle w:val="Hyperlink"/>
            <w:noProof/>
          </w:rPr>
          <w:t>User Interface</w:t>
        </w:r>
        <w:r>
          <w:rPr>
            <w:noProof/>
            <w:webHidden/>
          </w:rPr>
          <w:tab/>
        </w:r>
        <w:r>
          <w:rPr>
            <w:noProof/>
            <w:webHidden/>
          </w:rPr>
          <w:fldChar w:fldCharType="begin"/>
        </w:r>
        <w:r>
          <w:rPr>
            <w:noProof/>
            <w:webHidden/>
          </w:rPr>
          <w:instrText xml:space="preserve"> PAGEREF _Toc1118521 \h </w:instrText>
        </w:r>
        <w:r>
          <w:rPr>
            <w:noProof/>
            <w:webHidden/>
          </w:rPr>
        </w:r>
        <w:r>
          <w:rPr>
            <w:noProof/>
            <w:webHidden/>
          </w:rPr>
          <w:fldChar w:fldCharType="separate"/>
        </w:r>
        <w:r>
          <w:rPr>
            <w:noProof/>
            <w:webHidden/>
          </w:rPr>
          <w:t>8</w:t>
        </w:r>
        <w:r>
          <w:rPr>
            <w:noProof/>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22" w:history="1">
        <w:r w:rsidRPr="00B55845">
          <w:rPr>
            <w:rStyle w:val="Hyperlink"/>
          </w:rPr>
          <w:t>5</w:t>
        </w:r>
        <w:r>
          <w:rPr>
            <w:rFonts w:asciiTheme="minorHAnsi" w:eastAsiaTheme="minorEastAsia" w:hAnsiTheme="minorHAnsi" w:cstheme="minorBidi"/>
            <w:color w:val="auto"/>
            <w:sz w:val="22"/>
          </w:rPr>
          <w:tab/>
        </w:r>
        <w:r w:rsidRPr="00B55845">
          <w:rPr>
            <w:rStyle w:val="Hyperlink"/>
          </w:rPr>
          <w:t>Implementation Process</w:t>
        </w:r>
        <w:r>
          <w:rPr>
            <w:webHidden/>
          </w:rPr>
          <w:tab/>
        </w:r>
        <w:r>
          <w:rPr>
            <w:webHidden/>
          </w:rPr>
          <w:fldChar w:fldCharType="begin"/>
        </w:r>
        <w:r>
          <w:rPr>
            <w:webHidden/>
          </w:rPr>
          <w:instrText xml:space="preserve"> PAGEREF _Toc1118522 \h </w:instrText>
        </w:r>
        <w:r>
          <w:rPr>
            <w:webHidden/>
          </w:rPr>
        </w:r>
        <w:r>
          <w:rPr>
            <w:webHidden/>
          </w:rPr>
          <w:fldChar w:fldCharType="separate"/>
        </w:r>
        <w:r>
          <w:rPr>
            <w:webHidden/>
          </w:rPr>
          <w:t>9</w:t>
        </w:r>
        <w:r>
          <w:rPr>
            <w:webHidden/>
          </w:rPr>
          <w:fldChar w:fldCharType="end"/>
        </w:r>
      </w:hyperlink>
    </w:p>
    <w:p w:rsidR="00584E37" w:rsidRDefault="00584E37">
      <w:pPr>
        <w:pStyle w:val="TOC3"/>
        <w:rPr>
          <w:rFonts w:asciiTheme="minorHAnsi" w:eastAsiaTheme="minorEastAsia" w:hAnsiTheme="minorHAnsi" w:cstheme="minorBidi"/>
          <w:noProof/>
          <w:color w:val="auto"/>
          <w:sz w:val="22"/>
        </w:rPr>
      </w:pPr>
      <w:hyperlink w:anchor="_Toc1118523" w:history="1">
        <w:r w:rsidRPr="00B55845">
          <w:rPr>
            <w:rStyle w:val="Hyperlink"/>
            <w:noProof/>
          </w:rPr>
          <w:t>5.1</w:t>
        </w:r>
        <w:r>
          <w:rPr>
            <w:rFonts w:asciiTheme="minorHAnsi" w:eastAsiaTheme="minorEastAsia" w:hAnsiTheme="minorHAnsi" w:cstheme="minorBidi"/>
            <w:noProof/>
            <w:color w:val="auto"/>
            <w:sz w:val="22"/>
          </w:rPr>
          <w:tab/>
        </w:r>
        <w:r w:rsidRPr="00B55845">
          <w:rPr>
            <w:rStyle w:val="Hyperlink"/>
            <w:noProof/>
          </w:rPr>
          <w:t>Gathering Data</w:t>
        </w:r>
        <w:r>
          <w:rPr>
            <w:noProof/>
            <w:webHidden/>
          </w:rPr>
          <w:tab/>
        </w:r>
        <w:r>
          <w:rPr>
            <w:noProof/>
            <w:webHidden/>
          </w:rPr>
          <w:fldChar w:fldCharType="begin"/>
        </w:r>
        <w:r>
          <w:rPr>
            <w:noProof/>
            <w:webHidden/>
          </w:rPr>
          <w:instrText xml:space="preserve"> PAGEREF _Toc1118523 \h </w:instrText>
        </w:r>
        <w:r>
          <w:rPr>
            <w:noProof/>
            <w:webHidden/>
          </w:rPr>
        </w:r>
        <w:r>
          <w:rPr>
            <w:noProof/>
            <w:webHidden/>
          </w:rPr>
          <w:fldChar w:fldCharType="separate"/>
        </w:r>
        <w:r>
          <w:rPr>
            <w:noProof/>
            <w:webHidden/>
          </w:rPr>
          <w:t>9</w:t>
        </w:r>
        <w:r>
          <w:rPr>
            <w:noProof/>
            <w:webHidden/>
          </w:rPr>
          <w:fldChar w:fldCharType="end"/>
        </w:r>
      </w:hyperlink>
    </w:p>
    <w:p w:rsidR="00584E37" w:rsidRDefault="00584E37">
      <w:pPr>
        <w:pStyle w:val="TOC3"/>
        <w:rPr>
          <w:rFonts w:asciiTheme="minorHAnsi" w:eastAsiaTheme="minorEastAsia" w:hAnsiTheme="minorHAnsi" w:cstheme="minorBidi"/>
          <w:noProof/>
          <w:color w:val="auto"/>
          <w:sz w:val="22"/>
        </w:rPr>
      </w:pPr>
      <w:hyperlink w:anchor="_Toc1118524" w:history="1">
        <w:r w:rsidRPr="00B55845">
          <w:rPr>
            <w:rStyle w:val="Hyperlink"/>
            <w:noProof/>
          </w:rPr>
          <w:t>5.2</w:t>
        </w:r>
        <w:r>
          <w:rPr>
            <w:rFonts w:asciiTheme="minorHAnsi" w:eastAsiaTheme="minorEastAsia" w:hAnsiTheme="minorHAnsi" w:cstheme="minorBidi"/>
            <w:noProof/>
            <w:color w:val="auto"/>
            <w:sz w:val="22"/>
          </w:rPr>
          <w:tab/>
        </w:r>
        <w:r w:rsidRPr="00B55845">
          <w:rPr>
            <w:rStyle w:val="Hyperlink"/>
            <w:noProof/>
          </w:rPr>
          <w:t>Data Processing</w:t>
        </w:r>
        <w:r>
          <w:rPr>
            <w:noProof/>
            <w:webHidden/>
          </w:rPr>
          <w:tab/>
        </w:r>
        <w:r>
          <w:rPr>
            <w:noProof/>
            <w:webHidden/>
          </w:rPr>
          <w:fldChar w:fldCharType="begin"/>
        </w:r>
        <w:r>
          <w:rPr>
            <w:noProof/>
            <w:webHidden/>
          </w:rPr>
          <w:instrText xml:space="preserve"> PAGEREF _Toc1118524 \h </w:instrText>
        </w:r>
        <w:r>
          <w:rPr>
            <w:noProof/>
            <w:webHidden/>
          </w:rPr>
        </w:r>
        <w:r>
          <w:rPr>
            <w:noProof/>
            <w:webHidden/>
          </w:rPr>
          <w:fldChar w:fldCharType="separate"/>
        </w:r>
        <w:r>
          <w:rPr>
            <w:noProof/>
            <w:webHidden/>
          </w:rPr>
          <w:t>9</w:t>
        </w:r>
        <w:r>
          <w:rPr>
            <w:noProof/>
            <w:webHidden/>
          </w:rPr>
          <w:fldChar w:fldCharType="end"/>
        </w:r>
      </w:hyperlink>
    </w:p>
    <w:p w:rsidR="00584E37" w:rsidRDefault="00584E37">
      <w:pPr>
        <w:pStyle w:val="TOC3"/>
        <w:rPr>
          <w:rFonts w:asciiTheme="minorHAnsi" w:eastAsiaTheme="minorEastAsia" w:hAnsiTheme="minorHAnsi" w:cstheme="minorBidi"/>
          <w:noProof/>
          <w:color w:val="auto"/>
          <w:sz w:val="22"/>
        </w:rPr>
      </w:pPr>
      <w:hyperlink w:anchor="_Toc1118525" w:history="1">
        <w:r w:rsidRPr="00B55845">
          <w:rPr>
            <w:rStyle w:val="Hyperlink"/>
            <w:noProof/>
          </w:rPr>
          <w:t>5.3</w:t>
        </w:r>
        <w:r>
          <w:rPr>
            <w:rFonts w:asciiTheme="minorHAnsi" w:eastAsiaTheme="minorEastAsia" w:hAnsiTheme="minorHAnsi" w:cstheme="minorBidi"/>
            <w:noProof/>
            <w:color w:val="auto"/>
            <w:sz w:val="22"/>
          </w:rPr>
          <w:tab/>
        </w:r>
        <w:r w:rsidRPr="00B55845">
          <w:rPr>
            <w:rStyle w:val="Hyperlink"/>
            <w:noProof/>
          </w:rPr>
          <w:t>Creating the Overlay</w:t>
        </w:r>
        <w:r>
          <w:rPr>
            <w:noProof/>
            <w:webHidden/>
          </w:rPr>
          <w:tab/>
        </w:r>
        <w:r>
          <w:rPr>
            <w:noProof/>
            <w:webHidden/>
          </w:rPr>
          <w:fldChar w:fldCharType="begin"/>
        </w:r>
        <w:r>
          <w:rPr>
            <w:noProof/>
            <w:webHidden/>
          </w:rPr>
          <w:instrText xml:space="preserve"> PAGEREF _Toc1118525 \h </w:instrText>
        </w:r>
        <w:r>
          <w:rPr>
            <w:noProof/>
            <w:webHidden/>
          </w:rPr>
        </w:r>
        <w:r>
          <w:rPr>
            <w:noProof/>
            <w:webHidden/>
          </w:rPr>
          <w:fldChar w:fldCharType="separate"/>
        </w:r>
        <w:r>
          <w:rPr>
            <w:noProof/>
            <w:webHidden/>
          </w:rPr>
          <w:t>11</w:t>
        </w:r>
        <w:r>
          <w:rPr>
            <w:noProof/>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26" w:history="1">
        <w:r w:rsidRPr="00B55845">
          <w:rPr>
            <w:rStyle w:val="Hyperlink"/>
          </w:rPr>
          <w:t>6</w:t>
        </w:r>
        <w:r>
          <w:rPr>
            <w:rFonts w:asciiTheme="minorHAnsi" w:eastAsiaTheme="minorEastAsia" w:hAnsiTheme="minorHAnsi" w:cstheme="minorBidi"/>
            <w:color w:val="auto"/>
            <w:sz w:val="22"/>
          </w:rPr>
          <w:tab/>
        </w:r>
        <w:r w:rsidRPr="00B55845">
          <w:rPr>
            <w:rStyle w:val="Hyperlink"/>
          </w:rPr>
          <w:t>Issues</w:t>
        </w:r>
      </w:hyperlink>
    </w:p>
    <w:p w:rsidR="00584E37" w:rsidRDefault="00584E37">
      <w:pPr>
        <w:pStyle w:val="TOC3"/>
        <w:rPr>
          <w:rFonts w:asciiTheme="minorHAnsi" w:eastAsiaTheme="minorEastAsia" w:hAnsiTheme="minorHAnsi" w:cstheme="minorBidi"/>
          <w:noProof/>
          <w:color w:val="auto"/>
          <w:sz w:val="22"/>
        </w:rPr>
      </w:pPr>
      <w:hyperlink w:anchor="_Toc1118527" w:history="1">
        <w:r w:rsidRPr="00B55845">
          <w:rPr>
            <w:rStyle w:val="Hyperlink"/>
            <w:noProof/>
          </w:rPr>
          <w:t>6.1</w:t>
        </w:r>
        <w:r>
          <w:rPr>
            <w:rFonts w:asciiTheme="minorHAnsi" w:eastAsiaTheme="minorEastAsia" w:hAnsiTheme="minorHAnsi" w:cstheme="minorBidi"/>
            <w:noProof/>
            <w:color w:val="auto"/>
            <w:sz w:val="22"/>
          </w:rPr>
          <w:tab/>
        </w:r>
        <w:r w:rsidRPr="00B55845">
          <w:rPr>
            <w:rStyle w:val="Hyperlink"/>
            <w:noProof/>
          </w:rPr>
          <w:t>HoloLens Limitations</w:t>
        </w:r>
        <w:r>
          <w:rPr>
            <w:noProof/>
            <w:webHidden/>
          </w:rPr>
          <w:tab/>
        </w:r>
        <w:r>
          <w:rPr>
            <w:noProof/>
            <w:webHidden/>
          </w:rPr>
          <w:fldChar w:fldCharType="begin"/>
        </w:r>
        <w:r>
          <w:rPr>
            <w:noProof/>
            <w:webHidden/>
          </w:rPr>
          <w:instrText xml:space="preserve"> PAGEREF _Toc1118527 \h </w:instrText>
        </w:r>
        <w:r>
          <w:rPr>
            <w:noProof/>
            <w:webHidden/>
          </w:rPr>
        </w:r>
        <w:r>
          <w:rPr>
            <w:noProof/>
            <w:webHidden/>
          </w:rPr>
          <w:fldChar w:fldCharType="separate"/>
        </w:r>
        <w:r>
          <w:rPr>
            <w:noProof/>
            <w:webHidden/>
          </w:rPr>
          <w:t>13</w:t>
        </w:r>
        <w:r>
          <w:rPr>
            <w:noProof/>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28" w:history="1">
        <w:r w:rsidRPr="00B55845">
          <w:rPr>
            <w:rStyle w:val="Hyperlink"/>
            <w:rFonts w:eastAsia="Times New Roman"/>
          </w:rPr>
          <w:t>7</w:t>
        </w:r>
        <w:r>
          <w:rPr>
            <w:rFonts w:asciiTheme="minorHAnsi" w:eastAsiaTheme="minorEastAsia" w:hAnsiTheme="minorHAnsi" w:cstheme="minorBidi"/>
            <w:color w:val="auto"/>
            <w:sz w:val="22"/>
          </w:rPr>
          <w:tab/>
        </w:r>
        <w:r w:rsidRPr="00B55845">
          <w:rPr>
            <w:rStyle w:val="Hyperlink"/>
            <w:rFonts w:eastAsia="Times New Roman"/>
          </w:rPr>
          <w:t>Hardware and Software</w:t>
        </w:r>
        <w:r>
          <w:rPr>
            <w:webHidden/>
          </w:rPr>
          <w:tab/>
        </w:r>
        <w:r>
          <w:rPr>
            <w:webHidden/>
          </w:rPr>
          <w:fldChar w:fldCharType="begin"/>
        </w:r>
        <w:r>
          <w:rPr>
            <w:webHidden/>
          </w:rPr>
          <w:instrText xml:space="preserve"> PAGEREF _Toc1118528 \h </w:instrText>
        </w:r>
        <w:r>
          <w:rPr>
            <w:webHidden/>
          </w:rPr>
        </w:r>
        <w:r>
          <w:rPr>
            <w:webHidden/>
          </w:rPr>
          <w:fldChar w:fldCharType="separate"/>
        </w:r>
        <w:r>
          <w:rPr>
            <w:webHidden/>
          </w:rPr>
          <w:t>13</w:t>
        </w:r>
        <w:r>
          <w:rPr>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29" w:history="1">
        <w:r w:rsidRPr="00B55845">
          <w:rPr>
            <w:rStyle w:val="Hyperlink"/>
          </w:rPr>
          <w:t>8</w:t>
        </w:r>
        <w:r>
          <w:rPr>
            <w:rFonts w:asciiTheme="minorHAnsi" w:eastAsiaTheme="minorEastAsia" w:hAnsiTheme="minorHAnsi" w:cstheme="minorBidi"/>
            <w:color w:val="auto"/>
            <w:sz w:val="22"/>
          </w:rPr>
          <w:tab/>
        </w:r>
        <w:r w:rsidRPr="00B55845">
          <w:rPr>
            <w:rStyle w:val="Hyperlink"/>
          </w:rPr>
          <w:t>Testing</w:t>
        </w:r>
        <w:bookmarkStart w:id="0" w:name="_GoBack"/>
        <w:bookmarkEnd w:id="0"/>
      </w:hyperlink>
    </w:p>
    <w:p w:rsidR="00584E37" w:rsidRDefault="00584E37">
      <w:pPr>
        <w:pStyle w:val="TOC3"/>
        <w:rPr>
          <w:rFonts w:asciiTheme="minorHAnsi" w:eastAsiaTheme="minorEastAsia" w:hAnsiTheme="minorHAnsi" w:cstheme="minorBidi"/>
          <w:noProof/>
          <w:color w:val="auto"/>
          <w:sz w:val="22"/>
        </w:rPr>
      </w:pPr>
      <w:hyperlink w:anchor="_Toc1118530" w:history="1">
        <w:r w:rsidRPr="00B55845">
          <w:rPr>
            <w:rStyle w:val="Hyperlink"/>
            <w:noProof/>
          </w:rPr>
          <w:t>8.1</w:t>
        </w:r>
        <w:r>
          <w:rPr>
            <w:rFonts w:asciiTheme="minorHAnsi" w:eastAsiaTheme="minorEastAsia" w:hAnsiTheme="minorHAnsi" w:cstheme="minorBidi"/>
            <w:noProof/>
            <w:color w:val="auto"/>
            <w:sz w:val="22"/>
          </w:rPr>
          <w:tab/>
        </w:r>
        <w:r w:rsidRPr="00B55845">
          <w:rPr>
            <w:rStyle w:val="Hyperlink"/>
            <w:noProof/>
          </w:rPr>
          <w:t>Occlusion and Clutter</w:t>
        </w:r>
        <w:r>
          <w:rPr>
            <w:noProof/>
            <w:webHidden/>
          </w:rPr>
          <w:tab/>
        </w:r>
        <w:r>
          <w:rPr>
            <w:noProof/>
            <w:webHidden/>
          </w:rPr>
          <w:fldChar w:fldCharType="begin"/>
        </w:r>
        <w:r>
          <w:rPr>
            <w:noProof/>
            <w:webHidden/>
          </w:rPr>
          <w:instrText xml:space="preserve"> PAGEREF _Toc1118530 \h </w:instrText>
        </w:r>
        <w:r>
          <w:rPr>
            <w:noProof/>
            <w:webHidden/>
          </w:rPr>
        </w:r>
        <w:r>
          <w:rPr>
            <w:noProof/>
            <w:webHidden/>
          </w:rPr>
          <w:fldChar w:fldCharType="separate"/>
        </w:r>
        <w:r>
          <w:rPr>
            <w:noProof/>
            <w:webHidden/>
          </w:rPr>
          <w:t>14</w:t>
        </w:r>
        <w:r>
          <w:rPr>
            <w:noProof/>
            <w:webHidden/>
          </w:rPr>
          <w:fldChar w:fldCharType="end"/>
        </w:r>
      </w:hyperlink>
    </w:p>
    <w:p w:rsidR="00584E37" w:rsidRDefault="00584E37">
      <w:pPr>
        <w:pStyle w:val="TOC3"/>
        <w:rPr>
          <w:rFonts w:asciiTheme="minorHAnsi" w:eastAsiaTheme="minorEastAsia" w:hAnsiTheme="minorHAnsi" w:cstheme="minorBidi"/>
          <w:noProof/>
          <w:color w:val="auto"/>
          <w:sz w:val="22"/>
        </w:rPr>
      </w:pPr>
      <w:hyperlink w:anchor="_Toc1118531" w:history="1">
        <w:r w:rsidRPr="00B55845">
          <w:rPr>
            <w:rStyle w:val="Hyperlink"/>
            <w:noProof/>
          </w:rPr>
          <w:t>8.2</w:t>
        </w:r>
        <w:r>
          <w:rPr>
            <w:rFonts w:asciiTheme="minorHAnsi" w:eastAsiaTheme="minorEastAsia" w:hAnsiTheme="minorHAnsi" w:cstheme="minorBidi"/>
            <w:noProof/>
            <w:color w:val="auto"/>
            <w:sz w:val="22"/>
          </w:rPr>
          <w:tab/>
        </w:r>
        <w:r w:rsidRPr="00B55845">
          <w:rPr>
            <w:rStyle w:val="Hyperlink"/>
            <w:noProof/>
          </w:rPr>
          <w:t>User Input</w:t>
        </w:r>
        <w:r>
          <w:rPr>
            <w:noProof/>
            <w:webHidden/>
          </w:rPr>
          <w:tab/>
        </w:r>
        <w:r>
          <w:rPr>
            <w:noProof/>
            <w:webHidden/>
          </w:rPr>
          <w:fldChar w:fldCharType="begin"/>
        </w:r>
        <w:r>
          <w:rPr>
            <w:noProof/>
            <w:webHidden/>
          </w:rPr>
          <w:instrText xml:space="preserve"> PAGEREF _Toc1118531 \h </w:instrText>
        </w:r>
        <w:r>
          <w:rPr>
            <w:noProof/>
            <w:webHidden/>
          </w:rPr>
        </w:r>
        <w:r>
          <w:rPr>
            <w:noProof/>
            <w:webHidden/>
          </w:rPr>
          <w:fldChar w:fldCharType="separate"/>
        </w:r>
        <w:r>
          <w:rPr>
            <w:noProof/>
            <w:webHidden/>
          </w:rPr>
          <w:t>15</w:t>
        </w:r>
        <w:r>
          <w:rPr>
            <w:noProof/>
            <w:webHidden/>
          </w:rPr>
          <w:fldChar w:fldCharType="end"/>
        </w:r>
      </w:hyperlink>
    </w:p>
    <w:p w:rsidR="00584E37" w:rsidRDefault="00584E37">
      <w:pPr>
        <w:pStyle w:val="TOC3"/>
        <w:rPr>
          <w:rFonts w:asciiTheme="minorHAnsi" w:eastAsiaTheme="minorEastAsia" w:hAnsiTheme="minorHAnsi" w:cstheme="minorBidi"/>
          <w:noProof/>
          <w:color w:val="auto"/>
          <w:sz w:val="22"/>
        </w:rPr>
      </w:pPr>
      <w:hyperlink w:anchor="_Toc1118532" w:history="1">
        <w:r w:rsidRPr="00B55845">
          <w:rPr>
            <w:rStyle w:val="Hyperlink"/>
            <w:noProof/>
          </w:rPr>
          <w:t>8.3</w:t>
        </w:r>
        <w:r>
          <w:rPr>
            <w:rFonts w:asciiTheme="minorHAnsi" w:eastAsiaTheme="minorEastAsia" w:hAnsiTheme="minorHAnsi" w:cstheme="minorBidi"/>
            <w:noProof/>
            <w:color w:val="auto"/>
            <w:sz w:val="22"/>
          </w:rPr>
          <w:tab/>
        </w:r>
        <w:r w:rsidRPr="00B55845">
          <w:rPr>
            <w:rStyle w:val="Hyperlink"/>
            <w:noProof/>
          </w:rPr>
          <w:t>User Gaze</w:t>
        </w:r>
        <w:r>
          <w:rPr>
            <w:noProof/>
            <w:webHidden/>
          </w:rPr>
          <w:tab/>
        </w:r>
        <w:r>
          <w:rPr>
            <w:noProof/>
            <w:webHidden/>
          </w:rPr>
          <w:fldChar w:fldCharType="begin"/>
        </w:r>
        <w:r>
          <w:rPr>
            <w:noProof/>
            <w:webHidden/>
          </w:rPr>
          <w:instrText xml:space="preserve"> PAGEREF _Toc1118532 \h </w:instrText>
        </w:r>
        <w:r>
          <w:rPr>
            <w:noProof/>
            <w:webHidden/>
          </w:rPr>
        </w:r>
        <w:r>
          <w:rPr>
            <w:noProof/>
            <w:webHidden/>
          </w:rPr>
          <w:fldChar w:fldCharType="separate"/>
        </w:r>
        <w:r>
          <w:rPr>
            <w:noProof/>
            <w:webHidden/>
          </w:rPr>
          <w:t>15</w:t>
        </w:r>
        <w:r>
          <w:rPr>
            <w:noProof/>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33" w:history="1">
        <w:r w:rsidRPr="00B55845">
          <w:rPr>
            <w:rStyle w:val="Hyperlink"/>
          </w:rPr>
          <w:t>9</w:t>
        </w:r>
        <w:r>
          <w:rPr>
            <w:rFonts w:asciiTheme="minorHAnsi" w:eastAsiaTheme="minorEastAsia" w:hAnsiTheme="minorHAnsi" w:cstheme="minorBidi"/>
            <w:color w:val="auto"/>
            <w:sz w:val="22"/>
          </w:rPr>
          <w:tab/>
        </w:r>
        <w:r w:rsidRPr="00B55845">
          <w:rPr>
            <w:rStyle w:val="Hyperlink"/>
          </w:rPr>
          <w:t>Discussion</w:t>
        </w:r>
        <w:r>
          <w:rPr>
            <w:webHidden/>
          </w:rPr>
          <w:tab/>
        </w:r>
        <w:r>
          <w:rPr>
            <w:webHidden/>
          </w:rPr>
          <w:fldChar w:fldCharType="begin"/>
        </w:r>
        <w:r>
          <w:rPr>
            <w:webHidden/>
          </w:rPr>
          <w:instrText xml:space="preserve"> PAGEREF _Toc1118533 \h </w:instrText>
        </w:r>
        <w:r>
          <w:rPr>
            <w:webHidden/>
          </w:rPr>
        </w:r>
        <w:r>
          <w:rPr>
            <w:webHidden/>
          </w:rPr>
          <w:fldChar w:fldCharType="separate"/>
        </w:r>
        <w:r>
          <w:rPr>
            <w:webHidden/>
          </w:rPr>
          <w:t>15</w:t>
        </w:r>
        <w:r>
          <w:rPr>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34" w:history="1">
        <w:r w:rsidRPr="00B55845">
          <w:rPr>
            <w:rStyle w:val="Hyperlink"/>
            <w:rFonts w:eastAsia="Times New Roman"/>
          </w:rPr>
          <w:t>10</w:t>
        </w:r>
        <w:r>
          <w:rPr>
            <w:rFonts w:asciiTheme="minorHAnsi" w:eastAsiaTheme="minorEastAsia" w:hAnsiTheme="minorHAnsi" w:cstheme="minorBidi"/>
            <w:color w:val="auto"/>
            <w:sz w:val="22"/>
          </w:rPr>
          <w:tab/>
        </w:r>
        <w:r w:rsidRPr="00B55845">
          <w:rPr>
            <w:rStyle w:val="Hyperlink"/>
            <w:rFonts w:eastAsia="Times New Roman"/>
          </w:rPr>
          <w:t>Future Development</w:t>
        </w:r>
        <w:r>
          <w:rPr>
            <w:webHidden/>
          </w:rPr>
          <w:tab/>
        </w:r>
        <w:r>
          <w:rPr>
            <w:webHidden/>
          </w:rPr>
          <w:fldChar w:fldCharType="begin"/>
        </w:r>
        <w:r>
          <w:rPr>
            <w:webHidden/>
          </w:rPr>
          <w:instrText xml:space="preserve"> PAGEREF _Toc1118534 \h </w:instrText>
        </w:r>
        <w:r>
          <w:rPr>
            <w:webHidden/>
          </w:rPr>
        </w:r>
        <w:r>
          <w:rPr>
            <w:webHidden/>
          </w:rPr>
          <w:fldChar w:fldCharType="separate"/>
        </w:r>
        <w:r>
          <w:rPr>
            <w:webHidden/>
          </w:rPr>
          <w:t>16</w:t>
        </w:r>
        <w:r>
          <w:rPr>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35" w:history="1">
        <w:r w:rsidRPr="00B55845">
          <w:rPr>
            <w:rStyle w:val="Hyperlink"/>
          </w:rPr>
          <w:t>11</w:t>
        </w:r>
        <w:r>
          <w:rPr>
            <w:rFonts w:asciiTheme="minorHAnsi" w:eastAsiaTheme="minorEastAsia" w:hAnsiTheme="minorHAnsi" w:cstheme="minorBidi"/>
            <w:color w:val="auto"/>
            <w:sz w:val="22"/>
          </w:rPr>
          <w:tab/>
        </w:r>
        <w:r w:rsidRPr="00B55845">
          <w:rPr>
            <w:rStyle w:val="Hyperlink"/>
          </w:rPr>
          <w:t>References</w:t>
        </w:r>
        <w:r>
          <w:rPr>
            <w:webHidden/>
          </w:rPr>
          <w:tab/>
        </w:r>
        <w:r>
          <w:rPr>
            <w:webHidden/>
          </w:rPr>
          <w:fldChar w:fldCharType="begin"/>
        </w:r>
        <w:r>
          <w:rPr>
            <w:webHidden/>
          </w:rPr>
          <w:instrText xml:space="preserve"> PAGEREF _Toc1118535 \h </w:instrText>
        </w:r>
        <w:r>
          <w:rPr>
            <w:webHidden/>
          </w:rPr>
        </w:r>
        <w:r>
          <w:rPr>
            <w:webHidden/>
          </w:rPr>
          <w:fldChar w:fldCharType="separate"/>
        </w:r>
        <w:r>
          <w:rPr>
            <w:webHidden/>
          </w:rPr>
          <w:t>17</w:t>
        </w:r>
        <w:r>
          <w:rPr>
            <w:webHidden/>
          </w:rPr>
          <w:fldChar w:fldCharType="end"/>
        </w:r>
      </w:hyperlink>
    </w:p>
    <w:p w:rsidR="00584E37" w:rsidRDefault="00584E37">
      <w:pPr>
        <w:pStyle w:val="TOC2"/>
        <w:rPr>
          <w:rFonts w:asciiTheme="minorHAnsi" w:eastAsiaTheme="minorEastAsia" w:hAnsiTheme="minorHAnsi" w:cstheme="minorBidi"/>
          <w:color w:val="auto"/>
          <w:sz w:val="22"/>
        </w:rPr>
      </w:pPr>
      <w:hyperlink w:anchor="_Toc1118536" w:history="1">
        <w:r w:rsidRPr="00B55845">
          <w:rPr>
            <w:rStyle w:val="Hyperlink"/>
          </w:rPr>
          <w:t>12</w:t>
        </w:r>
        <w:r>
          <w:rPr>
            <w:rFonts w:asciiTheme="minorHAnsi" w:eastAsiaTheme="minorEastAsia" w:hAnsiTheme="minorHAnsi" w:cstheme="minorBidi"/>
            <w:color w:val="auto"/>
            <w:sz w:val="22"/>
          </w:rPr>
          <w:tab/>
        </w:r>
        <w:r w:rsidRPr="00B55845">
          <w:rPr>
            <w:rStyle w:val="Hyperlink"/>
          </w:rPr>
          <w:t>Appendix</w:t>
        </w:r>
        <w:r>
          <w:rPr>
            <w:webHidden/>
          </w:rPr>
          <w:tab/>
        </w:r>
        <w:r>
          <w:rPr>
            <w:webHidden/>
          </w:rPr>
          <w:fldChar w:fldCharType="begin"/>
        </w:r>
        <w:r>
          <w:rPr>
            <w:webHidden/>
          </w:rPr>
          <w:instrText xml:space="preserve"> PAGEREF _Toc1118536 \h </w:instrText>
        </w:r>
        <w:r>
          <w:rPr>
            <w:webHidden/>
          </w:rPr>
        </w:r>
        <w:r>
          <w:rPr>
            <w:webHidden/>
          </w:rPr>
          <w:fldChar w:fldCharType="separate"/>
        </w:r>
        <w:r>
          <w:rPr>
            <w:webHidden/>
          </w:rPr>
          <w:t>17</w:t>
        </w:r>
        <w:r>
          <w:rPr>
            <w:webHidden/>
          </w:rPr>
          <w:fldChar w:fldCharType="end"/>
        </w:r>
      </w:hyperlink>
    </w:p>
    <w:p w:rsidR="00FA45E3" w:rsidRDefault="001A6C9D" w:rsidP="008B2EB2">
      <w:pPr>
        <w:pStyle w:val="TOC2"/>
      </w:pPr>
      <w:r>
        <w:fldChar w:fldCharType="end"/>
      </w:r>
    </w:p>
    <w:p w:rsidR="00FA45E3" w:rsidRDefault="00FA45E3" w:rsidP="00FA45E3">
      <w:pPr>
        <w:pStyle w:val="CoverSubtitle"/>
        <w:rPr>
          <w:noProof/>
          <w:color w:val="248964" w:themeColor="accent1" w:themeShade="BF"/>
          <w:sz w:val="24"/>
        </w:rPr>
      </w:pPr>
      <w:r>
        <w:br w:type="page"/>
      </w:r>
    </w:p>
    <w:p w:rsidR="00FA45E3" w:rsidRPr="0076778B" w:rsidRDefault="00FA45E3" w:rsidP="00FA45E3">
      <w:pPr>
        <w:pStyle w:val="Heading1"/>
        <w:rPr>
          <w:rFonts w:asciiTheme="minorHAnsi" w:hAnsiTheme="minorHAnsi" w:cstheme="minorHAnsi"/>
          <w:color w:val="30B787" w:themeColor="accent1"/>
        </w:rPr>
      </w:pPr>
      <w:bookmarkStart w:id="1" w:name="_Toc1118515"/>
      <w:r w:rsidRPr="0076778B">
        <w:rPr>
          <w:rFonts w:asciiTheme="minorHAnsi" w:hAnsiTheme="minorHAnsi" w:cstheme="minorHAnsi"/>
        </w:rPr>
        <w:lastRenderedPageBreak/>
        <w:t>Abstract</w:t>
      </w:r>
      <w:bookmarkEnd w:id="1"/>
    </w:p>
    <w:p w:rsidR="00FA45E3" w:rsidRPr="00CC0749" w:rsidRDefault="00FA45E3" w:rsidP="00FA45E3">
      <w:pPr>
        <w:pStyle w:val="BodyText"/>
        <w:rPr>
          <w:rFonts w:asciiTheme="minorHAnsi" w:hAnsiTheme="minorHAnsi" w:cstheme="minorHAnsi"/>
        </w:rPr>
      </w:pPr>
      <w:r w:rsidRPr="0076778B">
        <w:rPr>
          <w:rFonts w:asciiTheme="minorHAnsi" w:hAnsiTheme="minorHAnsi" w:cstheme="minorHAnsi"/>
        </w:rPr>
        <w:t>Hyperspectral imagery is a key enabler for scientific discoveries in the geosciences. Being able to do this in a real time environment would be a game changer by enabling accelerated discovery of geological phenomena. This project addresses this important issue by developing an immersive analytics framewor</w:t>
      </w:r>
      <w:r w:rsidR="00BF3D4C">
        <w:rPr>
          <w:rFonts w:asciiTheme="minorHAnsi" w:hAnsiTheme="minorHAnsi" w:cstheme="minorHAnsi"/>
        </w:rPr>
        <w:t>k for hyperspectral data using a</w:t>
      </w:r>
      <w:r w:rsidRPr="0076778B">
        <w:rPr>
          <w:rFonts w:asciiTheme="minorHAnsi" w:hAnsiTheme="minorHAnsi" w:cstheme="minorHAnsi"/>
        </w:rPr>
        <w:t>ugmen</w:t>
      </w:r>
      <w:r w:rsidR="00BF3D4C">
        <w:rPr>
          <w:rFonts w:asciiTheme="minorHAnsi" w:hAnsiTheme="minorHAnsi" w:cstheme="minorHAnsi"/>
        </w:rPr>
        <w:t>ted r</w:t>
      </w:r>
      <w:r w:rsidR="001440F4">
        <w:rPr>
          <w:rFonts w:asciiTheme="minorHAnsi" w:hAnsiTheme="minorHAnsi" w:cstheme="minorHAnsi"/>
        </w:rPr>
        <w:t>eality</w:t>
      </w:r>
      <w:r w:rsidR="00BF3D4C">
        <w:rPr>
          <w:rFonts w:asciiTheme="minorHAnsi" w:hAnsiTheme="minorHAnsi" w:cstheme="minorHAnsi"/>
        </w:rPr>
        <w:t xml:space="preserve"> (AR)</w:t>
      </w:r>
      <w:r w:rsidR="001440F4">
        <w:rPr>
          <w:rFonts w:asciiTheme="minorHAnsi" w:hAnsiTheme="minorHAnsi" w:cstheme="minorHAnsi"/>
        </w:rPr>
        <w:t xml:space="preserve">. The framework </w:t>
      </w:r>
      <w:r w:rsidRPr="0076778B">
        <w:rPr>
          <w:rFonts w:asciiTheme="minorHAnsi" w:hAnsiTheme="minorHAnsi" w:cstheme="minorHAnsi"/>
        </w:rPr>
        <w:t>define</w:t>
      </w:r>
      <w:r w:rsidR="001440F4">
        <w:rPr>
          <w:rFonts w:asciiTheme="minorHAnsi" w:hAnsiTheme="minorHAnsi" w:cstheme="minorHAnsi"/>
        </w:rPr>
        <w:t>s</w:t>
      </w:r>
      <w:r w:rsidRPr="0076778B">
        <w:rPr>
          <w:rFonts w:asciiTheme="minorHAnsi" w:hAnsiTheme="minorHAnsi" w:cstheme="minorHAnsi"/>
        </w:rPr>
        <w:t xml:space="preserve"> the user interface </w:t>
      </w:r>
      <w:r w:rsidR="001440F4">
        <w:rPr>
          <w:rFonts w:asciiTheme="minorHAnsi" w:hAnsiTheme="minorHAnsi" w:cstheme="minorHAnsi"/>
        </w:rPr>
        <w:t xml:space="preserve">design </w:t>
      </w:r>
      <w:r w:rsidRPr="0076778B">
        <w:rPr>
          <w:rFonts w:asciiTheme="minorHAnsi" w:hAnsiTheme="minorHAnsi" w:cstheme="minorHAnsi"/>
        </w:rPr>
        <w:t>with meaningful visual representation and interaction of hyperspectral data using the state of the art HoloLens.</w:t>
      </w:r>
    </w:p>
    <w:p w:rsidR="00FA45E3" w:rsidRPr="0076778B" w:rsidRDefault="00FA45E3" w:rsidP="00FA45E3">
      <w:pPr>
        <w:pStyle w:val="Heading1"/>
        <w:rPr>
          <w:rFonts w:asciiTheme="minorHAnsi" w:hAnsiTheme="minorHAnsi" w:cstheme="minorHAnsi"/>
          <w:color w:val="30B787" w:themeColor="accent1"/>
        </w:rPr>
      </w:pPr>
      <w:bookmarkStart w:id="2" w:name="_Toc1118516"/>
      <w:r w:rsidRPr="0076778B">
        <w:rPr>
          <w:rFonts w:asciiTheme="minorHAnsi" w:hAnsiTheme="minorHAnsi" w:cstheme="minorHAnsi"/>
        </w:rPr>
        <w:t>Introduction</w:t>
      </w:r>
      <w:bookmarkEnd w:id="2"/>
    </w:p>
    <w:p w:rsidR="00FA45E3" w:rsidRPr="0076778B" w:rsidRDefault="001440F4" w:rsidP="00FA45E3">
      <w:pPr>
        <w:pStyle w:val="BodyText"/>
        <w:rPr>
          <w:rFonts w:asciiTheme="minorHAnsi" w:hAnsiTheme="minorHAnsi" w:cstheme="minorHAnsi"/>
          <w:szCs w:val="24"/>
        </w:rPr>
      </w:pPr>
      <w:r>
        <w:rPr>
          <w:rFonts w:asciiTheme="minorHAnsi" w:hAnsiTheme="minorHAnsi" w:cstheme="minorHAnsi"/>
        </w:rPr>
        <w:t>A real world issue that</w:t>
      </w:r>
      <w:r w:rsidR="00FA45E3" w:rsidRPr="0076778B">
        <w:rPr>
          <w:rFonts w:asciiTheme="minorHAnsi" w:hAnsiTheme="minorHAnsi" w:cstheme="minorHAnsi"/>
        </w:rPr>
        <w:t xml:space="preserve"> geologists face is understanding mineral compositions from rock samples. For example, in order to understand the mineral composition of an open mine face, face mapping is used. Face mapping involv</w:t>
      </w:r>
      <w:r w:rsidR="00A57EE5">
        <w:rPr>
          <w:rFonts w:asciiTheme="minorHAnsi" w:hAnsiTheme="minorHAnsi" w:cstheme="minorHAnsi"/>
        </w:rPr>
        <w:t>es hyperspectral imaging, gathering</w:t>
      </w:r>
      <w:r w:rsidR="00FA45E3" w:rsidRPr="0076778B">
        <w:rPr>
          <w:rFonts w:asciiTheme="minorHAnsi" w:hAnsiTheme="minorHAnsi" w:cstheme="minorHAnsi"/>
        </w:rPr>
        <w:t xml:space="preserve"> the spectrum of each</w:t>
      </w:r>
      <w:r w:rsidR="009238E0">
        <w:rPr>
          <w:rFonts w:asciiTheme="minorHAnsi" w:hAnsiTheme="minorHAnsi" w:cstheme="minorHAnsi"/>
        </w:rPr>
        <w:t xml:space="preserve"> pixel in the image of a certain range</w:t>
      </w:r>
      <w:r w:rsidR="00FA45E3" w:rsidRPr="0076778B">
        <w:rPr>
          <w:rFonts w:asciiTheme="minorHAnsi" w:hAnsiTheme="minorHAnsi" w:cstheme="minorHAnsi"/>
        </w:rPr>
        <w:t>. The human eye sees colour of the visible light spectrum, spectral imaging divides the spectrum into multiple bands. Hyperspectral imagery provides opportunities to extract more detailed information than from other traditional methods. In many cases geologists cannot get in direct contac</w:t>
      </w:r>
      <w:r w:rsidR="000E2FD5">
        <w:rPr>
          <w:rFonts w:asciiTheme="minorHAnsi" w:hAnsiTheme="minorHAnsi" w:cstheme="minorHAnsi"/>
        </w:rPr>
        <w:t>t w</w:t>
      </w:r>
      <w:r w:rsidR="002D2C2B">
        <w:rPr>
          <w:rFonts w:asciiTheme="minorHAnsi" w:hAnsiTheme="minorHAnsi" w:cstheme="minorHAnsi"/>
        </w:rPr>
        <w:t xml:space="preserve">ith a mine face. Mineral maps promote </w:t>
      </w:r>
      <w:r w:rsidR="000E2FD5">
        <w:rPr>
          <w:rFonts w:asciiTheme="minorHAnsi" w:hAnsiTheme="minorHAnsi" w:cstheme="minorHAnsi"/>
        </w:rPr>
        <w:t xml:space="preserve">discoveries by seeing patterns and associations in mineral maps. </w:t>
      </w:r>
      <w:r w:rsidR="00FA45E3" w:rsidRPr="0076778B">
        <w:rPr>
          <w:rFonts w:asciiTheme="minorHAnsi" w:hAnsiTheme="minorHAnsi" w:cstheme="minorHAnsi"/>
        </w:rPr>
        <w:t>Hyperspectral remote sensing is positi</w:t>
      </w:r>
      <w:r w:rsidR="00342288">
        <w:rPr>
          <w:rFonts w:asciiTheme="minorHAnsi" w:hAnsiTheme="minorHAnsi" w:cstheme="minorHAnsi"/>
        </w:rPr>
        <w:t>oned to be the core technology</w:t>
      </w:r>
      <w:r w:rsidR="00FA45E3" w:rsidRPr="0076778B">
        <w:rPr>
          <w:rFonts w:asciiTheme="minorHAnsi" w:hAnsiTheme="minorHAnsi" w:cstheme="minorHAnsi"/>
        </w:rPr>
        <w:t xml:space="preserve"> for geospatial research, exploration and monitoring. </w:t>
      </w:r>
    </w:p>
    <w:p w:rsidR="006C40BD" w:rsidRDefault="000C617C" w:rsidP="00FA45E3">
      <w:pPr>
        <w:pStyle w:val="BodyText"/>
        <w:rPr>
          <w:rFonts w:asciiTheme="minorHAnsi" w:hAnsiTheme="minorHAnsi" w:cstheme="minorHAnsi"/>
        </w:rPr>
      </w:pPr>
      <w:r>
        <w:rPr>
          <w:rFonts w:asciiTheme="minorHAnsi" w:hAnsiTheme="minorHAnsi" w:cstheme="minorHAnsi"/>
        </w:rPr>
        <w:t xml:space="preserve">This project is aimed at </w:t>
      </w:r>
      <w:r w:rsidR="008D23E5">
        <w:rPr>
          <w:rFonts w:asciiTheme="minorHAnsi" w:hAnsiTheme="minorHAnsi" w:cstheme="minorHAnsi"/>
        </w:rPr>
        <w:t xml:space="preserve">using AR </w:t>
      </w:r>
      <w:r w:rsidR="00FA45E3" w:rsidRPr="0076778B">
        <w:rPr>
          <w:rFonts w:asciiTheme="minorHAnsi" w:hAnsiTheme="minorHAnsi" w:cstheme="minorHAnsi"/>
        </w:rPr>
        <w:t>to demonstrate real world interaction with hyperspectr</w:t>
      </w:r>
      <w:r w:rsidR="004774C9">
        <w:rPr>
          <w:rFonts w:asciiTheme="minorHAnsi" w:hAnsiTheme="minorHAnsi" w:cstheme="minorHAnsi"/>
        </w:rPr>
        <w:t>al d</w:t>
      </w:r>
      <w:r w:rsidR="008D23E5">
        <w:rPr>
          <w:rFonts w:asciiTheme="minorHAnsi" w:hAnsiTheme="minorHAnsi" w:cstheme="minorHAnsi"/>
        </w:rPr>
        <w:t>ata. The definition of AR</w:t>
      </w:r>
      <w:r w:rsidR="00FA45E3" w:rsidRPr="0076778B">
        <w:rPr>
          <w:rFonts w:asciiTheme="minorHAnsi" w:hAnsiTheme="minorHAnsi" w:cstheme="minorHAnsi"/>
        </w:rPr>
        <w:t xml:space="preserve"> is the merging of real and virtual </w:t>
      </w:r>
      <w:r w:rsidR="003D31DB" w:rsidRPr="0076778B">
        <w:rPr>
          <w:rFonts w:asciiTheme="minorHAnsi" w:hAnsiTheme="minorHAnsi" w:cstheme="minorHAnsi"/>
        </w:rPr>
        <w:t>worlds</w:t>
      </w:r>
      <w:r w:rsidR="003D31DB" w:rsidRPr="0076778B">
        <w:rPr>
          <w:rFonts w:asciiTheme="minorHAnsi" w:hAnsiTheme="minorHAnsi" w:cstheme="minorHAnsi"/>
          <w:sz w:val="16"/>
          <w:szCs w:val="16"/>
        </w:rPr>
        <w:t xml:space="preserve">1. </w:t>
      </w:r>
      <w:r w:rsidR="00FA45E3" w:rsidRPr="0076778B">
        <w:rPr>
          <w:rFonts w:asciiTheme="minorHAnsi" w:hAnsiTheme="minorHAnsi" w:cstheme="minorHAnsi"/>
        </w:rPr>
        <w:t xml:space="preserve">This way the </w:t>
      </w:r>
      <w:r w:rsidR="003D31DB" w:rsidRPr="0076778B">
        <w:rPr>
          <w:rFonts w:asciiTheme="minorHAnsi" w:hAnsiTheme="minorHAnsi" w:cstheme="minorHAnsi"/>
        </w:rPr>
        <w:t>HoloLens</w:t>
      </w:r>
      <w:r w:rsidR="00FA45E3" w:rsidRPr="0076778B">
        <w:rPr>
          <w:rFonts w:asciiTheme="minorHAnsi" w:hAnsiTheme="minorHAnsi" w:cstheme="minorHAnsi"/>
        </w:rPr>
        <w:t xml:space="preserve"> can produce an environment where visualisations exist in real time. It can be a tedious process to interpret hyperspectral data, whereas the HypAR project allows for the fast and easy viewing of data such as graphs, textual information and most importantly the immediate hyperspectral overlay on top of the surface. In this report we discuss the design, implementation and final application in detail.</w:t>
      </w:r>
    </w:p>
    <w:p w:rsidR="006C40BD" w:rsidRPr="006C40BD" w:rsidRDefault="009F25C5" w:rsidP="006C40BD">
      <w:pPr>
        <w:pStyle w:val="Heading1"/>
      </w:pPr>
      <w:bookmarkStart w:id="3" w:name="_Toc1118517"/>
      <w:r>
        <w:t>Method</w:t>
      </w:r>
      <w:bookmarkEnd w:id="3"/>
    </w:p>
    <w:p w:rsidR="005F7154" w:rsidRDefault="0076778B" w:rsidP="0076778B">
      <w:pPr>
        <w:pStyle w:val="BodyText"/>
        <w:rPr>
          <w:rFonts w:asciiTheme="minorHAnsi" w:hAnsiTheme="minorHAnsi" w:cstheme="minorHAnsi"/>
        </w:rPr>
      </w:pPr>
      <w:r w:rsidRPr="0076778B">
        <w:rPr>
          <w:rFonts w:asciiTheme="minorHAnsi" w:hAnsiTheme="minorHAnsi" w:cstheme="minorHAnsi"/>
        </w:rPr>
        <w:t xml:space="preserve">The method of design for HypAR is user-centred, focusing on the </w:t>
      </w:r>
      <w:r w:rsidR="00171331">
        <w:rPr>
          <w:rFonts w:asciiTheme="minorHAnsi" w:hAnsiTheme="minorHAnsi" w:cstheme="minorHAnsi"/>
        </w:rPr>
        <w:t xml:space="preserve">requirements and </w:t>
      </w:r>
      <w:r w:rsidRPr="0076778B">
        <w:rPr>
          <w:rFonts w:asciiTheme="minorHAnsi" w:hAnsiTheme="minorHAnsi" w:cstheme="minorHAnsi"/>
        </w:rPr>
        <w:t>user experiences of geoscientists. The design is based on the understandings of the tasks, environment and practices of geoscientists. We take into consideration the current practice of face mapping mine faces. A way of accelerating the face mapping process would be a real time analytic framework.</w:t>
      </w:r>
      <w:r w:rsidRPr="0076778B">
        <w:rPr>
          <w:rFonts w:asciiTheme="minorHAnsi" w:hAnsiTheme="minorHAnsi" w:cstheme="minorHAnsi"/>
          <w:szCs w:val="24"/>
        </w:rPr>
        <w:t xml:space="preserve"> </w:t>
      </w:r>
      <w:r w:rsidRPr="0076778B">
        <w:rPr>
          <w:rFonts w:asciiTheme="minorHAnsi" w:hAnsiTheme="minorHAnsi" w:cstheme="minorHAnsi"/>
        </w:rPr>
        <w:t>Identifying th</w:t>
      </w:r>
      <w:r w:rsidR="00C72037">
        <w:rPr>
          <w:rFonts w:asciiTheme="minorHAnsi" w:hAnsiTheme="minorHAnsi" w:cstheme="minorHAnsi"/>
        </w:rPr>
        <w:t xml:space="preserve">e need for an AR </w:t>
      </w:r>
      <w:r w:rsidRPr="0076778B">
        <w:rPr>
          <w:rFonts w:asciiTheme="minorHAnsi" w:hAnsiTheme="minorHAnsi" w:cstheme="minorHAnsi"/>
        </w:rPr>
        <w:t>analytic framework will specify the requirements and design solutions for HypAR</w:t>
      </w:r>
      <w:r w:rsidR="00171331">
        <w:rPr>
          <w:rFonts w:asciiTheme="minorHAnsi" w:hAnsiTheme="minorHAnsi" w:cstheme="minorHAnsi"/>
        </w:rPr>
        <w:t xml:space="preserve">. </w:t>
      </w:r>
      <w:r w:rsidRPr="0076778B">
        <w:rPr>
          <w:rFonts w:asciiTheme="minorHAnsi" w:hAnsiTheme="minorHAnsi" w:cstheme="minorHAnsi"/>
        </w:rPr>
        <w:t xml:space="preserve">The reason AR was chosen was due to the capability of a real time overlay of hyperspectral images. </w:t>
      </w:r>
      <w:r w:rsidR="00A34E79">
        <w:rPr>
          <w:rFonts w:asciiTheme="minorHAnsi" w:hAnsiTheme="minorHAnsi" w:cstheme="minorHAnsi"/>
        </w:rPr>
        <w:t xml:space="preserve">These images allow us to visualise spatial distributions and associations. </w:t>
      </w:r>
      <w:r w:rsidRPr="0076778B">
        <w:rPr>
          <w:rFonts w:asciiTheme="minorHAnsi" w:hAnsiTheme="minorHAnsi" w:cstheme="minorHAnsi"/>
        </w:rPr>
        <w:t>AR is a powerful method of displaying visuals on top of the real world</w:t>
      </w:r>
      <w:r w:rsidR="00FD37B0">
        <w:rPr>
          <w:rFonts w:asciiTheme="minorHAnsi" w:hAnsiTheme="minorHAnsi" w:cstheme="minorHAnsi"/>
        </w:rPr>
        <w:t>, similarly to a hyperspectral camera</w:t>
      </w:r>
      <w:r w:rsidR="005F7154">
        <w:rPr>
          <w:rFonts w:asciiTheme="minorHAnsi" w:hAnsiTheme="minorHAnsi" w:cstheme="minorHAnsi"/>
        </w:rPr>
        <w:t>.</w:t>
      </w:r>
    </w:p>
    <w:p w:rsidR="0076778B" w:rsidRPr="00171331" w:rsidRDefault="0076778B" w:rsidP="0076778B">
      <w:pPr>
        <w:pStyle w:val="BodyText"/>
        <w:rPr>
          <w:rFonts w:asciiTheme="minorHAnsi" w:hAnsiTheme="minorHAnsi" w:cstheme="minorHAnsi"/>
          <w:szCs w:val="24"/>
        </w:rPr>
      </w:pPr>
      <w:r w:rsidRPr="0076778B">
        <w:rPr>
          <w:rFonts w:asciiTheme="minorHAnsi" w:hAnsiTheme="minorHAnsi" w:cstheme="minorHAnsi"/>
        </w:rPr>
        <w:t>Iterative user testing was a key method of understanding the goals of geoscientists when they are identifying a mineral’s composition. Geoscientists determine</w:t>
      </w:r>
      <w:r w:rsidR="00C2332F">
        <w:rPr>
          <w:rFonts w:asciiTheme="minorHAnsi" w:hAnsiTheme="minorHAnsi" w:cstheme="minorHAnsi"/>
        </w:rPr>
        <w:t xml:space="preserve"> mineral composition from the electromagnetic spectrum</w:t>
      </w:r>
      <w:r w:rsidRPr="0076778B">
        <w:rPr>
          <w:rFonts w:asciiTheme="minorHAnsi" w:hAnsiTheme="minorHAnsi" w:cstheme="minorHAnsi"/>
        </w:rPr>
        <w:t>,</w:t>
      </w:r>
      <w:r w:rsidR="00C2332F">
        <w:rPr>
          <w:rFonts w:asciiTheme="minorHAnsi" w:hAnsiTheme="minorHAnsi" w:cstheme="minorHAnsi"/>
        </w:rPr>
        <w:t xml:space="preserve"> both visible and infrared</w:t>
      </w:r>
      <w:r w:rsidRPr="0076778B">
        <w:rPr>
          <w:rFonts w:asciiTheme="minorHAnsi" w:hAnsiTheme="minorHAnsi" w:cstheme="minorHAnsi"/>
        </w:rPr>
        <w:t>.</w:t>
      </w:r>
      <w:r w:rsidR="00A34E79">
        <w:rPr>
          <w:rFonts w:asciiTheme="minorHAnsi" w:hAnsiTheme="minorHAnsi" w:cstheme="minorHAnsi"/>
        </w:rPr>
        <w:t xml:space="preserve"> </w:t>
      </w:r>
      <w:r w:rsidRPr="0076778B">
        <w:rPr>
          <w:rFonts w:asciiTheme="minorHAnsi" w:hAnsiTheme="minorHAnsi" w:cstheme="minorHAnsi"/>
        </w:rPr>
        <w:t xml:space="preserve"> In order for HypAR to be successful it </w:t>
      </w:r>
      <w:r w:rsidRPr="0076778B">
        <w:rPr>
          <w:rFonts w:asciiTheme="minorHAnsi" w:hAnsiTheme="minorHAnsi" w:cstheme="minorHAnsi"/>
        </w:rPr>
        <w:lastRenderedPageBreak/>
        <w:t>needed to be able to visualise the outer bounds of the visible spectrum using predetermined RGB values.</w:t>
      </w:r>
    </w:p>
    <w:p w:rsidR="0076778B" w:rsidRPr="0076778B" w:rsidRDefault="0076778B" w:rsidP="0003120D">
      <w:pPr>
        <w:pStyle w:val="Heading1"/>
        <w:rPr>
          <w:color w:val="30B787" w:themeColor="accent1"/>
        </w:rPr>
      </w:pPr>
      <w:bookmarkStart w:id="4" w:name="_Toc1118518"/>
      <w:r w:rsidRPr="0076778B">
        <w:t>System Design</w:t>
      </w:r>
      <w:bookmarkEnd w:id="4"/>
    </w:p>
    <w:p w:rsidR="0076778B" w:rsidRPr="0076778B" w:rsidRDefault="0076778B" w:rsidP="0076778B">
      <w:pPr>
        <w:pStyle w:val="Heading2"/>
        <w:rPr>
          <w:rFonts w:asciiTheme="minorHAnsi" w:hAnsiTheme="minorHAnsi" w:cstheme="minorHAnsi"/>
          <w:color w:val="30B787" w:themeColor="accent1"/>
        </w:rPr>
      </w:pPr>
      <w:bookmarkStart w:id="5" w:name="_Toc1118519"/>
      <w:r w:rsidRPr="0076778B">
        <w:rPr>
          <w:rFonts w:asciiTheme="minorHAnsi" w:hAnsiTheme="minorHAnsi" w:cstheme="minorHAnsi"/>
        </w:rPr>
        <w:t>Demonstrator Choice</w:t>
      </w:r>
      <w:bookmarkEnd w:id="5"/>
    </w:p>
    <w:p w:rsidR="0076778B" w:rsidRDefault="0076778B" w:rsidP="0076778B">
      <w:pPr>
        <w:pStyle w:val="BodyText"/>
        <w:rPr>
          <w:rFonts w:asciiTheme="minorHAnsi" w:hAnsiTheme="minorHAnsi" w:cstheme="minorHAnsi"/>
        </w:rPr>
      </w:pPr>
      <w:r w:rsidRPr="006D160F">
        <w:rPr>
          <w:rFonts w:asciiTheme="minorHAnsi" w:hAnsiTheme="minorHAnsi" w:cstheme="minorHAnsi"/>
        </w:rPr>
        <w:t>In early discussions, t</w:t>
      </w:r>
      <w:r w:rsidR="00BE2BFB">
        <w:rPr>
          <w:rFonts w:asciiTheme="minorHAnsi" w:hAnsiTheme="minorHAnsi" w:cstheme="minorHAnsi"/>
        </w:rPr>
        <w:t xml:space="preserve">he choice of demonstrators were: </w:t>
      </w:r>
      <w:r w:rsidRPr="006D160F">
        <w:rPr>
          <w:rFonts w:asciiTheme="minorHAnsi" w:hAnsiTheme="minorHAnsi" w:cstheme="minorHAnsi"/>
        </w:rPr>
        <w:t>an online mineral library, or the Daedalus Wing. The online mineral library did not allow for the full</w:t>
      </w:r>
      <w:r w:rsidR="00273716">
        <w:rPr>
          <w:rFonts w:asciiTheme="minorHAnsi" w:hAnsiTheme="minorHAnsi" w:cstheme="minorHAnsi"/>
        </w:rPr>
        <w:t xml:space="preserve"> capability of AR</w:t>
      </w:r>
      <w:r w:rsidRPr="006D160F">
        <w:rPr>
          <w:rFonts w:asciiTheme="minorHAnsi" w:hAnsiTheme="minorHAnsi" w:cstheme="minorHAnsi"/>
        </w:rPr>
        <w:t xml:space="preserve"> to be met, therefor</w:t>
      </w:r>
      <w:r w:rsidR="0094575B">
        <w:rPr>
          <w:rFonts w:asciiTheme="minorHAnsi" w:hAnsiTheme="minorHAnsi" w:cstheme="minorHAnsi"/>
        </w:rPr>
        <w:t>e</w:t>
      </w:r>
      <w:r w:rsidRPr="006D160F">
        <w:rPr>
          <w:rFonts w:asciiTheme="minorHAnsi" w:hAnsiTheme="minorHAnsi" w:cstheme="minorHAnsi"/>
        </w:rPr>
        <w:t xml:space="preserve"> the Daedalus Wing was chosen as</w:t>
      </w:r>
      <w:r w:rsidR="0094575B">
        <w:rPr>
          <w:rFonts w:asciiTheme="minorHAnsi" w:hAnsiTheme="minorHAnsi" w:cstheme="minorHAnsi"/>
        </w:rPr>
        <w:t xml:space="preserve"> the demonstrator. </w:t>
      </w:r>
      <w:r w:rsidR="007325F7">
        <w:rPr>
          <w:rFonts w:asciiTheme="minorHAnsi" w:hAnsiTheme="minorHAnsi" w:cstheme="minorHAnsi"/>
        </w:rPr>
        <w:t xml:space="preserve">It is located in </w:t>
      </w:r>
      <w:r w:rsidR="007751A0">
        <w:rPr>
          <w:rFonts w:asciiTheme="minorHAnsi" w:hAnsiTheme="minorHAnsi" w:cstheme="minorHAnsi"/>
        </w:rPr>
        <w:t xml:space="preserve">the </w:t>
      </w:r>
      <w:r w:rsidR="007325F7">
        <w:rPr>
          <w:rFonts w:asciiTheme="minorHAnsi" w:hAnsiTheme="minorHAnsi" w:cstheme="minorHAnsi"/>
        </w:rPr>
        <w:t>Kensington ARCC b</w:t>
      </w:r>
      <w:r w:rsidR="007751A0">
        <w:rPr>
          <w:rFonts w:asciiTheme="minorHAnsi" w:hAnsiTheme="minorHAnsi" w:cstheme="minorHAnsi"/>
        </w:rPr>
        <w:t xml:space="preserve">uilding, </w:t>
      </w:r>
      <w:r w:rsidR="007325F7">
        <w:rPr>
          <w:rFonts w:asciiTheme="minorHAnsi" w:hAnsiTheme="minorHAnsi" w:cstheme="minorHAnsi"/>
        </w:rPr>
        <w:t xml:space="preserve">level 4 hallway. </w:t>
      </w:r>
      <w:r w:rsidR="0094575B">
        <w:rPr>
          <w:rFonts w:asciiTheme="minorHAnsi" w:hAnsiTheme="minorHAnsi" w:cstheme="minorHAnsi"/>
        </w:rPr>
        <w:t>The Daedalus Wing is an art piece by Sarah Dowling, containing rocks of economic importance: from diamonds, emeralds and gold; to iron ore, nickel and coal.</w:t>
      </w:r>
      <w:r w:rsidR="007751A0">
        <w:rPr>
          <w:rFonts w:asciiTheme="minorHAnsi" w:hAnsiTheme="minorHAnsi" w:cstheme="minorHAnsi"/>
        </w:rPr>
        <w:t xml:space="preserve"> </w:t>
      </w:r>
      <w:r w:rsidR="00171331" w:rsidRPr="0076778B">
        <w:rPr>
          <w:rFonts w:asciiTheme="minorHAnsi" w:hAnsiTheme="minorHAnsi" w:cstheme="minorHAnsi"/>
        </w:rPr>
        <w:t>The Daedalus wing contains many unique minerals, which are of interest to geoscientists. The Daedalus wing is also easily accessible and scannable for data and is a</w:t>
      </w:r>
      <w:r w:rsidR="00171331">
        <w:rPr>
          <w:rFonts w:asciiTheme="minorHAnsi" w:hAnsiTheme="minorHAnsi" w:cstheme="minorHAnsi"/>
        </w:rPr>
        <w:t>ll contained in one piece (Figure</w:t>
      </w:r>
      <w:r w:rsidR="00171331" w:rsidRPr="0076778B">
        <w:rPr>
          <w:rFonts w:asciiTheme="minorHAnsi" w:hAnsiTheme="minorHAnsi" w:cstheme="minorHAnsi"/>
        </w:rPr>
        <w:t xml:space="preserve"> 1). Compared to an online mineral library which you cannot come in </w:t>
      </w:r>
      <w:r w:rsidR="00162387">
        <w:rPr>
          <w:rFonts w:asciiTheme="minorHAnsi" w:hAnsiTheme="minorHAnsi" w:cstheme="minorHAnsi"/>
        </w:rPr>
        <w:t xml:space="preserve">physical </w:t>
      </w:r>
      <w:r w:rsidR="00171331" w:rsidRPr="0076778B">
        <w:rPr>
          <w:rFonts w:asciiTheme="minorHAnsi" w:hAnsiTheme="minorHAnsi" w:cstheme="minorHAnsi"/>
        </w:rPr>
        <w:t xml:space="preserve">contact with. </w:t>
      </w:r>
      <w:r w:rsidR="00A969B6">
        <w:rPr>
          <w:rFonts w:asciiTheme="minorHAnsi" w:hAnsiTheme="minorHAnsi" w:cstheme="minorHAnsi"/>
        </w:rPr>
        <w:t>The W</w:t>
      </w:r>
      <w:r w:rsidR="00A969B6" w:rsidRPr="006D160F">
        <w:rPr>
          <w:rFonts w:asciiTheme="minorHAnsi" w:hAnsiTheme="minorHAnsi" w:cstheme="minorHAnsi"/>
        </w:rPr>
        <w:t>ing contains a wide variety of minerals with different spectral values and make</w:t>
      </w:r>
      <w:r w:rsidR="00A969B6">
        <w:rPr>
          <w:rFonts w:asciiTheme="minorHAnsi" w:hAnsiTheme="minorHAnsi" w:cstheme="minorHAnsi"/>
        </w:rPr>
        <w:t>s</w:t>
      </w:r>
      <w:r w:rsidR="00A969B6" w:rsidRPr="006D160F">
        <w:rPr>
          <w:rFonts w:asciiTheme="minorHAnsi" w:hAnsiTheme="minorHAnsi" w:cstheme="minorHAnsi"/>
        </w:rPr>
        <w:t xml:space="preserve"> it a suitable demonstrator.</w:t>
      </w:r>
    </w:p>
    <w:p w:rsidR="00171331" w:rsidRPr="0076778B" w:rsidRDefault="00171331" w:rsidP="00171331">
      <w:pPr>
        <w:pStyle w:val="BodyText"/>
        <w:rPr>
          <w:rFonts w:asciiTheme="minorHAnsi" w:hAnsiTheme="minorHAnsi" w:cstheme="minorHAnsi"/>
        </w:rPr>
      </w:pPr>
      <w:r w:rsidRPr="0076778B">
        <w:rPr>
          <w:rFonts w:asciiTheme="minorHAnsi" w:hAnsiTheme="minorHAnsi" w:cstheme="minorHAnsi"/>
          <w:noProof/>
        </w:rPr>
        <w:drawing>
          <wp:inline distT="0" distB="0" distL="0" distR="0" wp14:anchorId="6FDFF5E7" wp14:editId="7DE9A350">
            <wp:extent cx="6281928" cy="2580557"/>
            <wp:effectExtent l="0" t="0" r="5080" b="0"/>
            <wp:docPr id="66" name="Picture 66" descr="https://lh4.googleusercontent.com/4Y5bS9qEr7YDZAif7CNIOVkeOcFc2uaZKbil5Q8hzXqWex60GMTzXNhX37omyt3sjlrN0v0YgXeDvz_YoBCujkizYLcBUN_ljx1PNoDNh7g7uc64aHWrZisSyDKe5lWcPM1Lo1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4Y5bS9qEr7YDZAif7CNIOVkeOcFc2uaZKbil5Q8hzXqWex60GMTzXNhX37omyt3sjlrN0v0YgXeDvz_YoBCujkizYLcBUN_ljx1PNoDNh7g7uc64aHWrZisSyDKe5lWcPM1Lo1b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9116" cy="2587618"/>
                    </a:xfrm>
                    <a:prstGeom prst="rect">
                      <a:avLst/>
                    </a:prstGeom>
                    <a:noFill/>
                    <a:ln>
                      <a:noFill/>
                    </a:ln>
                  </pic:spPr>
                </pic:pic>
              </a:graphicData>
            </a:graphic>
          </wp:inline>
        </w:drawing>
      </w:r>
    </w:p>
    <w:p w:rsidR="00171331" w:rsidRPr="00031865" w:rsidRDefault="00171331" w:rsidP="00171331">
      <w:pPr>
        <w:pStyle w:val="Caption"/>
        <w:jc w:val="center"/>
      </w:pPr>
      <w:r w:rsidRPr="0076778B">
        <w:t xml:space="preserve">Figure 1: </w:t>
      </w:r>
      <w:r>
        <w:t xml:space="preserve">Daedalus Wing Illustration and </w:t>
      </w:r>
      <w:r w:rsidRPr="0076778B">
        <w:t>A</w:t>
      </w:r>
      <w:r>
        <w:t>rchitecture</w:t>
      </w:r>
      <w:r>
        <w:rPr>
          <w:rFonts w:cs="Calibri"/>
        </w:rPr>
        <w:t xml:space="preserve"> from flyer</w:t>
      </w:r>
      <w:r w:rsidR="00DC6398">
        <w:rPr>
          <w:rFonts w:cs="Calibri"/>
        </w:rPr>
        <w:t>.</w:t>
      </w:r>
    </w:p>
    <w:p w:rsidR="00171331" w:rsidRPr="006D160F" w:rsidRDefault="00171331" w:rsidP="0076778B">
      <w:pPr>
        <w:pStyle w:val="BodyText"/>
        <w:rPr>
          <w:rFonts w:asciiTheme="minorHAnsi" w:hAnsiTheme="minorHAnsi" w:cstheme="minorHAnsi"/>
        </w:rPr>
      </w:pPr>
    </w:p>
    <w:p w:rsidR="0076778B" w:rsidRDefault="0076778B" w:rsidP="0076778B">
      <w:pPr>
        <w:pStyle w:val="Heading2"/>
        <w:rPr>
          <w:rFonts w:asciiTheme="minorHAnsi" w:hAnsiTheme="minorHAnsi" w:cstheme="minorHAnsi"/>
        </w:rPr>
      </w:pPr>
      <w:bookmarkStart w:id="6" w:name="_Toc1118520"/>
      <w:r w:rsidRPr="0076778B">
        <w:rPr>
          <w:rFonts w:asciiTheme="minorHAnsi" w:hAnsiTheme="minorHAnsi" w:cstheme="minorHAnsi"/>
        </w:rPr>
        <w:t>System Overview</w:t>
      </w:r>
      <w:bookmarkEnd w:id="6"/>
    </w:p>
    <w:p w:rsidR="000E2048" w:rsidRDefault="000E2048" w:rsidP="000E2048">
      <w:pPr>
        <w:pStyle w:val="BodyText"/>
      </w:pPr>
      <w:r w:rsidRPr="00C73E0C">
        <w:t>In the initial stages of the project, only a brief flow di</w:t>
      </w:r>
      <w:r>
        <w:t>agram was drawn up. In the first demonstration</w:t>
      </w:r>
      <w:r w:rsidRPr="00C73E0C">
        <w:t xml:space="preserve">, only a graph and text were present to the user. After feedback, more immersive features </w:t>
      </w:r>
      <w:r>
        <w:t>needed to be added. In the second demonstration</w:t>
      </w:r>
      <w:r w:rsidRPr="00C73E0C">
        <w:t>, spatial sound, and more detailed informati</w:t>
      </w:r>
      <w:r>
        <w:t>on were present. The flow diagram</w:t>
      </w:r>
      <w:r w:rsidRPr="00C73E0C">
        <w:t xml:space="preserve"> (</w:t>
      </w:r>
      <w:r>
        <w:t>Figure 2)</w:t>
      </w:r>
      <w:r w:rsidRPr="00C73E0C">
        <w:t xml:space="preserve"> is a result of several iterations including discussions with end users, which leads back to user </w:t>
      </w:r>
      <w:r>
        <w:t>ce</w:t>
      </w:r>
      <w:r w:rsidRPr="00C73E0C">
        <w:t xml:space="preserve">ntred design. The tutorial is </w:t>
      </w:r>
      <w:r w:rsidR="00E231F2">
        <w:t>a new feature added to HypAR, tailored for</w:t>
      </w:r>
      <w:r w:rsidRPr="00C73E0C">
        <w:t xml:space="preserve"> new users</w:t>
      </w:r>
      <w:r w:rsidR="00AC26B3">
        <w:t xml:space="preserve"> to greatly improve the learning curve of the application</w:t>
      </w:r>
      <w:r w:rsidRPr="00C73E0C">
        <w:t>. Use cases were discussed in detail, further contributing to the</w:t>
      </w:r>
      <w:r w:rsidR="001440F4">
        <w:t xml:space="preserve"> addition of voice commands.</w:t>
      </w:r>
      <w:r w:rsidR="00AC26B3">
        <w:t xml:space="preserve"> </w:t>
      </w:r>
    </w:p>
    <w:p w:rsidR="000E2048" w:rsidRPr="000E2048" w:rsidRDefault="000E2048" w:rsidP="000E2048">
      <w:pPr>
        <w:pStyle w:val="BodyText"/>
      </w:pPr>
    </w:p>
    <w:p w:rsidR="000E2048" w:rsidRDefault="000E2048" w:rsidP="000E2048">
      <w:pPr>
        <w:pStyle w:val="BodyText"/>
        <w:jc w:val="center"/>
      </w:pPr>
      <w:r>
        <w:rPr>
          <w:noProof/>
        </w:rPr>
        <w:lastRenderedPageBreak/>
        <w:drawing>
          <wp:inline distT="0" distB="0" distL="0" distR="0" wp14:anchorId="563B2AFF" wp14:editId="36ED6A9B">
            <wp:extent cx="6120130" cy="2796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Chart.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796540"/>
                    </a:xfrm>
                    <a:prstGeom prst="rect">
                      <a:avLst/>
                    </a:prstGeom>
                  </pic:spPr>
                </pic:pic>
              </a:graphicData>
            </a:graphic>
          </wp:inline>
        </w:drawing>
      </w:r>
    </w:p>
    <w:p w:rsidR="000E2048" w:rsidRPr="000E2048" w:rsidRDefault="000E2048" w:rsidP="00D32C12">
      <w:pPr>
        <w:pStyle w:val="Caption"/>
        <w:jc w:val="center"/>
      </w:pPr>
      <w:r>
        <w:t>Figure 2: Final flow diagram of HypAR application</w:t>
      </w:r>
      <w:r w:rsidR="00DC6398">
        <w:t>.</w:t>
      </w:r>
    </w:p>
    <w:p w:rsidR="00BE2BFB" w:rsidRDefault="0076778B" w:rsidP="0076778B">
      <w:pPr>
        <w:pStyle w:val="BodyText"/>
        <w:rPr>
          <w:rFonts w:asciiTheme="minorHAnsi" w:hAnsiTheme="minorHAnsi" w:cstheme="minorHAnsi"/>
        </w:rPr>
      </w:pPr>
      <w:r w:rsidRPr="006D160F">
        <w:rPr>
          <w:rFonts w:asciiTheme="minorHAnsi" w:hAnsiTheme="minorHAnsi" w:cstheme="minorHAnsi"/>
        </w:rPr>
        <w:t>HypAR initially present</w:t>
      </w:r>
      <w:r w:rsidR="000E2048">
        <w:rPr>
          <w:rFonts w:asciiTheme="minorHAnsi" w:hAnsiTheme="minorHAnsi" w:cstheme="minorHAnsi"/>
        </w:rPr>
        <w:t>s the user with a menu, where a tutorial is optional</w:t>
      </w:r>
      <w:r w:rsidRPr="006D160F">
        <w:rPr>
          <w:rFonts w:asciiTheme="minorHAnsi" w:hAnsiTheme="minorHAnsi" w:cstheme="minorHAnsi"/>
        </w:rPr>
        <w:t>.</w:t>
      </w:r>
      <w:r w:rsidR="00BE2BFB">
        <w:rPr>
          <w:rFonts w:asciiTheme="minorHAnsi" w:hAnsiTheme="minorHAnsi" w:cstheme="minorHAnsi"/>
        </w:rPr>
        <w:t xml:space="preserve"> The user can then choose if they would like to view the HoloLens tutorial, explaining the basics of the HoloLen</w:t>
      </w:r>
      <w:r w:rsidR="000E2048">
        <w:rPr>
          <w:rFonts w:asciiTheme="minorHAnsi" w:hAnsiTheme="minorHAnsi" w:cstheme="minorHAnsi"/>
        </w:rPr>
        <w:t>s (Figure 3.1, 3.2, 3</w:t>
      </w:r>
      <w:r w:rsidR="00BE2BFB">
        <w:rPr>
          <w:rFonts w:asciiTheme="minorHAnsi" w:hAnsiTheme="minorHAnsi" w:cstheme="minorHAnsi"/>
        </w:rPr>
        <w:t xml:space="preserve">.3). The second tutorial is HypAR specific. This tutorial gives the user a step by step guide for HypAR, including all voice commands. </w:t>
      </w:r>
    </w:p>
    <w:p w:rsidR="00BE2BFB" w:rsidRDefault="00BE2BFB" w:rsidP="0076778B">
      <w:pPr>
        <w:pStyle w:val="BodyText"/>
        <w:rPr>
          <w:rFonts w:asciiTheme="minorHAnsi" w:hAnsiTheme="minorHAnsi" w:cstheme="minorHAnsi"/>
        </w:rPr>
      </w:pPr>
    </w:p>
    <w:p w:rsidR="00BE2BFB" w:rsidRDefault="00BE2BFB" w:rsidP="00BE2BFB">
      <w:pPr>
        <w:pStyle w:val="BodyText"/>
        <w:jc w:val="center"/>
        <w:rPr>
          <w:rFonts w:asciiTheme="minorHAnsi" w:hAnsiTheme="minorHAnsi" w:cstheme="minorHAnsi"/>
        </w:rPr>
      </w:pPr>
      <w:r>
        <w:rPr>
          <w:noProof/>
        </w:rPr>
        <w:drawing>
          <wp:inline distT="0" distB="0" distL="0" distR="0" wp14:anchorId="66F1B4F7" wp14:editId="721392E8">
            <wp:extent cx="4937760" cy="2746700"/>
            <wp:effectExtent l="0" t="0" r="0" b="0"/>
            <wp:docPr id="77" name="docs-internal-guid-b3befb2c-7fff-8a61-9808-fd0d18682c5b" descr="https://lh6.googleusercontent.com/RH7wcReDXB_uIF6V7RpQ2F0CTXYXv2aVxI4ruqoeofggQBt_vETIs4cyzaw2kIAdCiwzQtagmMnQocfqWFrcH0f0o9q5C399CXxszJWgAkGE_i9IxqYVD_ohQkfgq3aRaip6rD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3befb2c-7fff-8a61-9808-fd0d18682c5b" descr="https://lh6.googleusercontent.com/RH7wcReDXB_uIF6V7RpQ2F0CTXYXv2aVxI4ruqoeofggQBt_vETIs4cyzaw2kIAdCiwzQtagmMnQocfqWFrcH0f0o9q5C399CXxszJWgAkGE_i9IxqYVD_ohQkfgq3aRaip6rDl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8418" cy="2752629"/>
                    </a:xfrm>
                    <a:prstGeom prst="rect">
                      <a:avLst/>
                    </a:prstGeom>
                    <a:noFill/>
                    <a:ln>
                      <a:noFill/>
                    </a:ln>
                  </pic:spPr>
                </pic:pic>
              </a:graphicData>
            </a:graphic>
          </wp:inline>
        </w:drawing>
      </w:r>
    </w:p>
    <w:p w:rsidR="00BE2BFB" w:rsidRDefault="000E2048" w:rsidP="00E424C1">
      <w:pPr>
        <w:pStyle w:val="Caption"/>
        <w:jc w:val="center"/>
      </w:pPr>
      <w:r>
        <w:t>Figure 3</w:t>
      </w:r>
      <w:r w:rsidR="00BE2BFB">
        <w:t>.1: Gaze tutorial w</w:t>
      </w:r>
      <w:r w:rsidR="00E424C1">
        <w:t>ith video and voice explanation</w:t>
      </w:r>
      <w:r w:rsidR="00DC6398">
        <w:t>.</w:t>
      </w:r>
    </w:p>
    <w:p w:rsidR="00E424C1" w:rsidRPr="00E424C1" w:rsidRDefault="00E424C1" w:rsidP="00E424C1">
      <w:pPr>
        <w:pStyle w:val="BodyText"/>
      </w:pPr>
    </w:p>
    <w:p w:rsidR="00BE2BFB" w:rsidRDefault="00BE2BFB" w:rsidP="00BE2BFB">
      <w:pPr>
        <w:pStyle w:val="BodyText"/>
        <w:jc w:val="center"/>
        <w:rPr>
          <w:noProof/>
        </w:rPr>
      </w:pPr>
      <w:r>
        <w:rPr>
          <w:noProof/>
        </w:rPr>
        <w:lastRenderedPageBreak/>
        <w:drawing>
          <wp:inline distT="0" distB="0" distL="0" distR="0" wp14:anchorId="01A34D60" wp14:editId="24F67BC9">
            <wp:extent cx="4791456" cy="2693519"/>
            <wp:effectExtent l="0" t="0" r="0" b="0"/>
            <wp:docPr id="78" name="docs-internal-guid-3e01888b-7fff-afe3-b7e8-b68838496dce" descr="https://lh6.googleusercontent.com/S6LoIm0n9AC0caTPPRLb_YXqUvdzVNkAFy9WVX1xN6-xT6G244An5xxMVCnmGrKFV19MMnRmaVPuOcfIXxflYuFdgE_liT1cdbs9A4kKNTrpYfq9WiDm4x7ExyfrCdNi32Mag0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e01888b-7fff-afe3-b7e8-b68838496dce" descr="https://lh6.googleusercontent.com/S6LoIm0n9AC0caTPPRLb_YXqUvdzVNkAFy9WVX1xN6-xT6G244An5xxMVCnmGrKFV19MMnRmaVPuOcfIXxflYuFdgE_liT1cdbs9A4kKNTrpYfq9WiDm4x7ExyfrCdNi32Mag0v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7039" cy="2696658"/>
                    </a:xfrm>
                    <a:prstGeom prst="rect">
                      <a:avLst/>
                    </a:prstGeom>
                    <a:noFill/>
                    <a:ln>
                      <a:noFill/>
                    </a:ln>
                  </pic:spPr>
                </pic:pic>
              </a:graphicData>
            </a:graphic>
          </wp:inline>
        </w:drawing>
      </w:r>
      <w:r w:rsidRPr="00BE2BFB">
        <w:rPr>
          <w:noProof/>
        </w:rPr>
        <w:t xml:space="preserve"> </w:t>
      </w:r>
    </w:p>
    <w:p w:rsidR="00746FD8" w:rsidRDefault="000E2048" w:rsidP="00E424C1">
      <w:pPr>
        <w:pStyle w:val="Caption"/>
        <w:jc w:val="center"/>
        <w:rPr>
          <w:noProof/>
        </w:rPr>
      </w:pPr>
      <w:r>
        <w:rPr>
          <w:noProof/>
        </w:rPr>
        <w:t>Figure 3</w:t>
      </w:r>
      <w:r w:rsidR="00BE2BFB">
        <w:rPr>
          <w:noProof/>
        </w:rPr>
        <w:t xml:space="preserve">.2: </w:t>
      </w:r>
      <w:r w:rsidR="00746FD8">
        <w:rPr>
          <w:noProof/>
        </w:rPr>
        <w:t>Gesture tutorial with voice over. Hologram includ</w:t>
      </w:r>
      <w:r w:rsidR="00E424C1">
        <w:rPr>
          <w:noProof/>
        </w:rPr>
        <w:t>ed in scene to practice gesture</w:t>
      </w:r>
      <w:r w:rsidR="00DC6398">
        <w:rPr>
          <w:noProof/>
        </w:rPr>
        <w:t>.</w:t>
      </w:r>
    </w:p>
    <w:p w:rsidR="00E424C1" w:rsidRDefault="00E424C1" w:rsidP="00E424C1">
      <w:pPr>
        <w:pStyle w:val="BodyText"/>
      </w:pPr>
    </w:p>
    <w:p w:rsidR="00E424C1" w:rsidRPr="00E424C1" w:rsidRDefault="00E424C1" w:rsidP="00E424C1">
      <w:pPr>
        <w:pStyle w:val="BodyText"/>
      </w:pPr>
    </w:p>
    <w:p w:rsidR="00BE2BFB" w:rsidRDefault="00BE2BFB" w:rsidP="00BE2BFB">
      <w:pPr>
        <w:pStyle w:val="BodyText"/>
        <w:jc w:val="center"/>
        <w:rPr>
          <w:rFonts w:asciiTheme="minorHAnsi" w:hAnsiTheme="minorHAnsi" w:cstheme="minorHAnsi"/>
        </w:rPr>
      </w:pPr>
      <w:r>
        <w:rPr>
          <w:noProof/>
        </w:rPr>
        <w:drawing>
          <wp:inline distT="0" distB="0" distL="0" distR="0" wp14:anchorId="3BEFD328" wp14:editId="49BD0B81">
            <wp:extent cx="4782312" cy="2695008"/>
            <wp:effectExtent l="0" t="0" r="0" b="0"/>
            <wp:docPr id="79" name="docs-internal-guid-cf0e950e-7fff-d066-721e-f3edf003c8a3" descr="https://lh3.googleusercontent.com/Y4jIRsKbwqFZrCkzAmFZtRF7kXIKOnvOGUS1vQR19Oxjv7NjL_68awlfrCeAzzP2D5s9dnX5AFOGW3dnSLPDsnozodPSFhEGMpHcPOyQAfr7ZC_y0AtDu0zxQ_QxFuDf5rH5k8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f0e950e-7fff-d066-721e-f3edf003c8a3" descr="https://lh3.googleusercontent.com/Y4jIRsKbwqFZrCkzAmFZtRF7kXIKOnvOGUS1vQR19Oxjv7NjL_68awlfrCeAzzP2D5s9dnX5AFOGW3dnSLPDsnozodPSFhEGMpHcPOyQAfr7ZC_y0AtDu0zxQ_QxFuDf5rH5k8T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307" cy="2704022"/>
                    </a:xfrm>
                    <a:prstGeom prst="rect">
                      <a:avLst/>
                    </a:prstGeom>
                    <a:noFill/>
                    <a:ln>
                      <a:noFill/>
                    </a:ln>
                  </pic:spPr>
                </pic:pic>
              </a:graphicData>
            </a:graphic>
          </wp:inline>
        </w:drawing>
      </w:r>
    </w:p>
    <w:p w:rsidR="00746FD8" w:rsidRDefault="000E2048" w:rsidP="00E424C1">
      <w:pPr>
        <w:pStyle w:val="Caption"/>
        <w:jc w:val="center"/>
      </w:pPr>
      <w:r>
        <w:t>Figure 3</w:t>
      </w:r>
      <w:r w:rsidR="00746FD8">
        <w:t>.3: Voice command tutorial showin</w:t>
      </w:r>
      <w:r w:rsidR="00E424C1">
        <w:t>g all commands the user can say</w:t>
      </w:r>
      <w:r w:rsidR="00DC6398">
        <w:t>.</w:t>
      </w:r>
    </w:p>
    <w:p w:rsidR="00BE2BFB" w:rsidRDefault="00BE2BFB" w:rsidP="0076778B">
      <w:pPr>
        <w:pStyle w:val="BodyText"/>
        <w:rPr>
          <w:rFonts w:asciiTheme="minorHAnsi" w:hAnsiTheme="minorHAnsi" w:cstheme="minorHAnsi"/>
        </w:rPr>
      </w:pPr>
    </w:p>
    <w:p w:rsidR="006D160F" w:rsidRDefault="0076778B" w:rsidP="0076778B">
      <w:pPr>
        <w:pStyle w:val="BodyText"/>
        <w:rPr>
          <w:rFonts w:asciiTheme="minorHAnsi" w:hAnsiTheme="minorHAnsi" w:cstheme="minorHAnsi"/>
        </w:rPr>
      </w:pPr>
      <w:r w:rsidRPr="006D160F">
        <w:rPr>
          <w:rFonts w:asciiTheme="minorHAnsi" w:hAnsiTheme="minorHAnsi" w:cstheme="minorHAnsi"/>
        </w:rPr>
        <w:t>Experienced and inexperienced HoloLens users are able to start th</w:t>
      </w:r>
      <w:r w:rsidR="00BE2BFB">
        <w:rPr>
          <w:rFonts w:asciiTheme="minorHAnsi" w:hAnsiTheme="minorHAnsi" w:cstheme="minorHAnsi"/>
        </w:rPr>
        <w:t xml:space="preserve">e application immediately. </w:t>
      </w:r>
      <w:r w:rsidRPr="006D160F">
        <w:rPr>
          <w:rFonts w:asciiTheme="minorHAnsi" w:hAnsiTheme="minorHAnsi" w:cstheme="minorHAnsi"/>
        </w:rPr>
        <w:t>The user needs to be standing directly in front of the Daedalus Wing</w:t>
      </w:r>
      <w:r w:rsidR="00DC6398">
        <w:rPr>
          <w:rFonts w:asciiTheme="minorHAnsi" w:hAnsiTheme="minorHAnsi" w:cstheme="minorHAnsi"/>
        </w:rPr>
        <w:t xml:space="preserve"> (at a distance of at least 2 metres)</w:t>
      </w:r>
      <w:r w:rsidRPr="006D160F">
        <w:rPr>
          <w:rFonts w:asciiTheme="minorHAnsi" w:hAnsiTheme="minorHAnsi" w:cstheme="minorHAnsi"/>
        </w:rPr>
        <w:t xml:space="preserve"> for the application to recognise it. Once recognised, labelled buttons appear on top of points of interest. The user is then able activate them upon selection, once activated a number of visualizations appear</w:t>
      </w:r>
      <w:r w:rsidR="00C1365E">
        <w:rPr>
          <w:rFonts w:asciiTheme="minorHAnsi" w:hAnsiTheme="minorHAnsi" w:cstheme="minorHAnsi"/>
        </w:rPr>
        <w:t xml:space="preserve"> (Figure 4)</w:t>
      </w:r>
      <w:r w:rsidRPr="006D160F">
        <w:rPr>
          <w:rFonts w:asciiTheme="minorHAnsi" w:hAnsiTheme="minorHAnsi" w:cstheme="minorHAnsi"/>
        </w:rPr>
        <w:t>:</w:t>
      </w:r>
    </w:p>
    <w:p w:rsidR="00BE2BFB" w:rsidRPr="006D160F" w:rsidRDefault="00BE2BFB" w:rsidP="0076778B">
      <w:pPr>
        <w:pStyle w:val="BodyText"/>
        <w:rPr>
          <w:rFonts w:asciiTheme="minorHAnsi" w:hAnsiTheme="minorHAnsi" w:cstheme="minorHAnsi"/>
        </w:rPr>
      </w:pPr>
    </w:p>
    <w:p w:rsidR="006D160F" w:rsidRPr="006D160F" w:rsidRDefault="0076778B" w:rsidP="0076778B">
      <w:pPr>
        <w:pStyle w:val="BodyText"/>
        <w:numPr>
          <w:ilvl w:val="0"/>
          <w:numId w:val="21"/>
        </w:numPr>
        <w:rPr>
          <w:rFonts w:ascii="Arial" w:hAnsi="Arial" w:cs="Arial"/>
          <w:sz w:val="22"/>
        </w:rPr>
      </w:pPr>
      <w:r>
        <w:t xml:space="preserve">Line graph of </w:t>
      </w:r>
      <w:r w:rsidR="006D160F">
        <w:t>hyperspectral data(reflectance/wavelength)</w:t>
      </w:r>
    </w:p>
    <w:p w:rsidR="006D160F" w:rsidRPr="006D160F" w:rsidRDefault="006D160F" w:rsidP="0076778B">
      <w:pPr>
        <w:pStyle w:val="BodyText"/>
        <w:numPr>
          <w:ilvl w:val="0"/>
          <w:numId w:val="21"/>
        </w:numPr>
        <w:rPr>
          <w:rFonts w:ascii="Arial" w:hAnsi="Arial" w:cs="Arial"/>
          <w:sz w:val="22"/>
        </w:rPr>
      </w:pPr>
      <w:r>
        <w:t>Simplified name of mineral segment</w:t>
      </w:r>
    </w:p>
    <w:p w:rsidR="006D160F" w:rsidRPr="006D160F" w:rsidRDefault="006D160F" w:rsidP="0076778B">
      <w:pPr>
        <w:pStyle w:val="BodyText"/>
        <w:numPr>
          <w:ilvl w:val="0"/>
          <w:numId w:val="21"/>
        </w:numPr>
        <w:rPr>
          <w:rFonts w:ascii="Arial" w:hAnsi="Arial" w:cs="Arial"/>
          <w:sz w:val="22"/>
        </w:rPr>
      </w:pPr>
      <w:r>
        <w:t>Textual information from Daedalus Wing flyer</w:t>
      </w:r>
    </w:p>
    <w:p w:rsidR="006D160F" w:rsidRPr="006D160F" w:rsidRDefault="006D160F" w:rsidP="006D160F">
      <w:pPr>
        <w:pStyle w:val="BodyText"/>
        <w:numPr>
          <w:ilvl w:val="1"/>
          <w:numId w:val="21"/>
        </w:numPr>
        <w:rPr>
          <w:rFonts w:ascii="Arial" w:hAnsi="Arial" w:cs="Arial"/>
          <w:sz w:val="22"/>
        </w:rPr>
      </w:pPr>
      <w:r>
        <w:lastRenderedPageBreak/>
        <w:t>Full name/nickname of segment</w:t>
      </w:r>
    </w:p>
    <w:p w:rsidR="006D160F" w:rsidRPr="006D160F" w:rsidRDefault="006D160F" w:rsidP="006D160F">
      <w:pPr>
        <w:pStyle w:val="BodyText"/>
        <w:numPr>
          <w:ilvl w:val="1"/>
          <w:numId w:val="21"/>
        </w:numPr>
        <w:rPr>
          <w:rFonts w:ascii="Arial" w:hAnsi="Arial" w:cs="Arial"/>
          <w:sz w:val="22"/>
        </w:rPr>
      </w:pPr>
      <w:r>
        <w:t>Mineral/Chemical content</w:t>
      </w:r>
    </w:p>
    <w:p w:rsidR="006D160F" w:rsidRPr="006D160F" w:rsidRDefault="006D160F" w:rsidP="006D160F">
      <w:pPr>
        <w:pStyle w:val="BodyText"/>
        <w:numPr>
          <w:ilvl w:val="1"/>
          <w:numId w:val="21"/>
        </w:numPr>
        <w:rPr>
          <w:rFonts w:ascii="Arial" w:hAnsi="Arial" w:cs="Arial"/>
          <w:sz w:val="22"/>
        </w:rPr>
      </w:pPr>
      <w:r>
        <w:t>Location excavated</w:t>
      </w:r>
    </w:p>
    <w:p w:rsidR="006D160F" w:rsidRPr="006D160F" w:rsidRDefault="006D160F" w:rsidP="006D160F">
      <w:pPr>
        <w:pStyle w:val="BodyText"/>
        <w:numPr>
          <w:ilvl w:val="1"/>
          <w:numId w:val="21"/>
        </w:numPr>
        <w:rPr>
          <w:rFonts w:ascii="Arial" w:hAnsi="Arial" w:cs="Arial"/>
          <w:sz w:val="22"/>
        </w:rPr>
      </w:pPr>
      <w:r>
        <w:t>Age/Period which was formed</w:t>
      </w:r>
    </w:p>
    <w:p w:rsidR="006D160F" w:rsidRPr="006D160F" w:rsidRDefault="006D160F" w:rsidP="006D160F">
      <w:pPr>
        <w:pStyle w:val="BodyText"/>
        <w:rPr>
          <w:rFonts w:ascii="Arial" w:hAnsi="Arial" w:cs="Arial"/>
          <w:sz w:val="22"/>
        </w:rPr>
      </w:pPr>
    </w:p>
    <w:p w:rsidR="006D160F" w:rsidRPr="006D160F" w:rsidRDefault="006D160F" w:rsidP="006D160F">
      <w:pPr>
        <w:pStyle w:val="BodyText"/>
        <w:jc w:val="center"/>
        <w:rPr>
          <w:rFonts w:ascii="Arial" w:hAnsi="Arial" w:cs="Arial"/>
          <w:sz w:val="22"/>
        </w:rPr>
      </w:pPr>
      <w:r>
        <w:rPr>
          <w:noProof/>
        </w:rPr>
        <w:drawing>
          <wp:inline distT="0" distB="0" distL="0" distR="0" wp14:anchorId="286DA41C" wp14:editId="74CA3A56">
            <wp:extent cx="4453255" cy="2496185"/>
            <wp:effectExtent l="0" t="0" r="4445" b="0"/>
            <wp:docPr id="67" name="docs-internal-guid-117db016-7fff-9c61-e99a-05373863a8fd" descr="https://lh4.googleusercontent.com/lUtXARVmD7wXId_EoIWJSRSzbDyY9qH9-K3y6vZ5h7uyBDuzizeho5qCELjyBfweNot4o0vEzc6VuodK7lQaUlfuHbn7llzwRX4QV-QYq9nAchAC-tZM-qyYK07K6E_xcR4B1D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17db016-7fff-9c61-e99a-05373863a8fd" descr="https://lh4.googleusercontent.com/lUtXARVmD7wXId_EoIWJSRSzbDyY9qH9-K3y6vZ5h7uyBDuzizeho5qCELjyBfweNot4o0vEzc6VuodK7lQaUlfuHbn7llzwRX4QV-QYq9nAchAC-tZM-qyYK07K6E_xcR4B1Dl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3255" cy="2496185"/>
                    </a:xfrm>
                    <a:prstGeom prst="rect">
                      <a:avLst/>
                    </a:prstGeom>
                    <a:noFill/>
                    <a:ln>
                      <a:noFill/>
                    </a:ln>
                  </pic:spPr>
                </pic:pic>
              </a:graphicData>
            </a:graphic>
          </wp:inline>
        </w:drawing>
      </w:r>
    </w:p>
    <w:p w:rsidR="006D160F" w:rsidRDefault="00C1365E" w:rsidP="00E424C1">
      <w:pPr>
        <w:pStyle w:val="Caption"/>
        <w:jc w:val="center"/>
      </w:pPr>
      <w:r>
        <w:t>Figure 4</w:t>
      </w:r>
      <w:r w:rsidR="006D160F">
        <w:t xml:space="preserve">: Data chart of </w:t>
      </w:r>
      <w:r>
        <w:t>Komatiite</w:t>
      </w:r>
      <w:r w:rsidR="00A70D21">
        <w:t>.</w:t>
      </w:r>
    </w:p>
    <w:p w:rsidR="00746FD8" w:rsidRDefault="00746FD8" w:rsidP="006D160F">
      <w:pPr>
        <w:pStyle w:val="BodyText"/>
        <w:jc w:val="center"/>
      </w:pPr>
    </w:p>
    <w:p w:rsidR="006D160F" w:rsidRDefault="006D160F" w:rsidP="006D160F">
      <w:pPr>
        <w:pStyle w:val="BodyText"/>
      </w:pPr>
      <w:r w:rsidRPr="006D160F">
        <w:t xml:space="preserve">The overlay is not present when starting HypAR, however can be toggled on and off. If the overlay is “On,” the spectral image will be present upon </w:t>
      </w:r>
      <w:r>
        <w:t>selection</w:t>
      </w:r>
      <w:r w:rsidRPr="006D160F">
        <w:t>.</w:t>
      </w:r>
      <w:r>
        <w:t xml:space="preserve"> </w:t>
      </w:r>
      <w:r w:rsidRPr="006D160F">
        <w:t>The overlay is able to be toggled on and off at any time during the use of HypAR using voice command.</w:t>
      </w:r>
    </w:p>
    <w:p w:rsidR="006D160F" w:rsidRDefault="006D160F" w:rsidP="006D160F">
      <w:pPr>
        <w:pStyle w:val="BodyText"/>
      </w:pPr>
    </w:p>
    <w:p w:rsidR="006D160F" w:rsidRDefault="006D160F" w:rsidP="006D160F">
      <w:pPr>
        <w:pStyle w:val="BodyText"/>
        <w:jc w:val="center"/>
      </w:pPr>
      <w:r>
        <w:rPr>
          <w:noProof/>
        </w:rPr>
        <w:drawing>
          <wp:inline distT="0" distB="0" distL="0" distR="0" wp14:anchorId="7419076A" wp14:editId="4EF5F4C2">
            <wp:extent cx="5093335" cy="2880360"/>
            <wp:effectExtent l="0" t="0" r="0" b="0"/>
            <wp:docPr id="68" name="docs-internal-guid-e38add6c-7fff-e788-3fc5-0b98d2d0d6ff" descr="https://lh5.googleusercontent.com/FxsjvniSYBxSOOkFyjt_NV45CXLhJvwP3ZdMF7W4b_FFwHc6hB4xiprFsj_Zyzg6Lge29lSpJ4b_29FCyKBh3gPIgqXwCNyi47reIwOSbG99Z0rOPleD1Ugrbfksubll0e1W23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38add6c-7fff-e788-3fc5-0b98d2d0d6ff" descr="https://lh5.googleusercontent.com/FxsjvniSYBxSOOkFyjt_NV45CXLhJvwP3ZdMF7W4b_FFwHc6hB4xiprFsj_Zyzg6Lge29lSpJ4b_29FCyKBh3gPIgqXwCNyi47reIwOSbG99Z0rOPleD1Ugrbfksubll0e1W23d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3335" cy="2880360"/>
                    </a:xfrm>
                    <a:prstGeom prst="rect">
                      <a:avLst/>
                    </a:prstGeom>
                    <a:noFill/>
                    <a:ln>
                      <a:noFill/>
                    </a:ln>
                  </pic:spPr>
                </pic:pic>
              </a:graphicData>
            </a:graphic>
          </wp:inline>
        </w:drawing>
      </w:r>
    </w:p>
    <w:p w:rsidR="006D160F" w:rsidRDefault="00791F10" w:rsidP="00E424C1">
      <w:pPr>
        <w:pStyle w:val="Caption"/>
        <w:jc w:val="center"/>
      </w:pPr>
      <w:r>
        <w:t>Figure 5</w:t>
      </w:r>
      <w:r w:rsidR="006D160F">
        <w:t>: HypAR mineral overlay toggled off</w:t>
      </w:r>
      <w:r w:rsidR="00A70D21">
        <w:t>.</w:t>
      </w:r>
    </w:p>
    <w:p w:rsidR="006D160F" w:rsidRDefault="006D160F" w:rsidP="006D160F">
      <w:pPr>
        <w:pStyle w:val="BodyText"/>
        <w:jc w:val="center"/>
      </w:pPr>
    </w:p>
    <w:p w:rsidR="006D160F" w:rsidRPr="006D160F" w:rsidRDefault="006D160F" w:rsidP="006D160F">
      <w:pPr>
        <w:pStyle w:val="BodyText"/>
        <w:jc w:val="center"/>
      </w:pPr>
      <w:r>
        <w:rPr>
          <w:noProof/>
        </w:rPr>
        <w:lastRenderedPageBreak/>
        <w:drawing>
          <wp:inline distT="0" distB="0" distL="0" distR="0" wp14:anchorId="38734328" wp14:editId="060E7416">
            <wp:extent cx="5074920" cy="2857308"/>
            <wp:effectExtent l="0" t="0" r="0" b="635"/>
            <wp:docPr id="69" name="docs-internal-guid-dab2b533-7fff-b62d-1d4c-eba94a5a95c8" descr="https://lh3.googleusercontent.com/Xq99p2yLe8qlXr9cAOdIB3bBn4fwocl3yVtLPg1qrs4gXHavlnkQAS6bTO6PAjM3lfu6Sfs7BXQ9lvXt1H1Z-TSt7UyecNVVJ5c9OskCpz0YStVrqNqN7ZlS_w1JPoOO7P_SW7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ab2b533-7fff-b62d-1d4c-eba94a5a95c8" descr="https://lh3.googleusercontent.com/Xq99p2yLe8qlXr9cAOdIB3bBn4fwocl3yVtLPg1qrs4gXHavlnkQAS6bTO6PAjM3lfu6Sfs7BXQ9lvXt1H1Z-TSt7UyecNVVJ5c9OskCpz0YStVrqNqN7ZlS_w1JPoOO7P_SW7J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548" cy="2880746"/>
                    </a:xfrm>
                    <a:prstGeom prst="rect">
                      <a:avLst/>
                    </a:prstGeom>
                    <a:noFill/>
                    <a:ln>
                      <a:noFill/>
                    </a:ln>
                  </pic:spPr>
                </pic:pic>
              </a:graphicData>
            </a:graphic>
          </wp:inline>
        </w:drawing>
      </w:r>
    </w:p>
    <w:p w:rsidR="006D160F" w:rsidRDefault="00791F10" w:rsidP="00E424C1">
      <w:pPr>
        <w:pStyle w:val="Caption"/>
        <w:jc w:val="center"/>
      </w:pPr>
      <w:r>
        <w:t>Figure 6</w:t>
      </w:r>
      <w:r w:rsidR="006D160F">
        <w:t>: HypAR mineral overlay toggled on</w:t>
      </w:r>
      <w:r w:rsidR="00A70D21">
        <w:t>.</w:t>
      </w:r>
    </w:p>
    <w:p w:rsidR="006D160F" w:rsidRPr="006D160F" w:rsidRDefault="006D160F" w:rsidP="006D160F">
      <w:pPr>
        <w:pStyle w:val="BodyText"/>
      </w:pPr>
    </w:p>
    <w:p w:rsidR="006D160F" w:rsidRDefault="006D160F" w:rsidP="006D160F">
      <w:pPr>
        <w:pStyle w:val="Heading2"/>
      </w:pPr>
      <w:bookmarkStart w:id="7" w:name="_Toc1118521"/>
      <w:r>
        <w:t>User Interface</w:t>
      </w:r>
      <w:bookmarkEnd w:id="7"/>
    </w:p>
    <w:p w:rsidR="006D160F" w:rsidRDefault="006D160F" w:rsidP="006D160F">
      <w:pPr>
        <w:pStyle w:val="BodyText"/>
      </w:pPr>
      <w:r w:rsidRPr="006D160F">
        <w:t xml:space="preserve">The design of the user interface was to be minimal and understandable, however it is to output maximum visual information of the Daedalus wing. The main solution was to visualize as much data to the user without cluttering their view. The HoloLens only provides a limited field of view for virtual objects, meaning less clutter is better for an efficient design. By default, information is presented directly into the user view. The user is able to manipulate the view of this information by hand dragging it. The reason for this is to allow the user to be completely in control of their virtual environment. In a real world example, the user is present in front of a mine face. Potential incidents can be caused by virtual objects blocking the user view of real objects. </w:t>
      </w:r>
      <w:r w:rsidR="00C73E0C" w:rsidRPr="00C73E0C">
        <w:t xml:space="preserve">The Hyperspectral overlay represents the mineral composition of each segment of the Daedalus Wing. Implementing voice commands is essential for de-cluttering view, additionally if the user has no hands free they can toggle the face map at any time. The user can view spectral data, as well as see the RGB mineral values. </w:t>
      </w:r>
    </w:p>
    <w:p w:rsidR="006D160F" w:rsidRDefault="006D160F" w:rsidP="006D160F">
      <w:pPr>
        <w:pStyle w:val="BodyText"/>
      </w:pPr>
    </w:p>
    <w:p w:rsidR="006D160F" w:rsidRDefault="006D160F" w:rsidP="006D160F">
      <w:pPr>
        <w:pStyle w:val="BodyText"/>
        <w:jc w:val="center"/>
      </w:pPr>
      <w:r>
        <w:rPr>
          <w:noProof/>
        </w:rPr>
        <w:lastRenderedPageBreak/>
        <w:drawing>
          <wp:inline distT="0" distB="0" distL="0" distR="0" wp14:anchorId="74DA130E" wp14:editId="7F423248">
            <wp:extent cx="4590415" cy="2587625"/>
            <wp:effectExtent l="0" t="0" r="635" b="3175"/>
            <wp:docPr id="70" name="docs-internal-guid-03d9cb0d-7fff-e8f9-3c25-c074a0643ede" descr="https://lh5.googleusercontent.com/gER0hpy1rT_VqfRNwJ56HACDRdXNvTOFjWSIfykIeVq85sSWvf7twP4Mv-mObdlJY6ax7cpeSiiYCWK56MpO8hC2dxSfPx1VtgfiZU4QFWyEGmJWD6MKW1eF92BPtZ-zYWNkEE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3d9cb0d-7fff-e8f9-3c25-c074a0643ede" descr="https://lh5.googleusercontent.com/gER0hpy1rT_VqfRNwJ56HACDRdXNvTOFjWSIfykIeVq85sSWvf7twP4Mv-mObdlJY6ax7cpeSiiYCWK56MpO8hC2dxSfPx1VtgfiZU4QFWyEGmJWD6MKW1eF92BPtZ-zYWNkEEx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415" cy="2587625"/>
                    </a:xfrm>
                    <a:prstGeom prst="rect">
                      <a:avLst/>
                    </a:prstGeom>
                    <a:noFill/>
                    <a:ln>
                      <a:noFill/>
                    </a:ln>
                  </pic:spPr>
                </pic:pic>
              </a:graphicData>
            </a:graphic>
          </wp:inline>
        </w:drawing>
      </w:r>
    </w:p>
    <w:p w:rsidR="00C73E0C" w:rsidRDefault="00791F10" w:rsidP="00E424C1">
      <w:pPr>
        <w:pStyle w:val="Caption"/>
        <w:jc w:val="center"/>
      </w:pPr>
      <w:r>
        <w:t>Figure 7</w:t>
      </w:r>
      <w:r w:rsidR="006D160F">
        <w:t>: Initial tutorial screen</w:t>
      </w:r>
    </w:p>
    <w:p w:rsidR="00E424C1" w:rsidRPr="00E424C1" w:rsidRDefault="00E424C1" w:rsidP="00E424C1">
      <w:pPr>
        <w:pStyle w:val="BodyText"/>
      </w:pPr>
    </w:p>
    <w:p w:rsidR="00C73E0C" w:rsidRDefault="00C73E0C" w:rsidP="00C73E0C">
      <w:pPr>
        <w:pStyle w:val="Heading1"/>
      </w:pPr>
      <w:bookmarkStart w:id="8" w:name="_Toc1118522"/>
      <w:r>
        <w:t>Implementation Process</w:t>
      </w:r>
      <w:bookmarkEnd w:id="8"/>
    </w:p>
    <w:p w:rsidR="00C73E0C" w:rsidRDefault="00C73E0C" w:rsidP="00C73E0C">
      <w:pPr>
        <w:pStyle w:val="Heading2"/>
      </w:pPr>
      <w:bookmarkStart w:id="9" w:name="_Toc1118523"/>
      <w:r>
        <w:t>Gathering Data</w:t>
      </w:r>
      <w:bookmarkEnd w:id="9"/>
    </w:p>
    <w:p w:rsidR="00C73E0C" w:rsidRPr="004E0012" w:rsidRDefault="00C73E0C" w:rsidP="004E0012">
      <w:pPr>
        <w:pStyle w:val="BodyText"/>
      </w:pPr>
      <w:r w:rsidRPr="00C73E0C">
        <w:t>Before Implementation, photos of the Daedalus Wing needed to be taken. From these images, 10 points are marked. The points represent the areas w</w:t>
      </w:r>
      <w:r w:rsidR="0025758C">
        <w:t>here it will be scanned</w:t>
      </w:r>
      <w:r w:rsidRPr="00C73E0C">
        <w:t>. The machi</w:t>
      </w:r>
      <w:r w:rsidR="004E0012">
        <w:t xml:space="preserve">ne used to take these scans is the </w:t>
      </w:r>
      <w:r w:rsidRPr="00877EFA">
        <w:rPr>
          <w:rFonts w:asciiTheme="minorHAnsi" w:hAnsiTheme="minorHAnsi" w:cstheme="minorHAnsi"/>
        </w:rPr>
        <w:t>Spectral Evolution oreXpress field spectrometer</w:t>
      </w:r>
    </w:p>
    <w:p w:rsidR="00C73E0C" w:rsidRDefault="00C73E0C" w:rsidP="00C73E0C">
      <w:pPr>
        <w:pStyle w:val="BodyText"/>
      </w:pPr>
      <w:r w:rsidRPr="00C73E0C">
        <w:t xml:space="preserve">From each point I was able to gather its reflectance values over wavelength. These values are used to implement the spectral graph. The spectrometer also gave the mineralogy of each point, assisting in the development of the hyperspectral overlay. </w:t>
      </w:r>
    </w:p>
    <w:p w:rsidR="00C73E0C" w:rsidRDefault="00C73E0C" w:rsidP="00C73E0C">
      <w:pPr>
        <w:pStyle w:val="Heading2"/>
      </w:pPr>
      <w:bookmarkStart w:id="10" w:name="_Toc1118524"/>
      <w:r>
        <w:t>Data Processing</w:t>
      </w:r>
      <w:bookmarkEnd w:id="10"/>
    </w:p>
    <w:p w:rsidR="00C73E0C" w:rsidRDefault="00C73E0C" w:rsidP="00C73E0C">
      <w:pPr>
        <w:pStyle w:val="BodyText"/>
      </w:pPr>
      <w:r w:rsidRPr="00C73E0C">
        <w:t>HypAR was created using Unity which uses C# language and Visual Studio builds the application to be deployable on the HoloLens. Vuforia was used to apply the overlay onto the Daedalus Wing. Vuforia allows for the close interaction between virtual objects and the real world. Vuforia recognises the Daedalus Wing, which is saved in a database. The database is then loaded into Unity for the overlay to be placed on top of it. This is how the overlay looks “on top” of the Daedalus Wing. During the whole development process, HoloLens specific features were added to the application. Microsoft Holographic Academy essentials are included in HypAR such as Gaze, Gesture, Voice and Tag-along. HoloToolkit is an essential extension for Unity provided by Microsoft. HoloToolkit scripts and materials contributed to HypAR buttons, voice commands and spatial sound.</w:t>
      </w:r>
    </w:p>
    <w:p w:rsidR="00C73E0C" w:rsidRDefault="00C73E0C" w:rsidP="00C73E0C">
      <w:pPr>
        <w:pStyle w:val="BodyText"/>
      </w:pPr>
      <w:r>
        <w:t>The scanner</w:t>
      </w:r>
      <w:r w:rsidRPr="00C73E0C">
        <w:t xml:space="preserve"> produced 2 different CSV files, spectra and mineralogy. Using a C# script</w:t>
      </w:r>
      <w:r w:rsidR="00293873">
        <w:rPr>
          <w:rFonts w:cs="Calibri"/>
        </w:rPr>
        <w:t>₄</w:t>
      </w:r>
      <w:r w:rsidRPr="00C73E0C">
        <w:t>, the spectra CSV file was read, and the reflectance plotted over the wavelength.</w:t>
      </w:r>
      <w:r w:rsidR="0060666F">
        <w:t xml:space="preserve"> Wavelength ranges from 350 to 2500.</w:t>
      </w:r>
      <w:r w:rsidRPr="00C73E0C">
        <w:t xml:space="preserve"> Each point on the Daedalus Wing produces a graph, therefor 10 graphs per segment.</w:t>
      </w:r>
    </w:p>
    <w:p w:rsidR="006679CE" w:rsidRDefault="006679CE" w:rsidP="00C73E0C">
      <w:pPr>
        <w:pStyle w:val="BodyText"/>
      </w:pPr>
    </w:p>
    <w:tbl>
      <w:tblPr>
        <w:tblStyle w:val="TableCSIRO"/>
        <w:tblW w:w="0" w:type="auto"/>
        <w:tblLook w:val="04A0" w:firstRow="1" w:lastRow="0" w:firstColumn="1" w:lastColumn="0" w:noHBand="0" w:noVBand="1"/>
      </w:tblPr>
      <w:tblGrid>
        <w:gridCol w:w="1910"/>
        <w:gridCol w:w="1903"/>
        <w:gridCol w:w="1904"/>
        <w:gridCol w:w="1904"/>
        <w:gridCol w:w="1904"/>
      </w:tblGrid>
      <w:tr w:rsidR="0060666F" w:rsidTr="00606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rsidR="0060666F" w:rsidRDefault="0060666F" w:rsidP="0060666F">
            <w:pPr>
              <w:pStyle w:val="BodyTextwhite"/>
            </w:pPr>
            <w:r>
              <w:t>Wavelength</w:t>
            </w:r>
          </w:p>
        </w:tc>
        <w:tc>
          <w:tcPr>
            <w:tcW w:w="1927" w:type="dxa"/>
          </w:tcPr>
          <w:p w:rsidR="0060666F" w:rsidRDefault="0060666F" w:rsidP="0060666F">
            <w:pPr>
              <w:pStyle w:val="BodyTextwhite"/>
              <w:cnfStyle w:val="100000000000" w:firstRow="1" w:lastRow="0" w:firstColumn="0" w:lastColumn="0" w:oddVBand="0" w:evenVBand="0" w:oddHBand="0" w:evenHBand="0" w:firstRowFirstColumn="0" w:firstRowLastColumn="0" w:lastRowFirstColumn="0" w:lastRowLastColumn="0"/>
            </w:pPr>
            <w:r>
              <w:t>1a_01</w:t>
            </w:r>
          </w:p>
        </w:tc>
        <w:tc>
          <w:tcPr>
            <w:tcW w:w="1928" w:type="dxa"/>
          </w:tcPr>
          <w:p w:rsidR="0060666F" w:rsidRDefault="0060666F" w:rsidP="0060666F">
            <w:pPr>
              <w:pStyle w:val="BodyTextwhite"/>
              <w:cnfStyle w:val="100000000000" w:firstRow="1" w:lastRow="0" w:firstColumn="0" w:lastColumn="0" w:oddVBand="0" w:evenVBand="0" w:oddHBand="0" w:evenHBand="0" w:firstRowFirstColumn="0" w:firstRowLastColumn="0" w:lastRowFirstColumn="0" w:lastRowLastColumn="0"/>
            </w:pPr>
            <w:r>
              <w:t>1a_02</w:t>
            </w:r>
          </w:p>
        </w:tc>
        <w:tc>
          <w:tcPr>
            <w:tcW w:w="1928" w:type="dxa"/>
          </w:tcPr>
          <w:p w:rsidR="0060666F" w:rsidRDefault="0060666F" w:rsidP="0060666F">
            <w:pPr>
              <w:pStyle w:val="BodyTextwhite"/>
              <w:cnfStyle w:val="100000000000" w:firstRow="1" w:lastRow="0" w:firstColumn="0" w:lastColumn="0" w:oddVBand="0" w:evenVBand="0" w:oddHBand="0" w:evenHBand="0" w:firstRowFirstColumn="0" w:firstRowLastColumn="0" w:lastRowFirstColumn="0" w:lastRowLastColumn="0"/>
            </w:pPr>
            <w:r>
              <w:t>1a_03</w:t>
            </w:r>
          </w:p>
        </w:tc>
        <w:tc>
          <w:tcPr>
            <w:tcW w:w="1928" w:type="dxa"/>
          </w:tcPr>
          <w:p w:rsidR="0060666F" w:rsidRDefault="0060666F" w:rsidP="0060666F">
            <w:pPr>
              <w:pStyle w:val="BodyTextwhite"/>
              <w:cnfStyle w:val="100000000000" w:firstRow="1" w:lastRow="0" w:firstColumn="0" w:lastColumn="0" w:oddVBand="0" w:evenVBand="0" w:oddHBand="0" w:evenHBand="0" w:firstRowFirstColumn="0" w:firstRowLastColumn="0" w:lastRowFirstColumn="0" w:lastRowLastColumn="0"/>
            </w:pPr>
            <w:r>
              <w:t>1a_04</w:t>
            </w:r>
          </w:p>
        </w:tc>
      </w:tr>
      <w:tr w:rsidR="0060666F" w:rsidTr="00606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rsidR="0060666F" w:rsidRDefault="0060666F" w:rsidP="00C73E0C">
            <w:pPr>
              <w:pStyle w:val="BodyText"/>
            </w:pPr>
            <w:r>
              <w:t>350</w:t>
            </w:r>
          </w:p>
        </w:tc>
        <w:tc>
          <w:tcPr>
            <w:tcW w:w="1927" w:type="dxa"/>
          </w:tcPr>
          <w:p w:rsidR="0060666F" w:rsidRDefault="0060666F" w:rsidP="00C73E0C">
            <w:pPr>
              <w:pStyle w:val="BodyText"/>
              <w:cnfStyle w:val="000000100000" w:firstRow="0" w:lastRow="0" w:firstColumn="0" w:lastColumn="0" w:oddVBand="0" w:evenVBand="0" w:oddHBand="1" w:evenHBand="0" w:firstRowFirstColumn="0" w:firstRowLastColumn="0" w:lastRowFirstColumn="0" w:lastRowLastColumn="0"/>
            </w:pPr>
            <w:r w:rsidRPr="0060666F">
              <w:t>0.136046</w:t>
            </w:r>
          </w:p>
        </w:tc>
        <w:tc>
          <w:tcPr>
            <w:tcW w:w="1928" w:type="dxa"/>
          </w:tcPr>
          <w:p w:rsidR="0060666F" w:rsidRDefault="0060666F" w:rsidP="00C73E0C">
            <w:pPr>
              <w:pStyle w:val="BodyText"/>
              <w:cnfStyle w:val="000000100000" w:firstRow="0" w:lastRow="0" w:firstColumn="0" w:lastColumn="0" w:oddVBand="0" w:evenVBand="0" w:oddHBand="1" w:evenHBand="0" w:firstRowFirstColumn="0" w:firstRowLastColumn="0" w:lastRowFirstColumn="0" w:lastRowLastColumn="0"/>
            </w:pPr>
            <w:r w:rsidRPr="0060666F">
              <w:t>0.219545</w:t>
            </w:r>
          </w:p>
        </w:tc>
        <w:tc>
          <w:tcPr>
            <w:tcW w:w="1928" w:type="dxa"/>
          </w:tcPr>
          <w:p w:rsidR="0060666F" w:rsidRDefault="0060666F" w:rsidP="00C73E0C">
            <w:pPr>
              <w:pStyle w:val="BodyText"/>
              <w:cnfStyle w:val="000000100000" w:firstRow="0" w:lastRow="0" w:firstColumn="0" w:lastColumn="0" w:oddVBand="0" w:evenVBand="0" w:oddHBand="1" w:evenHBand="0" w:firstRowFirstColumn="0" w:firstRowLastColumn="0" w:lastRowFirstColumn="0" w:lastRowLastColumn="0"/>
            </w:pPr>
            <w:r w:rsidRPr="0060666F">
              <w:t>0.126438</w:t>
            </w:r>
          </w:p>
        </w:tc>
        <w:tc>
          <w:tcPr>
            <w:tcW w:w="1928" w:type="dxa"/>
          </w:tcPr>
          <w:p w:rsidR="0060666F" w:rsidRDefault="0060666F" w:rsidP="00C73E0C">
            <w:pPr>
              <w:pStyle w:val="BodyText"/>
              <w:cnfStyle w:val="000000100000" w:firstRow="0" w:lastRow="0" w:firstColumn="0" w:lastColumn="0" w:oddVBand="0" w:evenVBand="0" w:oddHBand="1" w:evenHBand="0" w:firstRowFirstColumn="0" w:firstRowLastColumn="0" w:lastRowFirstColumn="0" w:lastRowLastColumn="0"/>
            </w:pPr>
            <w:r w:rsidRPr="0060666F">
              <w:t>0.052421</w:t>
            </w:r>
          </w:p>
        </w:tc>
      </w:tr>
      <w:tr w:rsidR="0060666F" w:rsidTr="0060666F">
        <w:tc>
          <w:tcPr>
            <w:cnfStyle w:val="001000000000" w:firstRow="0" w:lastRow="0" w:firstColumn="1" w:lastColumn="0" w:oddVBand="0" w:evenVBand="0" w:oddHBand="0" w:evenHBand="0" w:firstRowFirstColumn="0" w:firstRowLastColumn="0" w:lastRowFirstColumn="0" w:lastRowLastColumn="0"/>
            <w:tcW w:w="1927" w:type="dxa"/>
          </w:tcPr>
          <w:p w:rsidR="0060666F" w:rsidRDefault="0060666F" w:rsidP="00C73E0C">
            <w:pPr>
              <w:pStyle w:val="BodyText"/>
            </w:pPr>
            <w:r>
              <w:t>351</w:t>
            </w:r>
          </w:p>
        </w:tc>
        <w:tc>
          <w:tcPr>
            <w:tcW w:w="1927" w:type="dxa"/>
          </w:tcPr>
          <w:p w:rsidR="0060666F" w:rsidRDefault="0060666F" w:rsidP="00C73E0C">
            <w:pPr>
              <w:pStyle w:val="BodyText"/>
              <w:cnfStyle w:val="000000000000" w:firstRow="0" w:lastRow="0" w:firstColumn="0" w:lastColumn="0" w:oddVBand="0" w:evenVBand="0" w:oddHBand="0" w:evenHBand="0" w:firstRowFirstColumn="0" w:firstRowLastColumn="0" w:lastRowFirstColumn="0" w:lastRowLastColumn="0"/>
            </w:pPr>
            <w:r w:rsidRPr="0060666F">
              <w:t>0.136077</w:t>
            </w:r>
          </w:p>
        </w:tc>
        <w:tc>
          <w:tcPr>
            <w:tcW w:w="1928" w:type="dxa"/>
          </w:tcPr>
          <w:p w:rsidR="0060666F" w:rsidRDefault="0060666F" w:rsidP="00C73E0C">
            <w:pPr>
              <w:pStyle w:val="BodyText"/>
              <w:cnfStyle w:val="000000000000" w:firstRow="0" w:lastRow="0" w:firstColumn="0" w:lastColumn="0" w:oddVBand="0" w:evenVBand="0" w:oddHBand="0" w:evenHBand="0" w:firstRowFirstColumn="0" w:firstRowLastColumn="0" w:lastRowFirstColumn="0" w:lastRowLastColumn="0"/>
            </w:pPr>
            <w:r w:rsidRPr="0060666F">
              <w:t>0.219478</w:t>
            </w:r>
          </w:p>
        </w:tc>
        <w:tc>
          <w:tcPr>
            <w:tcW w:w="1928" w:type="dxa"/>
          </w:tcPr>
          <w:p w:rsidR="0060666F" w:rsidRDefault="0060666F" w:rsidP="0060666F">
            <w:pPr>
              <w:pStyle w:val="BodyText"/>
              <w:cnfStyle w:val="000000000000" w:firstRow="0" w:lastRow="0" w:firstColumn="0" w:lastColumn="0" w:oddVBand="0" w:evenVBand="0" w:oddHBand="0" w:evenHBand="0" w:firstRowFirstColumn="0" w:firstRowLastColumn="0" w:lastRowFirstColumn="0" w:lastRowLastColumn="0"/>
            </w:pPr>
            <w:r w:rsidRPr="0060666F">
              <w:t>0.129258</w:t>
            </w:r>
          </w:p>
        </w:tc>
        <w:tc>
          <w:tcPr>
            <w:tcW w:w="1928" w:type="dxa"/>
          </w:tcPr>
          <w:p w:rsidR="0060666F" w:rsidRDefault="0060666F" w:rsidP="00C73E0C">
            <w:pPr>
              <w:pStyle w:val="BodyText"/>
              <w:cnfStyle w:val="000000000000" w:firstRow="0" w:lastRow="0" w:firstColumn="0" w:lastColumn="0" w:oddVBand="0" w:evenVBand="0" w:oddHBand="0" w:evenHBand="0" w:firstRowFirstColumn="0" w:firstRowLastColumn="0" w:lastRowFirstColumn="0" w:lastRowLastColumn="0"/>
            </w:pPr>
            <w:r w:rsidRPr="0060666F">
              <w:t>0.055475</w:t>
            </w:r>
          </w:p>
        </w:tc>
      </w:tr>
    </w:tbl>
    <w:p w:rsidR="0060666F" w:rsidRDefault="0060666F" w:rsidP="00E424C1">
      <w:pPr>
        <w:pStyle w:val="Caption"/>
        <w:jc w:val="center"/>
      </w:pPr>
      <w:r>
        <w:t xml:space="preserve">Table 1: Small sample of spectra data collected. Shows 4 scans made on </w:t>
      </w:r>
      <w:r w:rsidR="0003741C">
        <w:t xml:space="preserve">segment </w:t>
      </w:r>
      <w:r>
        <w:t>1a of Daedalus Wing.</w:t>
      </w:r>
    </w:p>
    <w:p w:rsidR="006679CE" w:rsidRDefault="006679CE" w:rsidP="006679CE">
      <w:pPr>
        <w:pStyle w:val="BodyText"/>
        <w:jc w:val="center"/>
      </w:pPr>
    </w:p>
    <w:p w:rsidR="00C73E0C" w:rsidRDefault="00C73E0C" w:rsidP="00C73E0C">
      <w:pPr>
        <w:pStyle w:val="BodyText"/>
      </w:pPr>
      <w:r w:rsidRPr="00C73E0C">
        <w:t>The graph is plotted against a graph container, with an x (wavelength) and y (reflectance) axis.</w:t>
      </w:r>
      <w:r>
        <w:rPr>
          <w:rFonts w:ascii="Times New Roman" w:hAnsi="Times New Roman"/>
          <w:szCs w:val="24"/>
        </w:rPr>
        <w:t xml:space="preserve"> </w:t>
      </w:r>
      <w:r w:rsidRPr="00C73E0C">
        <w:t>All other textual information were found on the Daedalus wing flyer</w:t>
      </w:r>
      <w:r>
        <w:t xml:space="preserve"> (Figure 8)</w:t>
      </w:r>
      <w:r w:rsidRPr="00C73E0C">
        <w:t>. Textual information such as: name, chemical composition, location and age were provided. I used Unity’s default text to speech asset to “voice over” the flyer information when the user selects a segment. The user can then listen to the audio, as well as read.</w:t>
      </w:r>
    </w:p>
    <w:p w:rsidR="00C73E0C" w:rsidRDefault="00C73E0C" w:rsidP="00C73E0C">
      <w:pPr>
        <w:pStyle w:val="BodyText"/>
      </w:pPr>
    </w:p>
    <w:p w:rsidR="00C73E0C" w:rsidRPr="00C73E0C" w:rsidRDefault="002103E5" w:rsidP="002103E5">
      <w:pPr>
        <w:pStyle w:val="BodyText"/>
        <w:jc w:val="center"/>
        <w:rPr>
          <w:rFonts w:ascii="Times New Roman" w:hAnsi="Times New Roman"/>
          <w:szCs w:val="24"/>
        </w:rPr>
      </w:pPr>
      <w:r>
        <w:rPr>
          <w:rFonts w:ascii="Arial" w:hAnsi="Arial" w:cs="Arial"/>
          <w:noProof/>
        </w:rPr>
        <w:drawing>
          <wp:inline distT="0" distB="0" distL="0" distR="0" wp14:anchorId="26CDE623" wp14:editId="155C9643">
            <wp:extent cx="5943600" cy="5367655"/>
            <wp:effectExtent l="0" t="0" r="0" b="4445"/>
            <wp:docPr id="72" name="Picture 72" descr="https://lh4.googleusercontent.com/B74DqDnzYLt_8tUHNtIxnM1VBEac4HvI_88YDDXzC5IXBvfDDtMclGP71iarut2KVzrYuS-SkWJrrfAxn6xIBbxQR2GW7-MjIW4Cqk17OC-vFSPUua7DGXEqQ5-T9JxeCTik9-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74DqDnzYLt_8tUHNtIxnM1VBEac4HvI_88YDDXzC5IXBvfDDtMclGP71iarut2KVzrYuS-SkWJrrfAxn6xIBbxQR2GW7-MjIW4Cqk17OC-vFSPUua7DGXEqQ5-T9JxeCTik9-W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67655"/>
                    </a:xfrm>
                    <a:prstGeom prst="rect">
                      <a:avLst/>
                    </a:prstGeom>
                    <a:noFill/>
                    <a:ln>
                      <a:noFill/>
                    </a:ln>
                  </pic:spPr>
                </pic:pic>
              </a:graphicData>
            </a:graphic>
          </wp:inline>
        </w:drawing>
      </w:r>
    </w:p>
    <w:p w:rsidR="002103E5" w:rsidRDefault="002103E5" w:rsidP="00004960">
      <w:pPr>
        <w:pStyle w:val="Caption"/>
        <w:jc w:val="center"/>
      </w:pPr>
      <w:r>
        <w:lastRenderedPageBreak/>
        <w:t>Figure 8: Daedalus Wing flyer containing all information for each segment</w:t>
      </w:r>
    </w:p>
    <w:p w:rsidR="00C73E0C" w:rsidRDefault="002103E5" w:rsidP="002103E5">
      <w:pPr>
        <w:pStyle w:val="Heading2"/>
      </w:pPr>
      <w:bookmarkStart w:id="11" w:name="_Toc1118525"/>
      <w:r w:rsidRPr="002103E5">
        <w:t>Creating the Overlay</w:t>
      </w:r>
      <w:bookmarkEnd w:id="11"/>
    </w:p>
    <w:p w:rsidR="0060666F" w:rsidRDefault="002103E5" w:rsidP="002103E5">
      <w:pPr>
        <w:pStyle w:val="BodyText"/>
      </w:pPr>
      <w:r w:rsidRPr="002103E5">
        <w:t>In order to map the mineralogy values on each point of the Daedalus wing I needed to turn the image into grayscale. The domain scientists obtained the scientific RGB values of each mineral in the mineralogy CSV file. Using Photoshop, the points were mapped to their specific RGB values producing a colour spectral overlay for the Daed</w:t>
      </w:r>
      <w:r w:rsidR="0060666F">
        <w:t>alus Wing.</w:t>
      </w:r>
    </w:p>
    <w:p w:rsidR="009F25C5" w:rsidRDefault="009F25C5" w:rsidP="002103E5">
      <w:pPr>
        <w:pStyle w:val="BodyText"/>
      </w:pPr>
    </w:p>
    <w:tbl>
      <w:tblPr>
        <w:tblStyle w:val="TableCSIRO"/>
        <w:tblW w:w="0" w:type="auto"/>
        <w:jc w:val="center"/>
        <w:tblInd w:w="0" w:type="dxa"/>
        <w:tblLook w:val="04A0" w:firstRow="1" w:lastRow="0" w:firstColumn="1" w:lastColumn="0" w:noHBand="0" w:noVBand="1"/>
      </w:tblPr>
      <w:tblGrid>
        <w:gridCol w:w="1911"/>
        <w:gridCol w:w="1911"/>
        <w:gridCol w:w="1905"/>
      </w:tblGrid>
      <w:tr w:rsidR="0060666F" w:rsidTr="00606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1" w:type="dxa"/>
          </w:tcPr>
          <w:p w:rsidR="0060666F" w:rsidRDefault="0060666F" w:rsidP="0060666F">
            <w:pPr>
              <w:pStyle w:val="BodyTextwhite"/>
            </w:pPr>
            <w:r>
              <w:t>Sample</w:t>
            </w:r>
          </w:p>
        </w:tc>
        <w:tc>
          <w:tcPr>
            <w:tcW w:w="1911" w:type="dxa"/>
          </w:tcPr>
          <w:p w:rsidR="0060666F" w:rsidRDefault="0060666F" w:rsidP="009F25C5">
            <w:pPr>
              <w:pStyle w:val="BodyTextwhite"/>
              <w:jc w:val="right"/>
              <w:cnfStyle w:val="100000000000" w:firstRow="1" w:lastRow="0" w:firstColumn="0" w:lastColumn="0" w:oddVBand="0" w:evenVBand="0" w:oddHBand="0" w:evenHBand="0" w:firstRowFirstColumn="0" w:firstRowLastColumn="0" w:lastRowFirstColumn="0" w:lastRowLastColumn="0"/>
            </w:pPr>
            <w:r>
              <w:t>Mineral 1</w:t>
            </w:r>
          </w:p>
        </w:tc>
        <w:tc>
          <w:tcPr>
            <w:tcW w:w="1905" w:type="dxa"/>
          </w:tcPr>
          <w:p w:rsidR="0060666F" w:rsidRDefault="0060666F" w:rsidP="009F25C5">
            <w:pPr>
              <w:pStyle w:val="BodyTextwhite"/>
              <w:jc w:val="right"/>
              <w:cnfStyle w:val="100000000000" w:firstRow="1" w:lastRow="0" w:firstColumn="0" w:lastColumn="0" w:oddVBand="0" w:evenVBand="0" w:oddHBand="0" w:evenHBand="0" w:firstRowFirstColumn="0" w:firstRowLastColumn="0" w:lastRowFirstColumn="0" w:lastRowLastColumn="0"/>
            </w:pPr>
            <w:r>
              <w:t>Mineral 2</w:t>
            </w:r>
          </w:p>
        </w:tc>
      </w:tr>
      <w:tr w:rsidR="0060666F" w:rsidTr="00606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1" w:type="dxa"/>
          </w:tcPr>
          <w:p w:rsidR="0060666F" w:rsidRDefault="0060666F" w:rsidP="0060666F">
            <w:pPr>
              <w:pStyle w:val="BodyText"/>
            </w:pPr>
            <w:r>
              <w:t>1a_01</w:t>
            </w:r>
          </w:p>
        </w:tc>
        <w:tc>
          <w:tcPr>
            <w:tcW w:w="1911" w:type="dxa"/>
          </w:tcPr>
          <w:p w:rsidR="0060666F" w:rsidRDefault="0060666F" w:rsidP="009F25C5">
            <w:pPr>
              <w:pStyle w:val="BodyText"/>
              <w:jc w:val="right"/>
              <w:cnfStyle w:val="000000100000" w:firstRow="0" w:lastRow="0" w:firstColumn="0" w:lastColumn="0" w:oddVBand="0" w:evenVBand="0" w:oddHBand="1" w:evenHBand="0" w:firstRowFirstColumn="0" w:firstRowLastColumn="0" w:lastRowFirstColumn="0" w:lastRowLastColumn="0"/>
            </w:pPr>
            <w:r>
              <w:t>Muscovite</w:t>
            </w:r>
          </w:p>
        </w:tc>
        <w:tc>
          <w:tcPr>
            <w:tcW w:w="1905" w:type="dxa"/>
          </w:tcPr>
          <w:p w:rsidR="0060666F" w:rsidRDefault="009F25C5" w:rsidP="009F25C5">
            <w:pPr>
              <w:pStyle w:val="BodyText"/>
              <w:jc w:val="right"/>
              <w:cnfStyle w:val="000000100000" w:firstRow="0" w:lastRow="0" w:firstColumn="0" w:lastColumn="0" w:oddVBand="0" w:evenVBand="0" w:oddHBand="1" w:evenHBand="0" w:firstRowFirstColumn="0" w:firstRowLastColumn="0" w:lastRowFirstColumn="0" w:lastRowLastColumn="0"/>
            </w:pPr>
            <w:r>
              <w:t>NULL</w:t>
            </w:r>
          </w:p>
        </w:tc>
      </w:tr>
      <w:tr w:rsidR="0060666F" w:rsidTr="0060666F">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60666F" w:rsidRDefault="009F25C5" w:rsidP="0060666F">
            <w:pPr>
              <w:pStyle w:val="BodyText"/>
            </w:pPr>
            <w:r>
              <w:t>1a_02</w:t>
            </w:r>
          </w:p>
        </w:tc>
        <w:tc>
          <w:tcPr>
            <w:tcW w:w="1911" w:type="dxa"/>
          </w:tcPr>
          <w:p w:rsidR="0060666F" w:rsidRDefault="009F25C5" w:rsidP="009F25C5">
            <w:pPr>
              <w:pStyle w:val="BodyText"/>
              <w:jc w:val="right"/>
              <w:cnfStyle w:val="000000000000" w:firstRow="0" w:lastRow="0" w:firstColumn="0" w:lastColumn="0" w:oddVBand="0" w:evenVBand="0" w:oddHBand="0" w:evenHBand="0" w:firstRowFirstColumn="0" w:firstRowLastColumn="0" w:lastRowFirstColumn="0" w:lastRowLastColumn="0"/>
            </w:pPr>
            <w:r>
              <w:t>Muscovite</w:t>
            </w:r>
          </w:p>
        </w:tc>
        <w:tc>
          <w:tcPr>
            <w:tcW w:w="1905" w:type="dxa"/>
          </w:tcPr>
          <w:p w:rsidR="0060666F" w:rsidRDefault="009F25C5" w:rsidP="009F25C5">
            <w:pPr>
              <w:pStyle w:val="BodyText"/>
              <w:jc w:val="right"/>
              <w:cnfStyle w:val="000000000000" w:firstRow="0" w:lastRow="0" w:firstColumn="0" w:lastColumn="0" w:oddVBand="0" w:evenVBand="0" w:oddHBand="0" w:evenHBand="0" w:firstRowFirstColumn="0" w:firstRowLastColumn="0" w:lastRowFirstColumn="0" w:lastRowLastColumn="0"/>
            </w:pPr>
            <w:r>
              <w:t>NULL</w:t>
            </w:r>
          </w:p>
        </w:tc>
      </w:tr>
      <w:tr w:rsidR="0060666F" w:rsidTr="00606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1" w:type="dxa"/>
          </w:tcPr>
          <w:p w:rsidR="0060666F" w:rsidRDefault="009F25C5" w:rsidP="0060666F">
            <w:pPr>
              <w:pStyle w:val="BodyText"/>
            </w:pPr>
            <w:r>
              <w:t>1a_03</w:t>
            </w:r>
          </w:p>
        </w:tc>
        <w:tc>
          <w:tcPr>
            <w:tcW w:w="1911" w:type="dxa"/>
          </w:tcPr>
          <w:p w:rsidR="0060666F" w:rsidRDefault="009F25C5" w:rsidP="009F25C5">
            <w:pPr>
              <w:pStyle w:val="BodyText"/>
              <w:jc w:val="right"/>
              <w:cnfStyle w:val="000000100000" w:firstRow="0" w:lastRow="0" w:firstColumn="0" w:lastColumn="0" w:oddVBand="0" w:evenVBand="0" w:oddHBand="1" w:evenHBand="0" w:firstRowFirstColumn="0" w:firstRowLastColumn="0" w:lastRowFirstColumn="0" w:lastRowLastColumn="0"/>
            </w:pPr>
            <w:r>
              <w:t>Muscovite</w:t>
            </w:r>
          </w:p>
        </w:tc>
        <w:tc>
          <w:tcPr>
            <w:tcW w:w="1905" w:type="dxa"/>
          </w:tcPr>
          <w:p w:rsidR="0060666F" w:rsidRDefault="009F25C5" w:rsidP="009F25C5">
            <w:pPr>
              <w:pStyle w:val="BodyText"/>
              <w:jc w:val="right"/>
              <w:cnfStyle w:val="000000100000" w:firstRow="0" w:lastRow="0" w:firstColumn="0" w:lastColumn="0" w:oddVBand="0" w:evenVBand="0" w:oddHBand="1" w:evenHBand="0" w:firstRowFirstColumn="0" w:firstRowLastColumn="0" w:lastRowFirstColumn="0" w:lastRowLastColumn="0"/>
            </w:pPr>
            <w:r>
              <w:t>Magnesite</w:t>
            </w:r>
          </w:p>
        </w:tc>
      </w:tr>
      <w:tr w:rsidR="0060666F" w:rsidTr="0060666F">
        <w:trPr>
          <w:jc w:val="center"/>
        </w:trPr>
        <w:tc>
          <w:tcPr>
            <w:cnfStyle w:val="001000000000" w:firstRow="0" w:lastRow="0" w:firstColumn="1" w:lastColumn="0" w:oddVBand="0" w:evenVBand="0" w:oddHBand="0" w:evenHBand="0" w:firstRowFirstColumn="0" w:firstRowLastColumn="0" w:lastRowFirstColumn="0" w:lastRowLastColumn="0"/>
            <w:tcW w:w="1911" w:type="dxa"/>
          </w:tcPr>
          <w:p w:rsidR="0060666F" w:rsidRDefault="009F25C5" w:rsidP="0060666F">
            <w:pPr>
              <w:pStyle w:val="BodyText"/>
            </w:pPr>
            <w:r>
              <w:t>1a_04</w:t>
            </w:r>
          </w:p>
        </w:tc>
        <w:tc>
          <w:tcPr>
            <w:tcW w:w="1911" w:type="dxa"/>
          </w:tcPr>
          <w:p w:rsidR="0060666F" w:rsidRDefault="009F25C5" w:rsidP="009F25C5">
            <w:pPr>
              <w:pStyle w:val="BodyText"/>
              <w:jc w:val="right"/>
              <w:cnfStyle w:val="000000000000" w:firstRow="0" w:lastRow="0" w:firstColumn="0" w:lastColumn="0" w:oddVBand="0" w:evenVBand="0" w:oddHBand="0" w:evenHBand="0" w:firstRowFirstColumn="0" w:firstRowLastColumn="0" w:lastRowFirstColumn="0" w:lastRowLastColumn="0"/>
            </w:pPr>
            <w:r>
              <w:t>Muscovite</w:t>
            </w:r>
          </w:p>
        </w:tc>
        <w:tc>
          <w:tcPr>
            <w:tcW w:w="1905" w:type="dxa"/>
          </w:tcPr>
          <w:p w:rsidR="0060666F" w:rsidRDefault="009F25C5" w:rsidP="009F25C5">
            <w:pPr>
              <w:pStyle w:val="BodyText"/>
              <w:jc w:val="right"/>
              <w:cnfStyle w:val="000000000000" w:firstRow="0" w:lastRow="0" w:firstColumn="0" w:lastColumn="0" w:oddVBand="0" w:evenVBand="0" w:oddHBand="0" w:evenHBand="0" w:firstRowFirstColumn="0" w:firstRowLastColumn="0" w:lastRowFirstColumn="0" w:lastRowLastColumn="0"/>
            </w:pPr>
            <w:r>
              <w:t>NULL</w:t>
            </w:r>
          </w:p>
        </w:tc>
      </w:tr>
    </w:tbl>
    <w:p w:rsidR="0060666F" w:rsidRDefault="009F25C5" w:rsidP="00E424C1">
      <w:pPr>
        <w:pStyle w:val="Caption"/>
        <w:jc w:val="center"/>
      </w:pPr>
      <w:r>
        <w:t>Table 2: Minerology sample from 1a segment, showing minerology of 4 scans.</w:t>
      </w:r>
    </w:p>
    <w:p w:rsidR="009F25C5" w:rsidRDefault="009F25C5" w:rsidP="009F25C5">
      <w:pPr>
        <w:pStyle w:val="BodyText"/>
        <w:jc w:val="center"/>
      </w:pPr>
    </w:p>
    <w:tbl>
      <w:tblPr>
        <w:tblStyle w:val="TableCSIRO"/>
        <w:tblW w:w="0" w:type="auto"/>
        <w:tblLook w:val="04A0" w:firstRow="1" w:lastRow="0" w:firstColumn="1" w:lastColumn="0" w:noHBand="0" w:noVBand="1"/>
      </w:tblPr>
      <w:tblGrid>
        <w:gridCol w:w="2389"/>
        <w:gridCol w:w="2378"/>
        <w:gridCol w:w="2379"/>
        <w:gridCol w:w="2379"/>
      </w:tblGrid>
      <w:tr w:rsidR="009F25C5" w:rsidTr="009F2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rsidR="009F25C5" w:rsidRDefault="009F25C5" w:rsidP="009F25C5">
            <w:pPr>
              <w:pStyle w:val="BodyTextwhite"/>
            </w:pPr>
            <w:r>
              <w:t>Name</w:t>
            </w:r>
          </w:p>
        </w:tc>
        <w:tc>
          <w:tcPr>
            <w:tcW w:w="2409" w:type="dxa"/>
          </w:tcPr>
          <w:p w:rsidR="009F25C5" w:rsidRDefault="009F25C5" w:rsidP="009F25C5">
            <w:pPr>
              <w:pStyle w:val="BodyTextwhite"/>
              <w:cnfStyle w:val="100000000000" w:firstRow="1" w:lastRow="0" w:firstColumn="0" w:lastColumn="0" w:oddVBand="0" w:evenVBand="0" w:oddHBand="0" w:evenHBand="0" w:firstRowFirstColumn="0" w:firstRowLastColumn="0" w:lastRowFirstColumn="0" w:lastRowLastColumn="0"/>
            </w:pPr>
            <w:r>
              <w:t>B</w:t>
            </w:r>
          </w:p>
        </w:tc>
        <w:tc>
          <w:tcPr>
            <w:tcW w:w="2410" w:type="dxa"/>
          </w:tcPr>
          <w:p w:rsidR="009F25C5" w:rsidRDefault="009F25C5" w:rsidP="009F25C5">
            <w:pPr>
              <w:pStyle w:val="BodyTextwhite"/>
              <w:cnfStyle w:val="100000000000" w:firstRow="1" w:lastRow="0" w:firstColumn="0" w:lastColumn="0" w:oddVBand="0" w:evenVBand="0" w:oddHBand="0" w:evenHBand="0" w:firstRowFirstColumn="0" w:firstRowLastColumn="0" w:lastRowFirstColumn="0" w:lastRowLastColumn="0"/>
            </w:pPr>
            <w:r>
              <w:t>G</w:t>
            </w:r>
          </w:p>
        </w:tc>
        <w:tc>
          <w:tcPr>
            <w:tcW w:w="2410" w:type="dxa"/>
          </w:tcPr>
          <w:p w:rsidR="009F25C5" w:rsidRDefault="009F25C5" w:rsidP="009F25C5">
            <w:pPr>
              <w:pStyle w:val="BodyTextwhite"/>
              <w:cnfStyle w:val="100000000000" w:firstRow="1" w:lastRow="0" w:firstColumn="0" w:lastColumn="0" w:oddVBand="0" w:evenVBand="0" w:oddHBand="0" w:evenHBand="0" w:firstRowFirstColumn="0" w:firstRowLastColumn="0" w:lastRowFirstColumn="0" w:lastRowLastColumn="0"/>
            </w:pPr>
            <w:r>
              <w:t>R</w:t>
            </w:r>
          </w:p>
        </w:tc>
      </w:tr>
      <w:tr w:rsidR="009F25C5" w:rsidTr="009F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rsidR="009F25C5" w:rsidRDefault="009F25C5" w:rsidP="009F25C5">
            <w:pPr>
              <w:pStyle w:val="BodyText"/>
            </w:pPr>
            <w:r>
              <w:t>Muscovite</w:t>
            </w:r>
          </w:p>
        </w:tc>
        <w:tc>
          <w:tcPr>
            <w:tcW w:w="2409" w:type="dxa"/>
          </w:tcPr>
          <w:p w:rsidR="009F25C5" w:rsidRDefault="009F25C5" w:rsidP="009F25C5">
            <w:pPr>
              <w:pStyle w:val="BodyText"/>
              <w:cnfStyle w:val="000000100000" w:firstRow="0" w:lastRow="0" w:firstColumn="0" w:lastColumn="0" w:oddVBand="0" w:evenVBand="0" w:oddHBand="1" w:evenHBand="0" w:firstRowFirstColumn="0" w:firstRowLastColumn="0" w:lastRowFirstColumn="0" w:lastRowLastColumn="0"/>
            </w:pPr>
            <w:r>
              <w:t>128</w:t>
            </w:r>
          </w:p>
        </w:tc>
        <w:tc>
          <w:tcPr>
            <w:tcW w:w="2410" w:type="dxa"/>
          </w:tcPr>
          <w:p w:rsidR="009F25C5" w:rsidRDefault="009F25C5" w:rsidP="009F25C5">
            <w:pPr>
              <w:pStyle w:val="BodyText"/>
              <w:cnfStyle w:val="000000100000" w:firstRow="0" w:lastRow="0" w:firstColumn="0" w:lastColumn="0" w:oddVBand="0" w:evenVBand="0" w:oddHBand="1" w:evenHBand="0" w:firstRowFirstColumn="0" w:firstRowLastColumn="0" w:lastRowFirstColumn="0" w:lastRowLastColumn="0"/>
            </w:pPr>
            <w:r>
              <w:t>256</w:t>
            </w:r>
          </w:p>
        </w:tc>
        <w:tc>
          <w:tcPr>
            <w:tcW w:w="2410" w:type="dxa"/>
          </w:tcPr>
          <w:p w:rsidR="009F25C5" w:rsidRDefault="009F25C5" w:rsidP="009F25C5">
            <w:pPr>
              <w:pStyle w:val="BodyText"/>
              <w:cnfStyle w:val="000000100000" w:firstRow="0" w:lastRow="0" w:firstColumn="0" w:lastColumn="0" w:oddVBand="0" w:evenVBand="0" w:oddHBand="1" w:evenHBand="0" w:firstRowFirstColumn="0" w:firstRowLastColumn="0" w:lastRowFirstColumn="0" w:lastRowLastColumn="0"/>
            </w:pPr>
            <w:r>
              <w:t>255</w:t>
            </w:r>
          </w:p>
        </w:tc>
      </w:tr>
      <w:tr w:rsidR="009F25C5" w:rsidTr="009F25C5">
        <w:tc>
          <w:tcPr>
            <w:cnfStyle w:val="001000000000" w:firstRow="0" w:lastRow="0" w:firstColumn="1" w:lastColumn="0" w:oddVBand="0" w:evenVBand="0" w:oddHBand="0" w:evenHBand="0" w:firstRowFirstColumn="0" w:firstRowLastColumn="0" w:lastRowFirstColumn="0" w:lastRowLastColumn="0"/>
            <w:tcW w:w="2409" w:type="dxa"/>
          </w:tcPr>
          <w:p w:rsidR="009F25C5" w:rsidRDefault="009F25C5" w:rsidP="009F25C5">
            <w:pPr>
              <w:pStyle w:val="BodyText"/>
            </w:pPr>
            <w:r>
              <w:t>Magnesite</w:t>
            </w:r>
          </w:p>
        </w:tc>
        <w:tc>
          <w:tcPr>
            <w:tcW w:w="2409" w:type="dxa"/>
          </w:tcPr>
          <w:p w:rsidR="009F25C5" w:rsidRDefault="009F25C5" w:rsidP="009F25C5">
            <w:pPr>
              <w:pStyle w:val="BodyText"/>
              <w:cnfStyle w:val="000000000000" w:firstRow="0" w:lastRow="0" w:firstColumn="0" w:lastColumn="0" w:oddVBand="0" w:evenVBand="0" w:oddHBand="0" w:evenHBand="0" w:firstRowFirstColumn="0" w:firstRowLastColumn="0" w:lastRowFirstColumn="0" w:lastRowLastColumn="0"/>
            </w:pPr>
            <w:r>
              <w:t>255</w:t>
            </w:r>
          </w:p>
        </w:tc>
        <w:tc>
          <w:tcPr>
            <w:tcW w:w="2410" w:type="dxa"/>
          </w:tcPr>
          <w:p w:rsidR="009F25C5" w:rsidRDefault="009F25C5" w:rsidP="009F25C5">
            <w:pPr>
              <w:pStyle w:val="BodyText"/>
              <w:cnfStyle w:val="000000000000" w:firstRow="0" w:lastRow="0" w:firstColumn="0" w:lastColumn="0" w:oddVBand="0" w:evenVBand="0" w:oddHBand="0" w:evenHBand="0" w:firstRowFirstColumn="0" w:firstRowLastColumn="0" w:lastRowFirstColumn="0" w:lastRowLastColumn="0"/>
            </w:pPr>
            <w:r>
              <w:t>0</w:t>
            </w:r>
          </w:p>
        </w:tc>
        <w:tc>
          <w:tcPr>
            <w:tcW w:w="2410" w:type="dxa"/>
          </w:tcPr>
          <w:p w:rsidR="009F25C5" w:rsidRDefault="009F25C5" w:rsidP="009F25C5">
            <w:pPr>
              <w:pStyle w:val="BodyText"/>
              <w:cnfStyle w:val="000000000000" w:firstRow="0" w:lastRow="0" w:firstColumn="0" w:lastColumn="0" w:oddVBand="0" w:evenVBand="0" w:oddHBand="0" w:evenHBand="0" w:firstRowFirstColumn="0" w:firstRowLastColumn="0" w:lastRowFirstColumn="0" w:lastRowLastColumn="0"/>
            </w:pPr>
            <w:r>
              <w:t>0</w:t>
            </w:r>
          </w:p>
        </w:tc>
      </w:tr>
    </w:tbl>
    <w:p w:rsidR="009F25C5" w:rsidRDefault="009F25C5" w:rsidP="00E424C1">
      <w:pPr>
        <w:pStyle w:val="Caption"/>
        <w:jc w:val="center"/>
      </w:pPr>
      <w:r>
        <w:t>Table 3: Class colour chart for Muscovite and Magnesite.</w:t>
      </w:r>
    </w:p>
    <w:p w:rsidR="009F25C5" w:rsidRDefault="009F25C5" w:rsidP="009F25C5">
      <w:pPr>
        <w:pStyle w:val="BodyText"/>
        <w:jc w:val="center"/>
      </w:pPr>
    </w:p>
    <w:p w:rsidR="002103E5" w:rsidRDefault="002103E5" w:rsidP="002103E5">
      <w:pPr>
        <w:pStyle w:val="BodyText"/>
      </w:pPr>
      <w:r w:rsidRPr="002103E5">
        <w:t>The mineral overlay mimics the output which a hyperspectral camera may produce. Currently the overlay is not “real” since it was produced from static point measurements, and not from a real camera.</w:t>
      </w:r>
    </w:p>
    <w:p w:rsidR="002103E5" w:rsidRDefault="002103E5" w:rsidP="002103E5">
      <w:pPr>
        <w:pStyle w:val="BodyText"/>
        <w:jc w:val="center"/>
      </w:pPr>
      <w:r>
        <w:rPr>
          <w:noProof/>
        </w:rPr>
        <w:lastRenderedPageBreak/>
        <w:drawing>
          <wp:inline distT="0" distB="0" distL="0" distR="0" wp14:anchorId="2E80F4F5" wp14:editId="261F9E9C">
            <wp:extent cx="5943600" cy="2240280"/>
            <wp:effectExtent l="0" t="0" r="0" b="7620"/>
            <wp:docPr id="73" name="docs-internal-guid-1d8aed80-7fff-1822-48f8-f02c04dbc51a" descr="https://lh6.googleusercontent.com/kT6b8gBQml_ymCICHIRbB2ItaI_MoiotRQKgIZJrknlChthjd3qKmRPU0FqG9xAlDeDaPabGGO19xaQbaOw5rm4S5AjfhyRh5MVaAEMeCLsZySxPaPmPp6YStH5v5MtUzZB0rK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d8aed80-7fff-1822-48f8-f02c04dbc51a" descr="https://lh6.googleusercontent.com/kT6b8gBQml_ymCICHIRbB2ItaI_MoiotRQKgIZJrknlChthjd3qKmRPU0FqG9xAlDeDaPabGGO19xaQbaOw5rm4S5AjfhyRh5MVaAEMeCLsZySxPaPmPp6YStH5v5MtUzZB0rK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rsidR="0060666F" w:rsidRDefault="002103E5" w:rsidP="00E424C1">
      <w:pPr>
        <w:pStyle w:val="Caption"/>
        <w:jc w:val="center"/>
      </w:pPr>
      <w:r>
        <w:t xml:space="preserve">Figure 9: Final mineral overlay for the Daedalus Wing, </w:t>
      </w:r>
      <w:r w:rsidR="00E424C1">
        <w:t>made in Adobe Photoshop CC 2019</w:t>
      </w:r>
      <w:r w:rsidR="00B943C6">
        <w:t>.</w:t>
      </w:r>
    </w:p>
    <w:p w:rsidR="002103E5" w:rsidRDefault="002103E5" w:rsidP="002103E5">
      <w:pPr>
        <w:pStyle w:val="Heading1"/>
      </w:pPr>
      <w:bookmarkStart w:id="12" w:name="_Toc1118526"/>
      <w:r>
        <w:t>Issues</w:t>
      </w:r>
      <w:bookmarkEnd w:id="12"/>
    </w:p>
    <w:p w:rsidR="002103E5" w:rsidRPr="002103E5" w:rsidRDefault="002103E5" w:rsidP="002103E5">
      <w:pPr>
        <w:pStyle w:val="BodyText"/>
      </w:pPr>
      <w:r w:rsidRPr="002103E5">
        <w:t>The original project abstract intended to use a hyperspectral camera to capture the overlay. Unfortunately, the hyperspectral camera was not available to us. As an alternative the hand held machines were used to gather point data on the Daedalus. The solution resulted in manually developing t</w:t>
      </w:r>
      <w:r w:rsidR="00B943C6">
        <w:t>he mineral overlay in Photoshop (Figure 10). The goal of developing a manual mineral map is to mimic the look of real hyperspectral camera output (Figure 11).</w:t>
      </w:r>
    </w:p>
    <w:p w:rsidR="002103E5" w:rsidRDefault="002103E5" w:rsidP="002103E5">
      <w:pPr>
        <w:pStyle w:val="BodyText"/>
        <w:jc w:val="center"/>
      </w:pPr>
      <w:r>
        <w:rPr>
          <w:rFonts w:ascii="Arial" w:hAnsi="Arial" w:cs="Arial"/>
          <w:noProof/>
        </w:rPr>
        <w:drawing>
          <wp:inline distT="0" distB="0" distL="0" distR="0" wp14:anchorId="2001DFA0" wp14:editId="6A775594">
            <wp:extent cx="1618615" cy="1965960"/>
            <wp:effectExtent l="0" t="0" r="635" b="0"/>
            <wp:docPr id="74" name="Picture 74" descr="https://lh6.googleusercontent.com/Vuj8VnaPSl9LJchs0QnzjIWkaAUP2MeVQUWOePqp7GqSfKyUSNOupK7eqS9vgSx32LOfaDrHpWaYUt_iQqfFnSCcZDWdJ2yC6O6l5R5bQdD4HLzx9KUsWJDyEfVBbzE0rGd-3Z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Vuj8VnaPSl9LJchs0QnzjIWkaAUP2MeVQUWOePqp7GqSfKyUSNOupK7eqS9vgSx32LOfaDrHpWaYUt_iQqfFnSCcZDWdJ2yC6O6l5R5bQdD4HLzx9KUsWJDyEfVBbzE0rGd-3ZF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8615" cy="1965960"/>
                    </a:xfrm>
                    <a:prstGeom prst="rect">
                      <a:avLst/>
                    </a:prstGeom>
                    <a:noFill/>
                    <a:ln>
                      <a:noFill/>
                    </a:ln>
                  </pic:spPr>
                </pic:pic>
              </a:graphicData>
            </a:graphic>
          </wp:inline>
        </w:drawing>
      </w:r>
    </w:p>
    <w:p w:rsidR="002103E5" w:rsidRDefault="002103E5" w:rsidP="00E424C1">
      <w:pPr>
        <w:pStyle w:val="Caption"/>
        <w:jc w:val="center"/>
      </w:pPr>
      <w:r>
        <w:t xml:space="preserve">Figure 10: Segment </w:t>
      </w:r>
      <w:r w:rsidR="0003741C">
        <w:t xml:space="preserve">1a of Daedalus Wing </w:t>
      </w:r>
      <w:r>
        <w:t>with mineral map</w:t>
      </w:r>
      <w:r w:rsidR="00746FD8">
        <w:t xml:space="preserve"> (made in Photoshop CC 2019)</w:t>
      </w:r>
      <w:r w:rsidR="0003741C">
        <w:t>.</w:t>
      </w:r>
    </w:p>
    <w:p w:rsidR="002103E5" w:rsidRDefault="002103E5" w:rsidP="002103E5">
      <w:pPr>
        <w:pStyle w:val="CoverSubtitle"/>
        <w:rPr>
          <w:sz w:val="24"/>
        </w:rPr>
      </w:pPr>
    </w:p>
    <w:p w:rsidR="002103E5" w:rsidRDefault="002103E5" w:rsidP="002103E5">
      <w:pPr>
        <w:pStyle w:val="BodyText"/>
        <w:jc w:val="center"/>
      </w:pPr>
      <w:r>
        <w:rPr>
          <w:noProof/>
        </w:rPr>
        <w:lastRenderedPageBreak/>
        <w:drawing>
          <wp:inline distT="0" distB="0" distL="0" distR="0" wp14:anchorId="0F833C51" wp14:editId="7B3F63BA">
            <wp:extent cx="5212080" cy="2377440"/>
            <wp:effectExtent l="0" t="0" r="7620" b="3810"/>
            <wp:docPr id="75" name="docs-internal-guid-e04f79dc-7fff-ddb4-eff3-4668a86b06c8" descr="https://lh3.googleusercontent.com/6tom6fRJbluvl3HJbFXXQeplXn6n0-fZshM9z2gekAjEKlsuwcQd-yYP9_vTK_qRxtBDFEfLMdN7Hej5muVcklwFMjrF8o7R7VTaerqullr8d5wo3rMGV61svfFwlnuZ6kQep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04f79dc-7fff-ddb4-eff3-4668a86b06c8" descr="https://lh3.googleusercontent.com/6tom6fRJbluvl3HJbFXXQeplXn6n0-fZshM9z2gekAjEKlsuwcQd-yYP9_vTK_qRxtBDFEfLMdN7Hej5muVcklwFMjrF8o7R7VTaerqullr8d5wo3rMGV61svfFwlnuZ6kQepr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2377440"/>
                    </a:xfrm>
                    <a:prstGeom prst="rect">
                      <a:avLst/>
                    </a:prstGeom>
                    <a:noFill/>
                    <a:ln>
                      <a:noFill/>
                    </a:ln>
                  </pic:spPr>
                </pic:pic>
              </a:graphicData>
            </a:graphic>
          </wp:inline>
        </w:drawing>
      </w:r>
    </w:p>
    <w:p w:rsidR="002103E5" w:rsidRDefault="002103E5" w:rsidP="00CC004D">
      <w:pPr>
        <w:pStyle w:val="Caption"/>
        <w:jc w:val="center"/>
        <w:rPr>
          <w:rFonts w:cs="Calibri"/>
        </w:rPr>
      </w:pPr>
      <w:r>
        <w:t>Figure 11: Example of hyperspectral camera output, with similar results to HypAR overlay</w:t>
      </w:r>
      <w:r>
        <w:rPr>
          <w:rFonts w:cs="Calibri"/>
        </w:rPr>
        <w:t>₂</w:t>
      </w:r>
    </w:p>
    <w:p w:rsidR="00CC004D" w:rsidRPr="00CC004D" w:rsidRDefault="00CC004D" w:rsidP="00CC004D">
      <w:pPr>
        <w:pStyle w:val="BodyText"/>
      </w:pPr>
    </w:p>
    <w:p w:rsidR="002103E5" w:rsidRDefault="002103E5" w:rsidP="002103E5">
      <w:pPr>
        <w:pStyle w:val="BodyText"/>
      </w:pPr>
      <w:r w:rsidRPr="002103E5">
        <w:t>In</w:t>
      </w:r>
      <w:r>
        <w:t xml:space="preserve"> order to test HypAR with full augmented r</w:t>
      </w:r>
      <w:r w:rsidRPr="002103E5">
        <w:t>eality features, it needed to be deployed onto the HoloLens. Vuforia is not supported by HoloLens emulator, as well as the Unity editor. In order to test HypAR, it must be built in Unity and then deployed in Visual Studio. The time taken to complete this task is much longer than testing a script</w:t>
      </w:r>
      <w:r>
        <w:t>.</w:t>
      </w:r>
      <w:r w:rsidRPr="002103E5">
        <w:t xml:space="preserve"> On average each test would take 3 minutes.</w:t>
      </w:r>
    </w:p>
    <w:p w:rsidR="002103E5" w:rsidRDefault="002103E5" w:rsidP="002103E5">
      <w:pPr>
        <w:pStyle w:val="Heading2"/>
      </w:pPr>
      <w:bookmarkStart w:id="13" w:name="_Toc1118527"/>
      <w:r>
        <w:t>HoloLens Limitations</w:t>
      </w:r>
      <w:bookmarkEnd w:id="13"/>
    </w:p>
    <w:p w:rsidR="002103E5" w:rsidRPr="002103E5" w:rsidRDefault="002103E5" w:rsidP="002103E5">
      <w:pPr>
        <w:pStyle w:val="BodyText"/>
        <w:rPr>
          <w:rFonts w:ascii="Times New Roman" w:hAnsi="Times New Roman"/>
          <w:szCs w:val="24"/>
        </w:rPr>
      </w:pPr>
      <w:r w:rsidRPr="002103E5">
        <w:t>Upon testing the graphs, I noticed that the HoloLens was struggling for frames per second. The spectral CSV file contains over two thousand data points. The HoloLens cannot handle large data sets such as the spectral data. My solution was to subsample the data points, only keeping the 30th data point. The final graph will be missing data points but the shape of the graph is not greatly impacted. The interest points are the spikes and troughs in the data set. These points determine minerals contained in that particular segment of the Daedalus Wing. As long as these interest points are not impacted, the graph can be viable.</w:t>
      </w:r>
    </w:p>
    <w:p w:rsidR="002103E5" w:rsidRDefault="002103E5" w:rsidP="000C4CEA">
      <w:pPr>
        <w:pStyle w:val="BodyText"/>
      </w:pPr>
      <w:r w:rsidRPr="002103E5">
        <w:t>Whilst testing the position of the UI elements, issues arise when the user is moving. The elements appear to be “shaking” during user movement, this is due to the HoloLens calculating the position relative to the Daedalus wing, since it is a fixed position. My solution was locking the elements in space when the Daedalus Wing is recognised, however this brought upon more issues. Even though the shaking was solved, the HoloLens does not fix the position based on rotation, only position. As the user walks on an angle to the Daedalus wing, the UI elements are locked on a frontal view. From these results I decided to keep the original approach, but additionally trying to optimize the HoloLens as much as possible to prevent shaking.</w:t>
      </w:r>
    </w:p>
    <w:p w:rsidR="000C4CEA" w:rsidRDefault="002103E5" w:rsidP="000C4CEA">
      <w:pPr>
        <w:pStyle w:val="Heading1"/>
        <w:rPr>
          <w:rFonts w:eastAsia="Times New Roman"/>
        </w:rPr>
      </w:pPr>
      <w:bookmarkStart w:id="14" w:name="_Toc1118528"/>
      <w:r>
        <w:rPr>
          <w:rFonts w:eastAsia="Times New Roman"/>
        </w:rPr>
        <w:t>Hardware and Software</w:t>
      </w:r>
      <w:bookmarkEnd w:id="14"/>
    </w:p>
    <w:p w:rsidR="00477AA5" w:rsidRPr="00477AA5" w:rsidRDefault="00477AA5" w:rsidP="00477AA5">
      <w:pPr>
        <w:pStyle w:val="BodyText"/>
      </w:pPr>
      <w:r>
        <w:t xml:space="preserve">The HoloLens is equipped with customised processors and is powerful in terms of spatial recognition and human tracking. The HoloLens has many cameras and microphones. Microsoft </w:t>
      </w:r>
      <w:r>
        <w:lastRenderedPageBreak/>
        <w:t>provides extensive documentation and tutorials for how to develop for the HoloLens (</w:t>
      </w:r>
      <w:hyperlink r:id="rId30" w:history="1">
        <w:r w:rsidRPr="000C3955">
          <w:rPr>
            <w:rStyle w:val="Hyperlink"/>
          </w:rPr>
          <w:t>https://docs.microsoft.com/en-au/windows/mixed-reality/academy</w:t>
        </w:r>
      </w:hyperlink>
      <w:r>
        <w:t>).</w:t>
      </w:r>
    </w:p>
    <w:p w:rsidR="001C376C" w:rsidRPr="002103E5" w:rsidRDefault="002103E5" w:rsidP="002103E5">
      <w:pPr>
        <w:pStyle w:val="BodyText"/>
      </w:pPr>
      <w:r w:rsidRPr="002103E5">
        <w:t>HoloLens 2017</w:t>
      </w:r>
      <w:r w:rsidR="00746FD8">
        <w:rPr>
          <w:rFonts w:cs="Calibri"/>
        </w:rPr>
        <w:t>₃</w:t>
      </w:r>
      <w:r w:rsidRPr="002103E5">
        <w:t>:</w:t>
      </w:r>
    </w:p>
    <w:p w:rsidR="002103E5" w:rsidRPr="002103E5" w:rsidRDefault="002103E5" w:rsidP="002103E5">
      <w:pPr>
        <w:pStyle w:val="BodyText"/>
        <w:numPr>
          <w:ilvl w:val="0"/>
          <w:numId w:val="22"/>
        </w:numPr>
      </w:pPr>
      <w:r w:rsidRPr="002103E5">
        <w:t>2GB RAM</w:t>
      </w:r>
    </w:p>
    <w:p w:rsidR="002103E5" w:rsidRPr="002103E5" w:rsidRDefault="002103E5" w:rsidP="002103E5">
      <w:pPr>
        <w:pStyle w:val="BodyText"/>
        <w:numPr>
          <w:ilvl w:val="0"/>
          <w:numId w:val="22"/>
        </w:numPr>
      </w:pPr>
      <w:r w:rsidRPr="002103E5">
        <w:t>64GB flash storage</w:t>
      </w:r>
    </w:p>
    <w:p w:rsidR="002103E5" w:rsidRPr="002103E5" w:rsidRDefault="002103E5" w:rsidP="002103E5">
      <w:pPr>
        <w:pStyle w:val="BodyText"/>
        <w:numPr>
          <w:ilvl w:val="0"/>
          <w:numId w:val="22"/>
        </w:numPr>
      </w:pPr>
      <w:r w:rsidRPr="002103E5">
        <w:t>32-bit Intel processor</w:t>
      </w:r>
    </w:p>
    <w:p w:rsidR="002103E5" w:rsidRPr="002103E5" w:rsidRDefault="002103E5" w:rsidP="002103E5">
      <w:pPr>
        <w:pStyle w:val="BodyText"/>
        <w:numPr>
          <w:ilvl w:val="0"/>
          <w:numId w:val="22"/>
        </w:numPr>
      </w:pPr>
      <w:r w:rsidRPr="002103E5">
        <w:t>Microsoft Holographic Processing Unit(HPU)</w:t>
      </w:r>
    </w:p>
    <w:p w:rsidR="002103E5" w:rsidRPr="002103E5" w:rsidRDefault="002103E5" w:rsidP="002103E5">
      <w:pPr>
        <w:pStyle w:val="BodyText"/>
        <w:numPr>
          <w:ilvl w:val="0"/>
          <w:numId w:val="22"/>
        </w:numPr>
      </w:pPr>
      <w:r w:rsidRPr="002103E5">
        <w:t>Built in Windows 10, Wi-Fi, Bluetooth connectivity</w:t>
      </w:r>
    </w:p>
    <w:p w:rsidR="002103E5" w:rsidRPr="002103E5" w:rsidRDefault="002103E5" w:rsidP="002103E5">
      <w:pPr>
        <w:pStyle w:val="BodyText"/>
        <w:numPr>
          <w:ilvl w:val="0"/>
          <w:numId w:val="22"/>
        </w:numPr>
      </w:pPr>
      <w:r w:rsidRPr="002103E5">
        <w:t>Clicker accessory for the HoloLens 2017</w:t>
      </w:r>
    </w:p>
    <w:p w:rsidR="002103E5" w:rsidRPr="002103E5" w:rsidRDefault="002103E5" w:rsidP="002103E5">
      <w:pPr>
        <w:pStyle w:val="BodyText"/>
      </w:pPr>
    </w:p>
    <w:p w:rsidR="002103E5" w:rsidRDefault="002103E5" w:rsidP="002103E5">
      <w:pPr>
        <w:pStyle w:val="BodyText"/>
      </w:pPr>
      <w:r w:rsidRPr="002103E5">
        <w:t>The development software which is recommended by Microsoft for HoloLens is Unity 2017.4.x, with the addition of Microsoft HoloToolkit</w:t>
      </w:r>
      <w:r w:rsidR="00293873">
        <w:rPr>
          <w:rFonts w:cs="Calibri"/>
        </w:rPr>
        <w:t>₃</w:t>
      </w:r>
      <w:r w:rsidRPr="002103E5">
        <w:t>.</w:t>
      </w:r>
    </w:p>
    <w:p w:rsidR="001C376C" w:rsidRPr="002103E5" w:rsidRDefault="001C376C" w:rsidP="002103E5">
      <w:pPr>
        <w:pStyle w:val="BodyText"/>
      </w:pPr>
    </w:p>
    <w:p w:rsidR="002103E5" w:rsidRPr="002103E5" w:rsidRDefault="002103E5" w:rsidP="001C376C">
      <w:pPr>
        <w:pStyle w:val="BodyText"/>
        <w:numPr>
          <w:ilvl w:val="0"/>
          <w:numId w:val="25"/>
        </w:numPr>
      </w:pPr>
      <w:r w:rsidRPr="002103E5">
        <w:t>Unity 2017.4.19</w:t>
      </w:r>
    </w:p>
    <w:p w:rsidR="002103E5" w:rsidRPr="002103E5" w:rsidRDefault="002103E5" w:rsidP="001C376C">
      <w:pPr>
        <w:pStyle w:val="BodyText"/>
        <w:numPr>
          <w:ilvl w:val="0"/>
          <w:numId w:val="25"/>
        </w:numPr>
      </w:pPr>
      <w:r w:rsidRPr="002103E5">
        <w:t>Visual Studio 15.9.4</w:t>
      </w:r>
    </w:p>
    <w:p w:rsidR="002103E5" w:rsidRPr="002103E5" w:rsidRDefault="002103E5" w:rsidP="001C376C">
      <w:pPr>
        <w:pStyle w:val="BodyText"/>
        <w:numPr>
          <w:ilvl w:val="0"/>
          <w:numId w:val="25"/>
        </w:numPr>
      </w:pPr>
      <w:r w:rsidRPr="002103E5">
        <w:t>Microsoft HoloToolkit 2017.4.3.0</w:t>
      </w:r>
    </w:p>
    <w:p w:rsidR="002103E5" w:rsidRPr="002103E5" w:rsidRDefault="002103E5" w:rsidP="001C376C">
      <w:pPr>
        <w:pStyle w:val="BodyText"/>
        <w:numPr>
          <w:ilvl w:val="0"/>
          <w:numId w:val="25"/>
        </w:numPr>
      </w:pPr>
      <w:r w:rsidRPr="002103E5">
        <w:t>Vuforia 6.2.10</w:t>
      </w:r>
    </w:p>
    <w:p w:rsidR="002103E5" w:rsidRDefault="002103E5" w:rsidP="002103E5">
      <w:pPr>
        <w:pStyle w:val="BodyText"/>
        <w:numPr>
          <w:ilvl w:val="0"/>
          <w:numId w:val="25"/>
        </w:numPr>
      </w:pPr>
      <w:r w:rsidRPr="002103E5">
        <w:t>Adobe Photoshop CC 2019</w:t>
      </w:r>
    </w:p>
    <w:p w:rsidR="001C376C" w:rsidRDefault="001C376C" w:rsidP="001C376C">
      <w:pPr>
        <w:pStyle w:val="Heading1"/>
      </w:pPr>
      <w:bookmarkStart w:id="15" w:name="_Toc1118529"/>
      <w:r>
        <w:t>Testing</w:t>
      </w:r>
      <w:bookmarkEnd w:id="15"/>
    </w:p>
    <w:p w:rsidR="00CE1604" w:rsidRDefault="0065745D" w:rsidP="001C376C">
      <w:pPr>
        <w:pStyle w:val="BodyText"/>
      </w:pPr>
      <w:r w:rsidRPr="00BE04F9">
        <w:t xml:space="preserve">The purpose of </w:t>
      </w:r>
      <w:r w:rsidR="001C376C" w:rsidRPr="00BE04F9">
        <w:t xml:space="preserve">user testing </w:t>
      </w:r>
      <w:r w:rsidRPr="00BE04F9">
        <w:t xml:space="preserve">throughout the system design </w:t>
      </w:r>
      <w:r w:rsidR="001C376C" w:rsidRPr="00BE04F9">
        <w:t>is to gain feedback from user</w:t>
      </w:r>
      <w:r w:rsidRPr="00BE04F9">
        <w:t xml:space="preserve">s concerning their experience </w:t>
      </w:r>
      <w:r w:rsidR="001C376C" w:rsidRPr="00BE04F9">
        <w:t>w</w:t>
      </w:r>
      <w:r w:rsidR="005006DC" w:rsidRPr="00BE04F9">
        <w:t xml:space="preserve">ith HypAR. </w:t>
      </w:r>
      <w:r w:rsidR="001C376C" w:rsidRPr="00BE04F9">
        <w:t xml:space="preserve">Testing with a range of different users challenges the validity of data and the efficiency of the user interface. </w:t>
      </w:r>
      <w:r w:rsidR="00C239EA" w:rsidRPr="00BE04F9">
        <w:t xml:space="preserve">In addition to ongoing feedback from geoscientists who were involved in the iterative system design, we received </w:t>
      </w:r>
      <w:r w:rsidR="001C376C" w:rsidRPr="00BE04F9">
        <w:t xml:space="preserve">user feedback </w:t>
      </w:r>
      <w:r w:rsidR="00C239EA" w:rsidRPr="00BE04F9">
        <w:t xml:space="preserve">from </w:t>
      </w:r>
      <w:r w:rsidR="001C376C" w:rsidRPr="00BE04F9">
        <w:t>approximatel</w:t>
      </w:r>
      <w:r w:rsidR="00B045B9" w:rsidRPr="00BE04F9">
        <w:t>y 10 domain s</w:t>
      </w:r>
      <w:r w:rsidR="008D305D" w:rsidRPr="00BE04F9">
        <w:t>cientists</w:t>
      </w:r>
      <w:r w:rsidR="00C239EA" w:rsidRPr="00BE04F9">
        <w:t xml:space="preserve"> who walked past when we regularly tested the system at the Daedalus Wing</w:t>
      </w:r>
      <w:r w:rsidR="008D305D" w:rsidRPr="00BE04F9">
        <w:t xml:space="preserve">. </w:t>
      </w:r>
      <w:r w:rsidR="00C239EA" w:rsidRPr="00BE04F9">
        <w:t xml:space="preserve">Each user wore the HoloLens for a varying amount of time to use HypAR and they were encouraged to ask any questions they may have or provide feedback on the usability of the system. While this </w:t>
      </w:r>
      <w:r w:rsidR="008D305D" w:rsidRPr="00BE04F9">
        <w:t xml:space="preserve">was not an </w:t>
      </w:r>
      <w:r w:rsidR="00B045B9" w:rsidRPr="00BE04F9">
        <w:t>organised user study</w:t>
      </w:r>
      <w:r w:rsidR="008D305D" w:rsidRPr="00BE04F9">
        <w:t xml:space="preserve"> </w:t>
      </w:r>
      <w:r w:rsidR="00C239EA" w:rsidRPr="00BE04F9">
        <w:t>it provided us with invaluable input towards the system design for HypAR</w:t>
      </w:r>
      <w:r w:rsidR="001C376C" w:rsidRPr="00BE04F9">
        <w:t>.</w:t>
      </w:r>
    </w:p>
    <w:p w:rsidR="00F56BBD" w:rsidRDefault="00F56BBD" w:rsidP="00F56BBD">
      <w:pPr>
        <w:pStyle w:val="Heading2"/>
      </w:pPr>
      <w:bookmarkStart w:id="16" w:name="_Toc1118530"/>
      <w:r>
        <w:t>Occlusion and Clutter</w:t>
      </w:r>
      <w:bookmarkEnd w:id="16"/>
    </w:p>
    <w:p w:rsidR="00F56BBD" w:rsidRDefault="00F56BBD" w:rsidP="001C376C">
      <w:pPr>
        <w:pStyle w:val="BodyText"/>
      </w:pPr>
      <w:r>
        <w:t xml:space="preserve">In the first demonstration for HypAR, occlusion was found between objects. This user test was done with myself and 3 other users. The purpose of this test was to visualise the placement of objects and the menu. We found that there were too many menu screens present. </w:t>
      </w:r>
      <w:r w:rsidRPr="001C376C">
        <w:t xml:space="preserve">As the user </w:t>
      </w:r>
      <w:r w:rsidRPr="001C376C">
        <w:lastRenderedPageBreak/>
        <w:t>moved their head, these objects followed the user’s field of view, this caused the clashing of objects.</w:t>
      </w:r>
      <w:r>
        <w:t xml:space="preserve"> We realised that we needed to simplify the design to prevent clutter and occlusion. </w:t>
      </w:r>
    </w:p>
    <w:p w:rsidR="00CE1604" w:rsidRDefault="00CE1604" w:rsidP="00495F1A">
      <w:pPr>
        <w:pStyle w:val="Heading2"/>
      </w:pPr>
      <w:bookmarkStart w:id="17" w:name="_Toc1118531"/>
      <w:r>
        <w:t>User Input</w:t>
      </w:r>
      <w:bookmarkEnd w:id="17"/>
    </w:p>
    <w:p w:rsidR="00CE1604" w:rsidRDefault="00CE1604" w:rsidP="00CE1604">
      <w:pPr>
        <w:pStyle w:val="BodyText"/>
      </w:pPr>
      <w:r>
        <w:t>Approximately 10 users, which are inexperienced with the HoloLens were asked to use the Gesture command to interact with buttons. Most users struggled with this command and were not able to use HypAR to its full ability. In early development, the Gesture command was the only mode</w:t>
      </w:r>
      <w:r w:rsidR="00227641">
        <w:t xml:space="preserve"> of input. After user testing, v</w:t>
      </w:r>
      <w:r>
        <w:t>oice commands and the clicker (Fig</w:t>
      </w:r>
      <w:r w:rsidR="00227641">
        <w:t>ure</w:t>
      </w:r>
      <w:r>
        <w:t xml:space="preserve"> 12) were added as user input.</w:t>
      </w:r>
    </w:p>
    <w:p w:rsidR="00CE1604" w:rsidRDefault="00CE1604" w:rsidP="00CE1604">
      <w:pPr>
        <w:pStyle w:val="BodyText"/>
      </w:pPr>
    </w:p>
    <w:p w:rsidR="00CE1604" w:rsidRDefault="00CE1604" w:rsidP="00CE1604">
      <w:pPr>
        <w:pStyle w:val="BodyText"/>
        <w:jc w:val="center"/>
      </w:pPr>
      <w:r>
        <w:rPr>
          <w:noProof/>
        </w:rPr>
        <w:drawing>
          <wp:inline distT="0" distB="0" distL="0" distR="0" wp14:anchorId="3FB7E241" wp14:editId="360E28C2">
            <wp:extent cx="2668494" cy="1501028"/>
            <wp:effectExtent l="19050" t="19050" r="17780" b="234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68494" cy="1501028"/>
                    </a:xfrm>
                    <a:prstGeom prst="rect">
                      <a:avLst/>
                    </a:prstGeom>
                    <a:ln>
                      <a:solidFill>
                        <a:schemeClr val="tx1"/>
                      </a:solidFill>
                    </a:ln>
                  </pic:spPr>
                </pic:pic>
              </a:graphicData>
            </a:graphic>
          </wp:inline>
        </w:drawing>
      </w:r>
    </w:p>
    <w:p w:rsidR="00CE1604" w:rsidRDefault="00CE1604" w:rsidP="00E424C1">
      <w:pPr>
        <w:pStyle w:val="Caption"/>
        <w:jc w:val="center"/>
      </w:pPr>
      <w:r>
        <w:t>Fig 12. HoloLens Clicker which works like a button click</w:t>
      </w:r>
    </w:p>
    <w:p w:rsidR="00CE1604" w:rsidRDefault="00CE1604" w:rsidP="00CE1604">
      <w:pPr>
        <w:pStyle w:val="BodyText"/>
      </w:pPr>
    </w:p>
    <w:p w:rsidR="00CE1604" w:rsidRDefault="00CE1604" w:rsidP="00495F1A">
      <w:pPr>
        <w:pStyle w:val="Heading2"/>
      </w:pPr>
      <w:bookmarkStart w:id="18" w:name="_Toc1118532"/>
      <w:r>
        <w:t>User Gaze</w:t>
      </w:r>
      <w:bookmarkEnd w:id="18"/>
    </w:p>
    <w:p w:rsidR="00B43C48" w:rsidRPr="00213153" w:rsidRDefault="00CE1604" w:rsidP="00213153">
      <w:pPr>
        <w:pStyle w:val="BodyText"/>
      </w:pPr>
      <w:r>
        <w:t xml:space="preserve">One user raised attention to the size of the cursor used for gaze navigation. This user was not able to see the cursor and therefore </w:t>
      </w:r>
      <w:r w:rsidR="00213153">
        <w:t xml:space="preserve">was not able to </w:t>
      </w:r>
      <w:r>
        <w:t>select buttons. The button</w:t>
      </w:r>
      <w:r w:rsidR="00213153">
        <w:t xml:space="preserve">s during user testing were </w:t>
      </w:r>
      <w:r>
        <w:t>not intractable, meaning</w:t>
      </w:r>
      <w:r w:rsidR="00213153">
        <w:t xml:space="preserve"> no feedback is given to the user if they are gazing over it. This made it difficult for users to recognise if they are gazing over a button. My solution was to increase the size of the cursor, as well as make all buttons change colour when gazed over, and</w:t>
      </w:r>
      <w:r w:rsidR="00BA3402">
        <w:t xml:space="preserve"> audio </w:t>
      </w:r>
      <w:r w:rsidR="00213153">
        <w:t>feedback when clicked.</w:t>
      </w:r>
    </w:p>
    <w:p w:rsidR="001C376C" w:rsidRDefault="001C376C" w:rsidP="001C376C">
      <w:pPr>
        <w:pStyle w:val="Heading1"/>
      </w:pPr>
      <w:bookmarkStart w:id="19" w:name="_Toc1118533"/>
      <w:r>
        <w:t>Discussion</w:t>
      </w:r>
      <w:bookmarkEnd w:id="19"/>
    </w:p>
    <w:p w:rsidR="001C376C" w:rsidRPr="001C376C" w:rsidRDefault="001C376C" w:rsidP="001C376C">
      <w:pPr>
        <w:pStyle w:val="BodyText"/>
        <w:rPr>
          <w:rFonts w:ascii="Times New Roman" w:hAnsi="Times New Roman"/>
          <w:szCs w:val="24"/>
        </w:rPr>
      </w:pPr>
      <w:r w:rsidRPr="001C376C">
        <w:t>The design of HypAR is tailored for geoscientists, and we cater for both novice and exp</w:t>
      </w:r>
      <w:r w:rsidR="00BA3402">
        <w:t>erienced HoloLens users by implementing</w:t>
      </w:r>
      <w:r w:rsidRPr="001C376C">
        <w:t xml:space="preserve"> </w:t>
      </w:r>
      <w:r w:rsidR="00BA3402">
        <w:t>a</w:t>
      </w:r>
      <w:r w:rsidRPr="001C376C">
        <w:t xml:space="preserve"> tutorial. HypAR is designed to give a user experience which is satisfying and easily understandable. The user can be immersed in spatial sounds, visualisations and intractable objects in a virtual world. Users who are not geoscientists can also find this application educational. Users learn the importance of the spectral bands, and how these bands represent the minerals which cannot be seen by the human eye. </w:t>
      </w:r>
    </w:p>
    <w:p w:rsidR="001C376C" w:rsidRPr="001C376C" w:rsidRDefault="001C376C" w:rsidP="001C376C">
      <w:pPr>
        <w:pStyle w:val="BodyText"/>
        <w:rPr>
          <w:rFonts w:ascii="Times New Roman" w:hAnsi="Times New Roman"/>
          <w:szCs w:val="24"/>
        </w:rPr>
      </w:pPr>
      <w:r w:rsidRPr="001C376C">
        <w:t xml:space="preserve">In terms of data validity, most are accurate. The only inaccurate aspect to HypAR is the overlay. The placement of colour values were done manually based on the greyscale image of the Daedalus Wing. I am not an expert in geology, and I placed my trust in the mineralogy data given to me. </w:t>
      </w:r>
      <w:r w:rsidRPr="001C376C">
        <w:lastRenderedPageBreak/>
        <w:t>Manual development of the overlay also meant that RGB values are not “pixel perfect,” and there are imperfections in colour placement. I tried however to make it as accurate as possible. Some of the data sets in the mineralogy CSV were empty. I needed to ask domain scientists about the contents of the mineral, as well as make an intuitive decision of where to place these colours.</w:t>
      </w:r>
    </w:p>
    <w:p w:rsidR="001C376C" w:rsidRDefault="00375D2B" w:rsidP="001C376C">
      <w:pPr>
        <w:pStyle w:val="BodyText"/>
      </w:pPr>
      <w:r>
        <w:t>Over</w:t>
      </w:r>
      <w:r w:rsidR="001C376C" w:rsidRPr="001C376C">
        <w:t xml:space="preserve">all, HypAR is able to demonstrate various types of data visualisation using spectral data. Its function is to display data graphs, mineral mapping on a surface and local information about the Daedalus Wing. HypAR is successful in implementation in terms of displaying sufficient amounts of data. HypAR is a demonstrator for the capabilities of </w:t>
      </w:r>
      <w:r w:rsidR="000B4B0D">
        <w:t>a</w:t>
      </w:r>
      <w:r w:rsidR="001C376C" w:rsidRPr="001C376C">
        <w:t>ug</w:t>
      </w:r>
      <w:r w:rsidR="000B4B0D">
        <w:t>mented r</w:t>
      </w:r>
      <w:r w:rsidR="001C376C" w:rsidRPr="001C376C">
        <w:t>eality in geoscience for representing mineral data. This data is invaluable and indispensable for geoscientists when determining the mineral composition of rocks contained on sites.</w:t>
      </w:r>
    </w:p>
    <w:p w:rsidR="001C376C" w:rsidRDefault="001C376C" w:rsidP="001C376C">
      <w:pPr>
        <w:pStyle w:val="Heading1"/>
        <w:rPr>
          <w:rFonts w:eastAsia="Times New Roman"/>
        </w:rPr>
      </w:pPr>
      <w:bookmarkStart w:id="20" w:name="_Toc1118534"/>
      <w:r>
        <w:rPr>
          <w:rFonts w:eastAsia="Times New Roman"/>
        </w:rPr>
        <w:t>Future Development</w:t>
      </w:r>
      <w:bookmarkEnd w:id="20"/>
    </w:p>
    <w:p w:rsidR="00903F13" w:rsidRDefault="001C376C" w:rsidP="001C376C">
      <w:pPr>
        <w:pStyle w:val="BodyText"/>
      </w:pPr>
      <w:r w:rsidRPr="001C376C">
        <w:t xml:space="preserve">For further development, a hyperspectral camera would be ideal for use in HypAR. As stated in issues, a hyperspectral camera was not available to implement with the current version of HypAR. The camera is much more accurate, and much less processing would be needed. With a camera, there are more opportunities for machine learning and testing on a real mine face. This version of HypAR is a demonstrator for the capabilities of AR for visualising data, not in real time. </w:t>
      </w:r>
      <w:r w:rsidR="001B3C5A">
        <w:t xml:space="preserve">HypAR also has the capability of expanding the types of data it has. At the moment it holds hyperspectral data, however if developed further it can hold more information to display. For example: data from different bands of the spectrum. </w:t>
      </w:r>
    </w:p>
    <w:p w:rsidR="00903F13" w:rsidRPr="00903F13" w:rsidRDefault="00903F13" w:rsidP="001C376C">
      <w:pPr>
        <w:pStyle w:val="BodyText"/>
      </w:pPr>
      <w:r>
        <w:t>Diggers waste tons of coal each day due to not knowing the full content of each sample they dig up. With the further development of HypAR, they would be able to see the mineral content of each sample to make informed decisions of what is waste, and what is valuable.</w:t>
      </w:r>
    </w:p>
    <w:p w:rsidR="00B43A5B" w:rsidRDefault="00903F13" w:rsidP="001C376C">
      <w:pPr>
        <w:pStyle w:val="BodyText"/>
      </w:pPr>
      <w:r>
        <w:t xml:space="preserve">The user can have a </w:t>
      </w:r>
      <w:r w:rsidR="001C376C" w:rsidRPr="001C376C">
        <w:t xml:space="preserve">camera attached to them, as well as the HoloLens. This way the user can see a live stream of the camera </w:t>
      </w:r>
      <w:r>
        <w:t xml:space="preserve">output, </w:t>
      </w:r>
      <w:r w:rsidR="001C376C" w:rsidRPr="001C376C">
        <w:t>whilst processing</w:t>
      </w:r>
      <w:r>
        <w:t xml:space="preserve"> in real time</w:t>
      </w:r>
      <w:r w:rsidR="001C376C" w:rsidRPr="001C376C">
        <w:t xml:space="preserve">. </w:t>
      </w:r>
      <w:r w:rsidR="00DE72BB">
        <w:t>The user can then visualise processed data in the moment, rather than manual</w:t>
      </w:r>
      <w:r w:rsidR="00043428">
        <w:t xml:space="preserve">ly develop </w:t>
      </w:r>
      <w:r w:rsidR="00DE72BB">
        <w:t>graphs. The HoloLens is a hands free device and HypAR is implemented for voice commands, meaning the user has the ability to multitask.</w:t>
      </w:r>
      <w:r w:rsidR="00696D3B">
        <w:t xml:space="preserve"> Collaboration of multiple HoloLenses</w:t>
      </w:r>
      <w:r w:rsidR="0082246A">
        <w:rPr>
          <w:rFonts w:cs="Calibri"/>
        </w:rPr>
        <w:t>₇</w:t>
      </w:r>
      <w:r w:rsidR="00696D3B">
        <w:t xml:space="preserve"> will be a game changer by allowing multiple scientists to view mineral compositions at any one time. Opinions and discoveries can be shared between users, even from across the world.</w:t>
      </w:r>
    </w:p>
    <w:p w:rsidR="005F1AE1" w:rsidRDefault="005F1AE1" w:rsidP="001C376C">
      <w:pPr>
        <w:pStyle w:val="BodyText"/>
      </w:pPr>
    </w:p>
    <w:p w:rsidR="005F1AE1" w:rsidRDefault="005F1AE1" w:rsidP="001C376C">
      <w:pPr>
        <w:pStyle w:val="BodyText"/>
      </w:pPr>
    </w:p>
    <w:p w:rsidR="005F1AE1" w:rsidRDefault="005F1AE1" w:rsidP="001C376C">
      <w:pPr>
        <w:pStyle w:val="BodyText"/>
      </w:pPr>
    </w:p>
    <w:p w:rsidR="005F1AE1" w:rsidRDefault="005F1AE1" w:rsidP="001C376C">
      <w:pPr>
        <w:pStyle w:val="BodyText"/>
      </w:pPr>
    </w:p>
    <w:p w:rsidR="0010343A" w:rsidRDefault="0010343A" w:rsidP="0010343A">
      <w:pPr>
        <w:pStyle w:val="Heading1"/>
      </w:pPr>
      <w:bookmarkStart w:id="21" w:name="_Toc1118535"/>
      <w:r>
        <w:lastRenderedPageBreak/>
        <w:t>References</w:t>
      </w:r>
      <w:bookmarkEnd w:id="21"/>
    </w:p>
    <w:p w:rsidR="0010343A" w:rsidRPr="00223A05" w:rsidRDefault="007127B9" w:rsidP="00223A05">
      <w:pPr>
        <w:pStyle w:val="BodyText"/>
        <w:numPr>
          <w:ilvl w:val="0"/>
          <w:numId w:val="26"/>
        </w:numPr>
        <w:rPr>
          <w:rFonts w:asciiTheme="minorHAnsi" w:eastAsia="Times New Roman" w:hAnsiTheme="minorHAnsi" w:cstheme="minorHAnsi"/>
          <w:szCs w:val="24"/>
        </w:rPr>
      </w:pPr>
      <w:proofErr w:type="spellStart"/>
      <w:r>
        <w:rPr>
          <w:rFonts w:asciiTheme="minorHAnsi" w:hAnsiTheme="minorHAnsi" w:cstheme="minorHAnsi"/>
          <w:szCs w:val="24"/>
        </w:rPr>
        <w:t>Shippert</w:t>
      </w:r>
      <w:proofErr w:type="spellEnd"/>
      <w:r>
        <w:rPr>
          <w:rFonts w:asciiTheme="minorHAnsi" w:hAnsiTheme="minorHAnsi" w:cstheme="minorHAnsi"/>
          <w:szCs w:val="24"/>
        </w:rPr>
        <w:t xml:space="preserve">, Peg (2004). </w:t>
      </w:r>
      <w:r w:rsidR="0010343A" w:rsidRPr="007127B9">
        <w:rPr>
          <w:rFonts w:asciiTheme="minorHAnsi" w:hAnsiTheme="minorHAnsi" w:cstheme="minorHAnsi"/>
          <w:iCs/>
          <w:szCs w:val="24"/>
        </w:rPr>
        <w:t>Why use Hyperspectral Imagery?</w:t>
      </w:r>
      <w:r>
        <w:rPr>
          <w:rFonts w:asciiTheme="minorHAnsi" w:hAnsiTheme="minorHAnsi" w:cstheme="minorHAnsi"/>
          <w:szCs w:val="24"/>
        </w:rPr>
        <w:t xml:space="preserve"> </w:t>
      </w:r>
      <w:r w:rsidR="0010343A" w:rsidRPr="007127B9">
        <w:rPr>
          <w:rFonts w:asciiTheme="minorHAnsi" w:hAnsiTheme="minorHAnsi" w:cstheme="minorHAnsi"/>
          <w:i/>
          <w:szCs w:val="24"/>
        </w:rPr>
        <w:t>Photogrammetric Engineering and Remote Sensing</w:t>
      </w:r>
      <w:r w:rsidR="0010343A" w:rsidRPr="007127B9">
        <w:rPr>
          <w:rFonts w:asciiTheme="minorHAnsi" w:hAnsiTheme="minorHAnsi" w:cstheme="minorHAnsi"/>
          <w:i/>
          <w:iCs/>
          <w:szCs w:val="24"/>
        </w:rPr>
        <w:t xml:space="preserve"> </w:t>
      </w:r>
      <w:r w:rsidRPr="007127B9">
        <w:rPr>
          <w:rFonts w:asciiTheme="minorHAnsi" w:hAnsiTheme="minorHAnsi" w:cstheme="minorHAnsi"/>
          <w:i/>
          <w:szCs w:val="24"/>
        </w:rPr>
        <w:t>70(4), 377-380.</w:t>
      </w:r>
      <w:r w:rsidR="0010343A" w:rsidRPr="00223A05">
        <w:rPr>
          <w:rFonts w:asciiTheme="minorHAnsi" w:hAnsiTheme="minorHAnsi" w:cstheme="minorHAnsi"/>
          <w:szCs w:val="24"/>
        </w:rPr>
        <w:t xml:space="preserve"> Available at:</w:t>
      </w:r>
      <w:r w:rsidR="0010343A" w:rsidRPr="00223A05">
        <w:rPr>
          <w:rFonts w:asciiTheme="minorHAnsi" w:eastAsia="Times New Roman" w:hAnsiTheme="minorHAnsi" w:cstheme="minorHAnsi"/>
          <w:szCs w:val="24"/>
        </w:rPr>
        <w:t xml:space="preserve"> </w:t>
      </w:r>
      <w:hyperlink r:id="rId32" w:history="1">
        <w:r w:rsidR="0010343A" w:rsidRPr="00223A05">
          <w:rPr>
            <w:rStyle w:val="Hyperlink"/>
            <w:rFonts w:asciiTheme="minorHAnsi" w:hAnsiTheme="minorHAnsi" w:cstheme="minorHAnsi"/>
            <w:szCs w:val="24"/>
          </w:rPr>
          <w:t>https://www.researchgate.net/publication/241258216_Why_Use_Hyperspectral_Imagery</w:t>
        </w:r>
      </w:hyperlink>
    </w:p>
    <w:p w:rsidR="0010343A" w:rsidRPr="0010343A" w:rsidRDefault="0010343A" w:rsidP="0010343A">
      <w:pPr>
        <w:pStyle w:val="BodyText"/>
        <w:numPr>
          <w:ilvl w:val="0"/>
          <w:numId w:val="26"/>
        </w:numPr>
        <w:rPr>
          <w:rFonts w:asciiTheme="minorHAnsi" w:eastAsia="Times New Roman" w:hAnsiTheme="minorHAnsi" w:cstheme="minorHAnsi"/>
          <w:szCs w:val="24"/>
        </w:rPr>
      </w:pPr>
      <w:r w:rsidRPr="0010343A">
        <w:rPr>
          <w:rFonts w:asciiTheme="minorHAnsi" w:hAnsiTheme="minorHAnsi" w:cstheme="minorHAnsi"/>
          <w:szCs w:val="24"/>
        </w:rPr>
        <w:t>wikimedia.org (</w:t>
      </w:r>
      <w:r w:rsidR="005B337B">
        <w:rPr>
          <w:rFonts w:asciiTheme="minorHAnsi" w:hAnsiTheme="minorHAnsi" w:cstheme="minorHAnsi"/>
          <w:szCs w:val="24"/>
        </w:rPr>
        <w:t>2019</w:t>
      </w:r>
      <w:r w:rsidRPr="0010343A">
        <w:rPr>
          <w:rFonts w:asciiTheme="minorHAnsi" w:hAnsiTheme="minorHAnsi" w:cstheme="minorHAnsi"/>
          <w:szCs w:val="24"/>
        </w:rPr>
        <w:t xml:space="preserve">) </w:t>
      </w:r>
      <w:r w:rsidRPr="0010343A">
        <w:rPr>
          <w:rFonts w:asciiTheme="minorHAnsi" w:hAnsiTheme="minorHAnsi" w:cstheme="minorHAnsi"/>
          <w:i/>
          <w:iCs/>
          <w:szCs w:val="24"/>
        </w:rPr>
        <w:t>File:HSI LWIR stones.png</w:t>
      </w:r>
      <w:r w:rsidRPr="0010343A">
        <w:rPr>
          <w:rFonts w:asciiTheme="minorHAnsi" w:hAnsiTheme="minorHAnsi" w:cstheme="minorHAnsi"/>
          <w:szCs w:val="24"/>
        </w:rPr>
        <w:t xml:space="preserve">. By </w:t>
      </w:r>
      <w:proofErr w:type="spellStart"/>
      <w:r w:rsidRPr="0010343A">
        <w:rPr>
          <w:rFonts w:asciiTheme="minorHAnsi" w:hAnsiTheme="minorHAnsi" w:cstheme="minorHAnsi"/>
          <w:szCs w:val="24"/>
        </w:rPr>
        <w:t>Aappo</w:t>
      </w:r>
      <w:proofErr w:type="spellEnd"/>
      <w:r w:rsidRPr="0010343A">
        <w:rPr>
          <w:rFonts w:asciiTheme="minorHAnsi" w:hAnsiTheme="minorHAnsi" w:cstheme="minorHAnsi"/>
          <w:szCs w:val="24"/>
        </w:rPr>
        <w:t>, CC BY-SA 3.0 Available at:</w:t>
      </w:r>
      <w:r w:rsidRPr="0010343A">
        <w:rPr>
          <w:rFonts w:asciiTheme="minorHAnsi" w:eastAsia="Times New Roman" w:hAnsiTheme="minorHAnsi" w:cstheme="minorHAnsi"/>
          <w:szCs w:val="24"/>
        </w:rPr>
        <w:t xml:space="preserve"> </w:t>
      </w:r>
      <w:hyperlink r:id="rId33" w:history="1">
        <w:r w:rsidRPr="005B337B">
          <w:rPr>
            <w:rStyle w:val="Hyperlink"/>
            <w:rFonts w:asciiTheme="minorHAnsi" w:hAnsiTheme="minorHAnsi" w:cstheme="minorHAnsi"/>
            <w:szCs w:val="24"/>
          </w:rPr>
          <w:t>https://commons.wikimedia.org/w/index.php?curid=17686740</w:t>
        </w:r>
      </w:hyperlink>
    </w:p>
    <w:p w:rsidR="0010343A" w:rsidRPr="0010343A" w:rsidRDefault="0010343A" w:rsidP="004E3D6B">
      <w:pPr>
        <w:pStyle w:val="BodyText"/>
        <w:numPr>
          <w:ilvl w:val="0"/>
          <w:numId w:val="26"/>
        </w:numPr>
        <w:rPr>
          <w:rFonts w:eastAsia="Times New Roman"/>
        </w:rPr>
      </w:pPr>
      <w:r>
        <w:t>Microsoft.com (</w:t>
      </w:r>
      <w:r w:rsidR="005B337B">
        <w:t>2019</w:t>
      </w:r>
      <w:r>
        <w:t xml:space="preserve">) </w:t>
      </w:r>
      <w:r w:rsidRPr="0010343A">
        <w:rPr>
          <w:i/>
        </w:rPr>
        <w:t>Windows Mixed Reality documentation</w:t>
      </w:r>
      <w:r>
        <w:t>. Available at:</w:t>
      </w:r>
      <w:r w:rsidR="004E3D6B" w:rsidRPr="004E3D6B">
        <w:t xml:space="preserve"> </w:t>
      </w:r>
      <w:hyperlink r:id="rId34" w:history="1">
        <w:r w:rsidR="004E3D6B" w:rsidRPr="007E2DCF">
          <w:rPr>
            <w:rStyle w:val="Hyperlink"/>
          </w:rPr>
          <w:t>https://docs.microsoft.com/en-au/windows/mixed-reality/</w:t>
        </w:r>
      </w:hyperlink>
      <w:r w:rsidR="004E3D6B">
        <w:t xml:space="preserve"> </w:t>
      </w:r>
    </w:p>
    <w:p w:rsidR="005B337B" w:rsidRDefault="0010343A" w:rsidP="005B337B">
      <w:pPr>
        <w:pStyle w:val="BodyText"/>
        <w:numPr>
          <w:ilvl w:val="0"/>
          <w:numId w:val="26"/>
        </w:numPr>
      </w:pPr>
      <w:r w:rsidRPr="0010343A">
        <w:rPr>
          <w:rFonts w:eastAsia="Times New Roman"/>
        </w:rPr>
        <w:t>YouTube</w:t>
      </w:r>
      <w:r>
        <w:rPr>
          <w:rFonts w:eastAsia="Times New Roman"/>
        </w:rPr>
        <w:t xml:space="preserve"> (</w:t>
      </w:r>
      <w:r w:rsidR="005B337B">
        <w:rPr>
          <w:rFonts w:eastAsia="Times New Roman"/>
        </w:rPr>
        <w:t>2019</w:t>
      </w:r>
      <w:r>
        <w:rPr>
          <w:rFonts w:eastAsia="Times New Roman"/>
        </w:rPr>
        <w:t xml:space="preserve">). </w:t>
      </w:r>
      <w:r w:rsidRPr="004E3D6B">
        <w:rPr>
          <w:rFonts w:eastAsia="Times New Roman"/>
          <w:i/>
        </w:rPr>
        <w:t>Unity Tutorial</w:t>
      </w:r>
      <w:r w:rsidR="004E3D6B" w:rsidRPr="004E3D6B">
        <w:rPr>
          <w:rFonts w:eastAsia="Times New Roman"/>
          <w:i/>
        </w:rPr>
        <w:t xml:space="preserve"> – Create a Graph</w:t>
      </w:r>
      <w:r w:rsidR="004E3D6B">
        <w:rPr>
          <w:rFonts w:eastAsia="Times New Roman"/>
        </w:rPr>
        <w:t>. Available at:</w:t>
      </w:r>
      <w:r w:rsidR="004E3D6B">
        <w:t xml:space="preserve"> </w:t>
      </w:r>
      <w:hyperlink r:id="rId35" w:history="1">
        <w:r w:rsidR="004E3D6B" w:rsidRPr="007E2DCF">
          <w:rPr>
            <w:rStyle w:val="Hyperlink"/>
          </w:rPr>
          <w:t>https://www.youtube.com/watch?v=CmU5-v-v1Qo&amp;t=344s</w:t>
        </w:r>
      </w:hyperlink>
      <w:r w:rsidR="004E3D6B">
        <w:t xml:space="preserve"> </w:t>
      </w:r>
    </w:p>
    <w:p w:rsidR="004E3D6B" w:rsidRPr="005B337B" w:rsidRDefault="004E3D6B" w:rsidP="005B337B">
      <w:pPr>
        <w:pStyle w:val="BodyText"/>
        <w:numPr>
          <w:ilvl w:val="0"/>
          <w:numId w:val="26"/>
        </w:numPr>
      </w:pPr>
      <w:r w:rsidRPr="005B337B">
        <w:rPr>
          <w:rFonts w:asciiTheme="minorHAnsi" w:hAnsiTheme="minorHAnsi" w:cstheme="minorHAnsi"/>
          <w:szCs w:val="24"/>
        </w:rPr>
        <w:t>C. Laukamp et al. / Ore Geology Reviews 73 (2016)</w:t>
      </w:r>
      <w:r w:rsidR="005B337B" w:rsidRPr="005B337B">
        <w:rPr>
          <w:rFonts w:asciiTheme="minorHAnsi" w:hAnsiTheme="minorHAnsi" w:cstheme="minorHAnsi"/>
          <w:szCs w:val="24"/>
        </w:rPr>
        <w:t>.</w:t>
      </w:r>
      <w:r w:rsidR="005B337B" w:rsidRPr="005B337B">
        <w:t xml:space="preserve"> </w:t>
      </w:r>
      <w:r w:rsidR="005B337B" w:rsidRPr="005B337B">
        <w:rPr>
          <w:rFonts w:asciiTheme="minorHAnsi" w:hAnsiTheme="minorHAnsi" w:cstheme="minorHAnsi"/>
          <w:i/>
          <w:szCs w:val="24"/>
        </w:rPr>
        <w:t xml:space="preserve">Proximal and remote spectroscopic characterisation of regolith in the Albany–Fraser </w:t>
      </w:r>
      <w:proofErr w:type="spellStart"/>
      <w:r w:rsidR="005B337B" w:rsidRPr="005B337B">
        <w:rPr>
          <w:rFonts w:asciiTheme="minorHAnsi" w:hAnsiTheme="minorHAnsi" w:cstheme="minorHAnsi"/>
          <w:i/>
          <w:szCs w:val="24"/>
        </w:rPr>
        <w:t>Orogen</w:t>
      </w:r>
      <w:proofErr w:type="spellEnd"/>
      <w:r w:rsidR="005B337B" w:rsidRPr="005B337B">
        <w:rPr>
          <w:rFonts w:asciiTheme="minorHAnsi" w:hAnsiTheme="minorHAnsi" w:cstheme="minorHAnsi"/>
          <w:i/>
          <w:szCs w:val="24"/>
        </w:rPr>
        <w:t xml:space="preserve"> (Western Australia)</w:t>
      </w:r>
      <w:r w:rsidR="005B337B" w:rsidRPr="005B337B">
        <w:rPr>
          <w:rFonts w:asciiTheme="minorHAnsi" w:hAnsiTheme="minorHAnsi" w:cstheme="minorHAnsi"/>
          <w:szCs w:val="24"/>
        </w:rPr>
        <w:t>. Available at:</w:t>
      </w:r>
      <w:r w:rsidR="005B337B">
        <w:rPr>
          <w:rFonts w:asciiTheme="minorHAnsi" w:hAnsiTheme="minorHAnsi" w:cstheme="minorHAnsi"/>
          <w:szCs w:val="24"/>
        </w:rPr>
        <w:t xml:space="preserve"> </w:t>
      </w:r>
      <w:hyperlink r:id="rId36" w:history="1">
        <w:r w:rsidR="005B337B" w:rsidRPr="007E2DCF">
          <w:rPr>
            <w:rStyle w:val="Hyperlink"/>
            <w:rFonts w:asciiTheme="minorHAnsi" w:hAnsiTheme="minorHAnsi" w:cstheme="minorHAnsi"/>
            <w:szCs w:val="24"/>
          </w:rPr>
          <w:t>https://www.sciencedirect.com/science/article/pii/S0169136815300974?via%3Dihub</w:t>
        </w:r>
      </w:hyperlink>
      <w:r w:rsidR="005B337B">
        <w:rPr>
          <w:rFonts w:asciiTheme="minorHAnsi" w:hAnsiTheme="minorHAnsi" w:cstheme="minorHAnsi"/>
          <w:szCs w:val="24"/>
        </w:rPr>
        <w:t xml:space="preserve"> </w:t>
      </w:r>
    </w:p>
    <w:p w:rsidR="005B337B" w:rsidRDefault="005B337B" w:rsidP="005B337B">
      <w:pPr>
        <w:pStyle w:val="BodyText"/>
        <w:numPr>
          <w:ilvl w:val="0"/>
          <w:numId w:val="26"/>
        </w:numPr>
      </w:pPr>
      <w:r>
        <w:rPr>
          <w:rFonts w:asciiTheme="minorHAnsi" w:hAnsiTheme="minorHAnsi" w:cstheme="minorHAnsi"/>
          <w:szCs w:val="24"/>
        </w:rPr>
        <w:t>Usability.</w:t>
      </w:r>
      <w:r>
        <w:t xml:space="preserve">gov (2019). </w:t>
      </w:r>
      <w:r>
        <w:rPr>
          <w:i/>
        </w:rPr>
        <w:t>User-Centred Design Basics</w:t>
      </w:r>
      <w:r>
        <w:t xml:space="preserve">. Available at: </w:t>
      </w:r>
      <w:hyperlink r:id="rId37" w:history="1">
        <w:r w:rsidRPr="007E2DCF">
          <w:rPr>
            <w:rStyle w:val="Hyperlink"/>
          </w:rPr>
          <w:t>https://www.usability.gov/what-and-why/user-centered-design.html</w:t>
        </w:r>
      </w:hyperlink>
      <w:r>
        <w:t xml:space="preserve"> </w:t>
      </w:r>
    </w:p>
    <w:p w:rsidR="0082246A" w:rsidRPr="0082246A" w:rsidRDefault="0082246A" w:rsidP="0082246A">
      <w:pPr>
        <w:pStyle w:val="ListParagraph"/>
        <w:numPr>
          <w:ilvl w:val="0"/>
          <w:numId w:val="26"/>
        </w:numPr>
        <w:spacing w:before="0" w:after="0" w:line="240" w:lineRule="auto"/>
        <w:contextualSpacing w:val="0"/>
        <w:rPr>
          <w:rFonts w:eastAsiaTheme="minorHAnsi"/>
          <w:color w:val="1F497D"/>
        </w:rPr>
      </w:pPr>
      <w:r>
        <w:t xml:space="preserve">Nguyen, Huyen, Peter Marendy, and Ulrich Engelke. "Collaborative framework design for immersive analytics." In </w:t>
      </w:r>
      <w:r>
        <w:rPr>
          <w:i/>
          <w:iCs/>
        </w:rPr>
        <w:t>Big Data Visual Analytics (BDVA), 2016</w:t>
      </w:r>
      <w:r>
        <w:t>, pp. 1-8. IEEE, 2016.</w:t>
      </w:r>
      <w:r>
        <w:rPr>
          <w:color w:val="1F497D"/>
        </w:rPr>
        <w:t xml:space="preserve"> </w:t>
      </w:r>
    </w:p>
    <w:p w:rsidR="0010343A" w:rsidRDefault="0010343A" w:rsidP="0010343A">
      <w:pPr>
        <w:pStyle w:val="BodyText"/>
      </w:pPr>
    </w:p>
    <w:p w:rsidR="00BC7F2F" w:rsidRDefault="00BC7F2F" w:rsidP="00BC7F2F">
      <w:pPr>
        <w:pStyle w:val="Heading1"/>
      </w:pPr>
      <w:bookmarkStart w:id="22" w:name="_Toc1118536"/>
      <w:r>
        <w:t>Appendix</w:t>
      </w:r>
      <w:bookmarkEnd w:id="22"/>
    </w:p>
    <w:p w:rsidR="00BC7F2F" w:rsidRDefault="00BC7F2F" w:rsidP="00BC7F2F">
      <w:pPr>
        <w:pStyle w:val="BodyText"/>
      </w:pPr>
      <w:r>
        <w:t>How to deploy application from Unity to the HoloLens. (Unity version 2017.4.18f1)</w:t>
      </w:r>
    </w:p>
    <w:p w:rsidR="00BC7F2F" w:rsidRDefault="00BC7F2F" w:rsidP="00BC7F2F">
      <w:pPr>
        <w:pStyle w:val="BodyText"/>
        <w:numPr>
          <w:ilvl w:val="0"/>
          <w:numId w:val="30"/>
        </w:numPr>
      </w:pPr>
      <w:r>
        <w:t>Go to File</w:t>
      </w:r>
    </w:p>
    <w:p w:rsidR="00BC7F2F" w:rsidRDefault="00BC7F2F" w:rsidP="00BC7F2F">
      <w:pPr>
        <w:pStyle w:val="BodyText"/>
        <w:numPr>
          <w:ilvl w:val="0"/>
          <w:numId w:val="30"/>
        </w:numPr>
      </w:pPr>
      <w:r>
        <w:t>Go to Build Settings</w:t>
      </w:r>
    </w:p>
    <w:p w:rsidR="00BC7F2F" w:rsidRDefault="00BC7F2F" w:rsidP="00BC7F2F">
      <w:pPr>
        <w:pStyle w:val="BodyText"/>
        <w:numPr>
          <w:ilvl w:val="0"/>
          <w:numId w:val="30"/>
        </w:numPr>
      </w:pPr>
      <w:r>
        <w:t>Select Build</w:t>
      </w:r>
    </w:p>
    <w:p w:rsidR="00BC7F2F" w:rsidRDefault="00BC7F2F" w:rsidP="00BC7F2F">
      <w:pPr>
        <w:pStyle w:val="BodyText"/>
        <w:jc w:val="center"/>
      </w:pPr>
      <w:r>
        <w:rPr>
          <w:noProof/>
        </w:rPr>
        <w:lastRenderedPageBreak/>
        <w:drawing>
          <wp:inline distT="0" distB="0" distL="0" distR="0" wp14:anchorId="750BE1EA" wp14:editId="28DADB6E">
            <wp:extent cx="4639733" cy="4564656"/>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8900" cy="4593351"/>
                    </a:xfrm>
                    <a:prstGeom prst="rect">
                      <a:avLst/>
                    </a:prstGeom>
                  </pic:spPr>
                </pic:pic>
              </a:graphicData>
            </a:graphic>
          </wp:inline>
        </w:drawing>
      </w:r>
    </w:p>
    <w:p w:rsidR="00BC7F2F" w:rsidRDefault="00BC7F2F" w:rsidP="00BC7F2F">
      <w:pPr>
        <w:pStyle w:val="BodyText"/>
        <w:jc w:val="center"/>
      </w:pPr>
    </w:p>
    <w:p w:rsidR="00BC7F2F" w:rsidRDefault="00BC7F2F" w:rsidP="00BC7F2F">
      <w:pPr>
        <w:pStyle w:val="BodyText"/>
        <w:numPr>
          <w:ilvl w:val="0"/>
          <w:numId w:val="30"/>
        </w:numPr>
      </w:pPr>
      <w:r>
        <w:t>Select the “App” folder (contains the visual studio solution)</w:t>
      </w:r>
    </w:p>
    <w:p w:rsidR="00BC7F2F" w:rsidRDefault="00BC7F2F" w:rsidP="00BC7F2F">
      <w:pPr>
        <w:pStyle w:val="BodyText"/>
        <w:numPr>
          <w:ilvl w:val="0"/>
          <w:numId w:val="30"/>
        </w:numPr>
      </w:pPr>
      <w:r>
        <w:t>Open the Solution (If HypAR.sln doesn’t work, use ModelExplorer.sln)</w:t>
      </w:r>
    </w:p>
    <w:p w:rsidR="00BC7F2F" w:rsidRDefault="00BC7F2F" w:rsidP="00BC7F2F">
      <w:pPr>
        <w:pStyle w:val="BodyText"/>
        <w:ind w:left="720"/>
      </w:pPr>
      <w:r>
        <w:rPr>
          <w:noProof/>
        </w:rPr>
        <w:drawing>
          <wp:inline distT="0" distB="0" distL="0" distR="0" wp14:anchorId="49C8D622" wp14:editId="0CF8FC8E">
            <wp:extent cx="6120130" cy="164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646555"/>
                    </a:xfrm>
                    <a:prstGeom prst="rect">
                      <a:avLst/>
                    </a:prstGeom>
                  </pic:spPr>
                </pic:pic>
              </a:graphicData>
            </a:graphic>
          </wp:inline>
        </w:drawing>
      </w:r>
    </w:p>
    <w:p w:rsidR="00BC7F2F" w:rsidRDefault="00BC7F2F" w:rsidP="00BC7F2F">
      <w:pPr>
        <w:pStyle w:val="BodyText"/>
        <w:numPr>
          <w:ilvl w:val="0"/>
          <w:numId w:val="30"/>
        </w:numPr>
      </w:pPr>
      <w:r>
        <w:t>In Visual Studio, go to Debug/Start Without Debugging</w:t>
      </w:r>
    </w:p>
    <w:p w:rsidR="00BC7F2F" w:rsidRDefault="00BC7F2F" w:rsidP="00BC7F2F">
      <w:pPr>
        <w:pStyle w:val="BodyText"/>
        <w:numPr>
          <w:ilvl w:val="0"/>
          <w:numId w:val="30"/>
        </w:numPr>
      </w:pPr>
      <w:r>
        <w:t>If there is an error to connect to IP address ***.***.***, then go to the HoloLens and check the IP address</w:t>
      </w:r>
    </w:p>
    <w:p w:rsidR="00BC7F2F" w:rsidRDefault="00BC7F2F" w:rsidP="00BC7F2F">
      <w:pPr>
        <w:pStyle w:val="BodyText"/>
        <w:numPr>
          <w:ilvl w:val="0"/>
          <w:numId w:val="30"/>
        </w:numPr>
      </w:pPr>
      <w:r>
        <w:t>In Visual Studio, go to Project/HypAR Properties/Debug</w:t>
      </w:r>
    </w:p>
    <w:p w:rsidR="00BC7F2F" w:rsidRDefault="00BC7F2F" w:rsidP="00BC7F2F">
      <w:pPr>
        <w:pStyle w:val="BodyText"/>
        <w:numPr>
          <w:ilvl w:val="1"/>
          <w:numId w:val="30"/>
        </w:numPr>
      </w:pPr>
      <w:r>
        <w:t>Put the new IP address in</w:t>
      </w:r>
    </w:p>
    <w:p w:rsidR="00BC7F2F" w:rsidRPr="00BC7F2F" w:rsidRDefault="00BC7F2F" w:rsidP="00BC7F2F">
      <w:pPr>
        <w:pStyle w:val="BodyText"/>
        <w:numPr>
          <w:ilvl w:val="0"/>
          <w:numId w:val="30"/>
        </w:numPr>
      </w:pPr>
      <w:r>
        <w:t>Follow step 6 again</w:t>
      </w:r>
    </w:p>
    <w:p w:rsidR="0010343A" w:rsidRPr="0010343A" w:rsidRDefault="0010343A" w:rsidP="0010343A">
      <w:pPr>
        <w:pStyle w:val="BodyText"/>
      </w:pPr>
    </w:p>
    <w:p w:rsidR="001C376C" w:rsidRPr="001C376C" w:rsidRDefault="001C376C" w:rsidP="001C376C">
      <w:pPr>
        <w:pStyle w:val="BodyText"/>
      </w:pPr>
    </w:p>
    <w:p w:rsidR="001C376C" w:rsidRPr="001C376C" w:rsidRDefault="001C376C" w:rsidP="001C376C">
      <w:pPr>
        <w:pStyle w:val="BodyText"/>
      </w:pPr>
    </w:p>
    <w:p w:rsidR="006D160F" w:rsidRPr="002103E5" w:rsidRDefault="006D160F" w:rsidP="002103E5">
      <w:pPr>
        <w:pStyle w:val="BodyText"/>
      </w:pPr>
    </w:p>
    <w:p w:rsidR="00320351" w:rsidRDefault="00320351" w:rsidP="00CB41C7">
      <w:pPr>
        <w:spacing w:after="0"/>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37"/>
        <w:gridCol w:w="457"/>
        <w:gridCol w:w="4961"/>
      </w:tblGrid>
      <w:tr w:rsidR="00B46B69" w:rsidRPr="00C239EA" w:rsidTr="0024666C">
        <w:tc>
          <w:tcPr>
            <w:tcW w:w="3337" w:type="dxa"/>
          </w:tcPr>
          <w:p w:rsidR="00B46B69" w:rsidRPr="00585C0D" w:rsidRDefault="00257992" w:rsidP="0024666C">
            <w:pPr>
              <w:pStyle w:val="BackCoverContactHeading"/>
            </w:pPr>
            <w:r>
              <w:rPr>
                <w:noProof/>
              </w:rPr>
              <mc:AlternateContent>
                <mc:Choice Requires="wpg">
                  <w:drawing>
                    <wp:anchor distT="0" distB="0" distL="114300" distR="114300" simplePos="0" relativeHeight="251834880" behindDoc="1" locked="1" layoutInCell="1" allowOverlap="1">
                      <wp:simplePos x="0" y="0"/>
                      <wp:positionH relativeFrom="page">
                        <wp:posOffset>-1728470</wp:posOffset>
                      </wp:positionH>
                      <wp:positionV relativeFrom="page">
                        <wp:posOffset>-960120</wp:posOffset>
                      </wp:positionV>
                      <wp:extent cx="9547200" cy="10958400"/>
                      <wp:effectExtent l="0" t="0" r="16510" b="0"/>
                      <wp:wrapNone/>
                      <wp:docPr id="1" name="Group 1068" descr="backgroun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47200" cy="10958400"/>
                                <a:chOff x="-1594" y="-379"/>
                                <a:chExt cx="15034" cy="17255"/>
                              </a:xfrm>
                            </wpg:grpSpPr>
                            <wps:wsp>
                              <wps:cNvPr id="2" name="Rectangle 1047"/>
                              <wps:cNvSpPr>
                                <a:spLocks noChangeArrowheads="1"/>
                              </wps:cNvSpPr>
                              <wps:spPr bwMode="auto">
                                <a:xfrm>
                                  <a:off x="-186" y="12511"/>
                                  <a:ext cx="12127" cy="436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b" anchorCtr="0" upright="1">
                                <a:noAutofit/>
                              </wps:bodyPr>
                            </wps:wsp>
                            <wps:wsp>
                              <wps:cNvPr id="3" name="Rectangle 356"/>
                              <wps:cNvSpPr>
                                <a:spLocks noChangeArrowheads="1"/>
                              </wps:cNvSpPr>
                              <wps:spPr bwMode="auto">
                                <a:xfrm>
                                  <a:off x="-331" y="-379"/>
                                  <a:ext cx="12353" cy="11565"/>
                                </a:xfrm>
                                <a:prstGeom prst="rect">
                                  <a:avLst/>
                                </a:prstGeom>
                                <a:solidFill>
                                  <a:schemeClr val="tx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wpg:cNvPr id="5" name="Group 344"/>
                              <wpg:cNvGrpSpPr>
                                <a:grpSpLocks/>
                              </wpg:cNvGrpSpPr>
                              <wpg:grpSpPr bwMode="auto">
                                <a:xfrm>
                                  <a:off x="-1594" y="8496"/>
                                  <a:ext cx="15034" cy="6083"/>
                                  <a:chOff x="0" y="-19"/>
                                  <a:chExt cx="64814" cy="26225"/>
                                </a:xfrm>
                              </wpg:grpSpPr>
                              <wps:wsp>
                                <wps:cNvPr id="6" name="Freeform 181"/>
                                <wps:cNvSpPr>
                                  <a:spLocks/>
                                </wps:cNvSpPr>
                                <wps:spPr bwMode="auto">
                                  <a:xfrm>
                                    <a:off x="0" y="-19"/>
                                    <a:ext cx="12979" cy="14973"/>
                                  </a:xfrm>
                                  <a:custGeom>
                                    <a:avLst/>
                                    <a:gdLst>
                                      <a:gd name="T0" fmla="*/ 1297940 w 2044"/>
                                      <a:gd name="T1" fmla="*/ 1122680 h 2358"/>
                                      <a:gd name="T2" fmla="*/ 648970 w 2044"/>
                                      <a:gd name="T3" fmla="*/ 1497330 h 2358"/>
                                      <a:gd name="T4" fmla="*/ 0 w 2044"/>
                                      <a:gd name="T5" fmla="*/ 1122680 h 2358"/>
                                      <a:gd name="T6" fmla="*/ 0 w 2044"/>
                                      <a:gd name="T7" fmla="*/ 374015 h 2358"/>
                                      <a:gd name="T8" fmla="*/ 648970 w 2044"/>
                                      <a:gd name="T9" fmla="*/ 0 h 2358"/>
                                      <a:gd name="T10" fmla="*/ 1297940 w 2044"/>
                                      <a:gd name="T11" fmla="*/ 374015 h 2358"/>
                                      <a:gd name="T12" fmla="*/ 1297940 w 2044"/>
                                      <a:gd name="T13" fmla="*/ 1122680 h 2358"/>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4" h="2358">
                                        <a:moveTo>
                                          <a:pt x="2044" y="1768"/>
                                        </a:moveTo>
                                        <a:lnTo>
                                          <a:pt x="1022" y="2358"/>
                                        </a:lnTo>
                                        <a:lnTo>
                                          <a:pt x="0" y="1768"/>
                                        </a:lnTo>
                                        <a:lnTo>
                                          <a:pt x="0" y="589"/>
                                        </a:lnTo>
                                        <a:lnTo>
                                          <a:pt x="1022" y="0"/>
                                        </a:lnTo>
                                        <a:lnTo>
                                          <a:pt x="2044" y="589"/>
                                        </a:lnTo>
                                        <a:lnTo>
                                          <a:pt x="2044" y="1768"/>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7" name="Freeform 182"/>
                                <wps:cNvSpPr>
                                  <a:spLocks/>
                                </wps:cNvSpPr>
                                <wps:spPr bwMode="auto">
                                  <a:xfrm>
                                    <a:off x="6489" y="11207"/>
                                    <a:ext cx="12961" cy="14999"/>
                                  </a:xfrm>
                                  <a:custGeom>
                                    <a:avLst/>
                                    <a:gdLst>
                                      <a:gd name="T0" fmla="*/ 1296035 w 2041"/>
                                      <a:gd name="T1" fmla="*/ 1125855 h 2362"/>
                                      <a:gd name="T2" fmla="*/ 648970 w 2041"/>
                                      <a:gd name="T3" fmla="*/ 1499870 h 2362"/>
                                      <a:gd name="T4" fmla="*/ 0 w 2041"/>
                                      <a:gd name="T5" fmla="*/ 1125855 h 2362"/>
                                      <a:gd name="T6" fmla="*/ 0 w 2041"/>
                                      <a:gd name="T7" fmla="*/ 374650 h 2362"/>
                                      <a:gd name="T8" fmla="*/ 648970 w 2041"/>
                                      <a:gd name="T9" fmla="*/ 0 h 2362"/>
                                      <a:gd name="T10" fmla="*/ 1296035 w 2041"/>
                                      <a:gd name="T11" fmla="*/ 374650 h 2362"/>
                                      <a:gd name="T12" fmla="*/ 1296035 w 2041"/>
                                      <a:gd name="T13" fmla="*/ 1125855 h 2362"/>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1" h="2362">
                                        <a:moveTo>
                                          <a:pt x="2041" y="1773"/>
                                        </a:moveTo>
                                        <a:lnTo>
                                          <a:pt x="1022" y="2362"/>
                                        </a:lnTo>
                                        <a:lnTo>
                                          <a:pt x="0" y="1773"/>
                                        </a:lnTo>
                                        <a:lnTo>
                                          <a:pt x="0" y="590"/>
                                        </a:lnTo>
                                        <a:lnTo>
                                          <a:pt x="1022" y="0"/>
                                        </a:lnTo>
                                        <a:lnTo>
                                          <a:pt x="2041" y="590"/>
                                        </a:lnTo>
                                        <a:lnTo>
                                          <a:pt x="2041" y="1773"/>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8" name="Freeform 183"/>
                                <wps:cNvSpPr>
                                  <a:spLocks/>
                                </wps:cNvSpPr>
                                <wps:spPr bwMode="auto">
                                  <a:xfrm>
                                    <a:off x="19450" y="11207"/>
                                    <a:ext cx="12960" cy="14999"/>
                                  </a:xfrm>
                                  <a:custGeom>
                                    <a:avLst/>
                                    <a:gdLst>
                                      <a:gd name="T0" fmla="*/ 1296035 w 2041"/>
                                      <a:gd name="T1" fmla="*/ 1125855 h 2362"/>
                                      <a:gd name="T2" fmla="*/ 648970 w 2041"/>
                                      <a:gd name="T3" fmla="*/ 1499870 h 2362"/>
                                      <a:gd name="T4" fmla="*/ 0 w 2041"/>
                                      <a:gd name="T5" fmla="*/ 1125855 h 2362"/>
                                      <a:gd name="T6" fmla="*/ 0 w 2041"/>
                                      <a:gd name="T7" fmla="*/ 374650 h 2362"/>
                                      <a:gd name="T8" fmla="*/ 648970 w 2041"/>
                                      <a:gd name="T9" fmla="*/ 0 h 2362"/>
                                      <a:gd name="T10" fmla="*/ 1296035 w 2041"/>
                                      <a:gd name="T11" fmla="*/ 374650 h 2362"/>
                                      <a:gd name="T12" fmla="*/ 1296035 w 2041"/>
                                      <a:gd name="T13" fmla="*/ 1125855 h 2362"/>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1" h="2362">
                                        <a:moveTo>
                                          <a:pt x="2041" y="1773"/>
                                        </a:moveTo>
                                        <a:lnTo>
                                          <a:pt x="1022" y="2362"/>
                                        </a:lnTo>
                                        <a:lnTo>
                                          <a:pt x="0" y="1773"/>
                                        </a:lnTo>
                                        <a:lnTo>
                                          <a:pt x="0" y="590"/>
                                        </a:lnTo>
                                        <a:lnTo>
                                          <a:pt x="1022" y="0"/>
                                        </a:lnTo>
                                        <a:lnTo>
                                          <a:pt x="2041" y="590"/>
                                        </a:lnTo>
                                        <a:lnTo>
                                          <a:pt x="2041" y="1773"/>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9" name="Freeform 184"/>
                                <wps:cNvSpPr>
                                  <a:spLocks/>
                                </wps:cNvSpPr>
                                <wps:spPr bwMode="auto">
                                  <a:xfrm>
                                    <a:off x="32410" y="11207"/>
                                    <a:ext cx="12954" cy="14999"/>
                                  </a:xfrm>
                                  <a:custGeom>
                                    <a:avLst/>
                                    <a:gdLst>
                                      <a:gd name="T0" fmla="*/ 1295400 w 2040"/>
                                      <a:gd name="T1" fmla="*/ 1125855 h 2362"/>
                                      <a:gd name="T2" fmla="*/ 648970 w 2040"/>
                                      <a:gd name="T3" fmla="*/ 1499870 h 2362"/>
                                      <a:gd name="T4" fmla="*/ 0 w 2040"/>
                                      <a:gd name="T5" fmla="*/ 1125855 h 2362"/>
                                      <a:gd name="T6" fmla="*/ 0 w 2040"/>
                                      <a:gd name="T7" fmla="*/ 374650 h 2362"/>
                                      <a:gd name="T8" fmla="*/ 648970 w 2040"/>
                                      <a:gd name="T9" fmla="*/ 0 h 2362"/>
                                      <a:gd name="T10" fmla="*/ 1295400 w 2040"/>
                                      <a:gd name="T11" fmla="*/ 374650 h 2362"/>
                                      <a:gd name="T12" fmla="*/ 1295400 w 2040"/>
                                      <a:gd name="T13" fmla="*/ 1125855 h 2362"/>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0" h="2362">
                                        <a:moveTo>
                                          <a:pt x="2040" y="1773"/>
                                        </a:moveTo>
                                        <a:lnTo>
                                          <a:pt x="1022" y="2362"/>
                                        </a:lnTo>
                                        <a:lnTo>
                                          <a:pt x="0" y="1773"/>
                                        </a:lnTo>
                                        <a:lnTo>
                                          <a:pt x="0" y="590"/>
                                        </a:lnTo>
                                        <a:lnTo>
                                          <a:pt x="1022" y="0"/>
                                        </a:lnTo>
                                        <a:lnTo>
                                          <a:pt x="2040" y="590"/>
                                        </a:lnTo>
                                        <a:lnTo>
                                          <a:pt x="2040" y="1773"/>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10" name="Freeform 185"/>
                                <wps:cNvSpPr>
                                  <a:spLocks/>
                                </wps:cNvSpPr>
                                <wps:spPr bwMode="auto">
                                  <a:xfrm>
                                    <a:off x="45364" y="11207"/>
                                    <a:ext cx="12986" cy="14999"/>
                                  </a:xfrm>
                                  <a:custGeom>
                                    <a:avLst/>
                                    <a:gdLst>
                                      <a:gd name="T0" fmla="*/ 1298575 w 2045"/>
                                      <a:gd name="T1" fmla="*/ 1125855 h 2362"/>
                                      <a:gd name="T2" fmla="*/ 649605 w 2045"/>
                                      <a:gd name="T3" fmla="*/ 1499870 h 2362"/>
                                      <a:gd name="T4" fmla="*/ 0 w 2045"/>
                                      <a:gd name="T5" fmla="*/ 1125855 h 2362"/>
                                      <a:gd name="T6" fmla="*/ 0 w 2045"/>
                                      <a:gd name="T7" fmla="*/ 374650 h 2362"/>
                                      <a:gd name="T8" fmla="*/ 649605 w 2045"/>
                                      <a:gd name="T9" fmla="*/ 0 h 2362"/>
                                      <a:gd name="T10" fmla="*/ 1298575 w 2045"/>
                                      <a:gd name="T11" fmla="*/ 374650 h 2362"/>
                                      <a:gd name="T12" fmla="*/ 1298575 w 2045"/>
                                      <a:gd name="T13" fmla="*/ 1125855 h 2362"/>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5" h="2362">
                                        <a:moveTo>
                                          <a:pt x="2045" y="1773"/>
                                        </a:moveTo>
                                        <a:lnTo>
                                          <a:pt x="1023" y="2362"/>
                                        </a:lnTo>
                                        <a:lnTo>
                                          <a:pt x="0" y="1773"/>
                                        </a:lnTo>
                                        <a:lnTo>
                                          <a:pt x="0" y="590"/>
                                        </a:lnTo>
                                        <a:lnTo>
                                          <a:pt x="1023" y="0"/>
                                        </a:lnTo>
                                        <a:lnTo>
                                          <a:pt x="2045" y="590"/>
                                        </a:lnTo>
                                        <a:lnTo>
                                          <a:pt x="2045" y="1773"/>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11" name="Freeform 186"/>
                                <wps:cNvSpPr>
                                  <a:spLocks/>
                                </wps:cNvSpPr>
                                <wps:spPr bwMode="auto">
                                  <a:xfrm>
                                    <a:off x="12979" y="-19"/>
                                    <a:ext cx="12960" cy="14973"/>
                                  </a:xfrm>
                                  <a:custGeom>
                                    <a:avLst/>
                                    <a:gdLst>
                                      <a:gd name="T0" fmla="*/ 1296035 w 2041"/>
                                      <a:gd name="T1" fmla="*/ 1122680 h 2358"/>
                                      <a:gd name="T2" fmla="*/ 647065 w 2041"/>
                                      <a:gd name="T3" fmla="*/ 1497330 h 2358"/>
                                      <a:gd name="T4" fmla="*/ 0 w 2041"/>
                                      <a:gd name="T5" fmla="*/ 1122680 h 2358"/>
                                      <a:gd name="T6" fmla="*/ 0 w 2041"/>
                                      <a:gd name="T7" fmla="*/ 374015 h 2358"/>
                                      <a:gd name="T8" fmla="*/ 647065 w 2041"/>
                                      <a:gd name="T9" fmla="*/ 0 h 2358"/>
                                      <a:gd name="T10" fmla="*/ 1296035 w 2041"/>
                                      <a:gd name="T11" fmla="*/ 374015 h 2358"/>
                                      <a:gd name="T12" fmla="*/ 1296035 w 2041"/>
                                      <a:gd name="T13" fmla="*/ 1122680 h 2358"/>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1" h="2358">
                                        <a:moveTo>
                                          <a:pt x="2041" y="1768"/>
                                        </a:moveTo>
                                        <a:lnTo>
                                          <a:pt x="1019" y="2358"/>
                                        </a:lnTo>
                                        <a:lnTo>
                                          <a:pt x="0" y="1768"/>
                                        </a:lnTo>
                                        <a:lnTo>
                                          <a:pt x="0" y="589"/>
                                        </a:lnTo>
                                        <a:lnTo>
                                          <a:pt x="1019" y="0"/>
                                        </a:lnTo>
                                        <a:lnTo>
                                          <a:pt x="2041" y="589"/>
                                        </a:lnTo>
                                        <a:lnTo>
                                          <a:pt x="2041" y="1768"/>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13" name="Freeform 187"/>
                                <wps:cNvSpPr>
                                  <a:spLocks/>
                                </wps:cNvSpPr>
                                <wps:spPr bwMode="auto">
                                  <a:xfrm>
                                    <a:off x="25939" y="-19"/>
                                    <a:ext cx="12961" cy="14973"/>
                                  </a:xfrm>
                                  <a:custGeom>
                                    <a:avLst/>
                                    <a:gdLst>
                                      <a:gd name="T0" fmla="*/ 1296035 w 2041"/>
                                      <a:gd name="T1" fmla="*/ 1122680 h 2358"/>
                                      <a:gd name="T2" fmla="*/ 647065 w 2041"/>
                                      <a:gd name="T3" fmla="*/ 1497330 h 2358"/>
                                      <a:gd name="T4" fmla="*/ 0 w 2041"/>
                                      <a:gd name="T5" fmla="*/ 1122680 h 2358"/>
                                      <a:gd name="T6" fmla="*/ 0 w 2041"/>
                                      <a:gd name="T7" fmla="*/ 374015 h 2358"/>
                                      <a:gd name="T8" fmla="*/ 647065 w 2041"/>
                                      <a:gd name="T9" fmla="*/ 0 h 2358"/>
                                      <a:gd name="T10" fmla="*/ 1296035 w 2041"/>
                                      <a:gd name="T11" fmla="*/ 374015 h 2358"/>
                                      <a:gd name="T12" fmla="*/ 1296035 w 2041"/>
                                      <a:gd name="T13" fmla="*/ 1122680 h 2358"/>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1" h="2358">
                                        <a:moveTo>
                                          <a:pt x="2041" y="1768"/>
                                        </a:moveTo>
                                        <a:lnTo>
                                          <a:pt x="1019" y="2358"/>
                                        </a:lnTo>
                                        <a:lnTo>
                                          <a:pt x="0" y="1768"/>
                                        </a:lnTo>
                                        <a:lnTo>
                                          <a:pt x="0" y="589"/>
                                        </a:lnTo>
                                        <a:lnTo>
                                          <a:pt x="1019" y="0"/>
                                        </a:lnTo>
                                        <a:lnTo>
                                          <a:pt x="2041" y="589"/>
                                        </a:lnTo>
                                        <a:lnTo>
                                          <a:pt x="2041" y="1768"/>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14" name="Freeform 188"/>
                                <wps:cNvSpPr>
                                  <a:spLocks/>
                                </wps:cNvSpPr>
                                <wps:spPr bwMode="auto">
                                  <a:xfrm>
                                    <a:off x="38900" y="-19"/>
                                    <a:ext cx="12960" cy="14973"/>
                                  </a:xfrm>
                                  <a:custGeom>
                                    <a:avLst/>
                                    <a:gdLst>
                                      <a:gd name="T0" fmla="*/ 1296035 w 2041"/>
                                      <a:gd name="T1" fmla="*/ 1122680 h 2358"/>
                                      <a:gd name="T2" fmla="*/ 646430 w 2041"/>
                                      <a:gd name="T3" fmla="*/ 1497330 h 2358"/>
                                      <a:gd name="T4" fmla="*/ 0 w 2041"/>
                                      <a:gd name="T5" fmla="*/ 1122680 h 2358"/>
                                      <a:gd name="T6" fmla="*/ 0 w 2041"/>
                                      <a:gd name="T7" fmla="*/ 374015 h 2358"/>
                                      <a:gd name="T8" fmla="*/ 646430 w 2041"/>
                                      <a:gd name="T9" fmla="*/ 0 h 2358"/>
                                      <a:gd name="T10" fmla="*/ 1296035 w 2041"/>
                                      <a:gd name="T11" fmla="*/ 374015 h 2358"/>
                                      <a:gd name="T12" fmla="*/ 1296035 w 2041"/>
                                      <a:gd name="T13" fmla="*/ 1122680 h 2358"/>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1" h="2358">
                                        <a:moveTo>
                                          <a:pt x="2041" y="1768"/>
                                        </a:moveTo>
                                        <a:lnTo>
                                          <a:pt x="1018" y="2358"/>
                                        </a:lnTo>
                                        <a:lnTo>
                                          <a:pt x="0" y="1768"/>
                                        </a:lnTo>
                                        <a:lnTo>
                                          <a:pt x="0" y="589"/>
                                        </a:lnTo>
                                        <a:lnTo>
                                          <a:pt x="1018" y="0"/>
                                        </a:lnTo>
                                        <a:lnTo>
                                          <a:pt x="2041" y="589"/>
                                        </a:lnTo>
                                        <a:lnTo>
                                          <a:pt x="2041" y="1768"/>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15" name="Freeform 189"/>
                                <wps:cNvSpPr>
                                  <a:spLocks/>
                                </wps:cNvSpPr>
                                <wps:spPr bwMode="auto">
                                  <a:xfrm>
                                    <a:off x="51860" y="-19"/>
                                    <a:ext cx="12954" cy="14973"/>
                                  </a:xfrm>
                                  <a:custGeom>
                                    <a:avLst/>
                                    <a:gdLst>
                                      <a:gd name="T0" fmla="*/ 1295400 w 2040"/>
                                      <a:gd name="T1" fmla="*/ 1122680 h 2358"/>
                                      <a:gd name="T2" fmla="*/ 648970 w 2040"/>
                                      <a:gd name="T3" fmla="*/ 1497330 h 2358"/>
                                      <a:gd name="T4" fmla="*/ 0 w 2040"/>
                                      <a:gd name="T5" fmla="*/ 1122680 h 2358"/>
                                      <a:gd name="T6" fmla="*/ 0 w 2040"/>
                                      <a:gd name="T7" fmla="*/ 374015 h 2358"/>
                                      <a:gd name="T8" fmla="*/ 648970 w 2040"/>
                                      <a:gd name="T9" fmla="*/ 0 h 2358"/>
                                      <a:gd name="T10" fmla="*/ 1295400 w 2040"/>
                                      <a:gd name="T11" fmla="*/ 374015 h 2358"/>
                                      <a:gd name="T12" fmla="*/ 1295400 w 2040"/>
                                      <a:gd name="T13" fmla="*/ 1122680 h 2358"/>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040" h="2358">
                                        <a:moveTo>
                                          <a:pt x="2040" y="1768"/>
                                        </a:moveTo>
                                        <a:lnTo>
                                          <a:pt x="1022" y="2358"/>
                                        </a:lnTo>
                                        <a:lnTo>
                                          <a:pt x="0" y="1768"/>
                                        </a:lnTo>
                                        <a:lnTo>
                                          <a:pt x="0" y="589"/>
                                        </a:lnTo>
                                        <a:lnTo>
                                          <a:pt x="1022" y="0"/>
                                        </a:lnTo>
                                        <a:lnTo>
                                          <a:pt x="2040" y="589"/>
                                        </a:lnTo>
                                        <a:lnTo>
                                          <a:pt x="2040" y="1768"/>
                                        </a:lnTo>
                                        <a:close/>
                                      </a:path>
                                    </a:pathLst>
                                  </a:custGeom>
                                  <a:solidFill>
                                    <a:schemeClr val="tx1">
                                      <a:lumMod val="100000"/>
                                      <a:lumOff val="0"/>
                                    </a:schemeClr>
                                  </a:solidFill>
                                  <a:ln w="12700">
                                    <a:solidFill>
                                      <a:schemeClr val="tx1">
                                        <a:lumMod val="100000"/>
                                        <a:lumOff val="0"/>
                                      </a:schemeClr>
                                    </a:solidFill>
                                    <a:round/>
                                    <a:headEnd/>
                                    <a:tailEnd/>
                                  </a:ln>
                                </wps:spPr>
                                <wps:bodyPr rot="0" vert="horz" wrap="square" lIns="91440" tIns="45720" rIns="91440" bIns="45720" anchor="t" anchorCtr="0" upright="1">
                                  <a:noAutofit/>
                                </wps:bodyPr>
                              </wps:wsp>
                            </wpg:grpSp>
                            <wpg:grpSp>
                              <wpg:cNvPr id="16" name="Group 354"/>
                              <wpg:cNvGrpSpPr>
                                <a:grpSpLocks/>
                              </wpg:cNvGrpSpPr>
                              <wpg:grpSpPr bwMode="auto">
                                <a:xfrm>
                                  <a:off x="88" y="8570"/>
                                  <a:ext cx="11699" cy="5957"/>
                                  <a:chOff x="0" y="0"/>
                                  <a:chExt cx="50433" cy="25682"/>
                                </a:xfrm>
                              </wpg:grpSpPr>
                              <wps:wsp>
                                <wps:cNvPr id="17" name="Freeform 202"/>
                                <wps:cNvSpPr>
                                  <a:spLocks/>
                                </wps:cNvSpPr>
                                <wps:spPr bwMode="auto">
                                  <a:xfrm>
                                    <a:off x="45404" y="22387"/>
                                    <a:ext cx="5029" cy="3295"/>
                                  </a:xfrm>
                                  <a:custGeom>
                                    <a:avLst/>
                                    <a:gdLst>
                                      <a:gd name="T0" fmla="*/ 502920 w 234"/>
                                      <a:gd name="T1" fmla="*/ 56005 h 153"/>
                                      <a:gd name="T2" fmla="*/ 502920 w 234"/>
                                      <a:gd name="T3" fmla="*/ 56005 h 153"/>
                                      <a:gd name="T4" fmla="*/ 502920 w 234"/>
                                      <a:gd name="T5" fmla="*/ 56005 h 153"/>
                                      <a:gd name="T6" fmla="*/ 502920 w 234"/>
                                      <a:gd name="T7" fmla="*/ 36618 h 153"/>
                                      <a:gd name="T8" fmla="*/ 502920 w 234"/>
                                      <a:gd name="T9" fmla="*/ 25848 h 153"/>
                                      <a:gd name="T10" fmla="*/ 500771 w 234"/>
                                      <a:gd name="T11" fmla="*/ 21540 h 153"/>
                                      <a:gd name="T12" fmla="*/ 496472 w 234"/>
                                      <a:gd name="T13" fmla="*/ 17232 h 153"/>
                                      <a:gd name="T14" fmla="*/ 492174 w 234"/>
                                      <a:gd name="T15" fmla="*/ 15078 h 153"/>
                                      <a:gd name="T16" fmla="*/ 470682 w 234"/>
                                      <a:gd name="T17" fmla="*/ 2154 h 153"/>
                                      <a:gd name="T18" fmla="*/ 470682 w 234"/>
                                      <a:gd name="T19" fmla="*/ 2154 h 153"/>
                                      <a:gd name="T20" fmla="*/ 470682 w 234"/>
                                      <a:gd name="T21" fmla="*/ 2154 h 153"/>
                                      <a:gd name="T22" fmla="*/ 459935 w 234"/>
                                      <a:gd name="T23" fmla="*/ 2154 h 153"/>
                                      <a:gd name="T24" fmla="*/ 6448 w 234"/>
                                      <a:gd name="T25" fmla="*/ 264944 h 153"/>
                                      <a:gd name="T26" fmla="*/ 0 w 234"/>
                                      <a:gd name="T27" fmla="*/ 273560 h 153"/>
                                      <a:gd name="T28" fmla="*/ 0 w 234"/>
                                      <a:gd name="T29" fmla="*/ 273560 h 153"/>
                                      <a:gd name="T30" fmla="*/ 0 w 234"/>
                                      <a:gd name="T31" fmla="*/ 273560 h 153"/>
                                      <a:gd name="T32" fmla="*/ 0 w 234"/>
                                      <a:gd name="T33" fmla="*/ 292947 h 153"/>
                                      <a:gd name="T34" fmla="*/ 0 w 234"/>
                                      <a:gd name="T35" fmla="*/ 303717 h 153"/>
                                      <a:gd name="T36" fmla="*/ 2149 w 234"/>
                                      <a:gd name="T37" fmla="*/ 310179 h 153"/>
                                      <a:gd name="T38" fmla="*/ 6448 w 234"/>
                                      <a:gd name="T39" fmla="*/ 314487 h 153"/>
                                      <a:gd name="T40" fmla="*/ 10746 w 234"/>
                                      <a:gd name="T41" fmla="*/ 316641 h 153"/>
                                      <a:gd name="T42" fmla="*/ 32238 w 234"/>
                                      <a:gd name="T43" fmla="*/ 327411 h 153"/>
                                      <a:gd name="T44" fmla="*/ 32238 w 234"/>
                                      <a:gd name="T45" fmla="*/ 327411 h 153"/>
                                      <a:gd name="T46" fmla="*/ 42985 w 234"/>
                                      <a:gd name="T47" fmla="*/ 327411 h 153"/>
                                      <a:gd name="T48" fmla="*/ 496472 w 234"/>
                                      <a:gd name="T49" fmla="*/ 64621 h 153"/>
                                      <a:gd name="T50" fmla="*/ 502920 w 234"/>
                                      <a:gd name="T51" fmla="*/ 56005 h 15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34" h="153">
                                        <a:moveTo>
                                          <a:pt x="234" y="26"/>
                                        </a:moveTo>
                                        <a:cubicBezTo>
                                          <a:pt x="234" y="26"/>
                                          <a:pt x="234" y="26"/>
                                          <a:pt x="234" y="26"/>
                                        </a:cubicBezTo>
                                        <a:cubicBezTo>
                                          <a:pt x="234" y="26"/>
                                          <a:pt x="234" y="26"/>
                                          <a:pt x="234" y="26"/>
                                        </a:cubicBezTo>
                                        <a:cubicBezTo>
                                          <a:pt x="234" y="17"/>
                                          <a:pt x="234" y="17"/>
                                          <a:pt x="234" y="17"/>
                                        </a:cubicBezTo>
                                        <a:cubicBezTo>
                                          <a:pt x="234" y="12"/>
                                          <a:pt x="234" y="12"/>
                                          <a:pt x="234" y="12"/>
                                        </a:cubicBezTo>
                                        <a:cubicBezTo>
                                          <a:pt x="234" y="11"/>
                                          <a:pt x="233" y="10"/>
                                          <a:pt x="233" y="10"/>
                                        </a:cubicBezTo>
                                        <a:cubicBezTo>
                                          <a:pt x="233" y="9"/>
                                          <a:pt x="232" y="8"/>
                                          <a:pt x="231" y="8"/>
                                        </a:cubicBezTo>
                                        <a:cubicBezTo>
                                          <a:pt x="229" y="7"/>
                                          <a:pt x="229" y="7"/>
                                          <a:pt x="229" y="7"/>
                                        </a:cubicBezTo>
                                        <a:cubicBezTo>
                                          <a:pt x="219" y="1"/>
                                          <a:pt x="219" y="1"/>
                                          <a:pt x="219" y="1"/>
                                        </a:cubicBezTo>
                                        <a:cubicBezTo>
                                          <a:pt x="219" y="1"/>
                                          <a:pt x="219" y="1"/>
                                          <a:pt x="219" y="1"/>
                                        </a:cubicBezTo>
                                        <a:cubicBezTo>
                                          <a:pt x="219" y="1"/>
                                          <a:pt x="219" y="1"/>
                                          <a:pt x="219" y="1"/>
                                        </a:cubicBezTo>
                                        <a:cubicBezTo>
                                          <a:pt x="218" y="0"/>
                                          <a:pt x="216" y="0"/>
                                          <a:pt x="214" y="1"/>
                                        </a:cubicBezTo>
                                        <a:cubicBezTo>
                                          <a:pt x="3" y="123"/>
                                          <a:pt x="3" y="123"/>
                                          <a:pt x="3" y="123"/>
                                        </a:cubicBezTo>
                                        <a:cubicBezTo>
                                          <a:pt x="1" y="124"/>
                                          <a:pt x="0" y="126"/>
                                          <a:pt x="0" y="127"/>
                                        </a:cubicBezTo>
                                        <a:cubicBezTo>
                                          <a:pt x="0" y="127"/>
                                          <a:pt x="0" y="127"/>
                                          <a:pt x="0" y="127"/>
                                        </a:cubicBezTo>
                                        <a:cubicBezTo>
                                          <a:pt x="0" y="127"/>
                                          <a:pt x="0" y="127"/>
                                          <a:pt x="0" y="127"/>
                                        </a:cubicBezTo>
                                        <a:cubicBezTo>
                                          <a:pt x="0" y="136"/>
                                          <a:pt x="0" y="136"/>
                                          <a:pt x="0" y="136"/>
                                        </a:cubicBezTo>
                                        <a:cubicBezTo>
                                          <a:pt x="0" y="141"/>
                                          <a:pt x="0" y="141"/>
                                          <a:pt x="0" y="141"/>
                                        </a:cubicBezTo>
                                        <a:cubicBezTo>
                                          <a:pt x="0" y="142"/>
                                          <a:pt x="0" y="143"/>
                                          <a:pt x="1" y="144"/>
                                        </a:cubicBezTo>
                                        <a:cubicBezTo>
                                          <a:pt x="1" y="144"/>
                                          <a:pt x="2" y="145"/>
                                          <a:pt x="3" y="146"/>
                                        </a:cubicBezTo>
                                        <a:cubicBezTo>
                                          <a:pt x="5" y="147"/>
                                          <a:pt x="5" y="147"/>
                                          <a:pt x="5" y="147"/>
                                        </a:cubicBezTo>
                                        <a:cubicBezTo>
                                          <a:pt x="15" y="152"/>
                                          <a:pt x="15" y="152"/>
                                          <a:pt x="15" y="152"/>
                                        </a:cubicBezTo>
                                        <a:cubicBezTo>
                                          <a:pt x="15" y="152"/>
                                          <a:pt x="15" y="152"/>
                                          <a:pt x="15" y="152"/>
                                        </a:cubicBezTo>
                                        <a:cubicBezTo>
                                          <a:pt x="16" y="153"/>
                                          <a:pt x="18" y="153"/>
                                          <a:pt x="20" y="152"/>
                                        </a:cubicBezTo>
                                        <a:cubicBezTo>
                                          <a:pt x="43" y="139"/>
                                          <a:pt x="231" y="30"/>
                                          <a:pt x="231" y="30"/>
                                        </a:cubicBezTo>
                                        <a:cubicBezTo>
                                          <a:pt x="233" y="29"/>
                                          <a:pt x="234" y="28"/>
                                          <a:pt x="234" y="2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204"/>
                                <wps:cNvSpPr>
                                  <a:spLocks/>
                                </wps:cNvSpPr>
                                <wps:spPr bwMode="auto">
                                  <a:xfrm>
                                    <a:off x="38783" y="22387"/>
                                    <a:ext cx="5029" cy="3295"/>
                                  </a:xfrm>
                                  <a:custGeom>
                                    <a:avLst/>
                                    <a:gdLst>
                                      <a:gd name="T0" fmla="*/ 472831 w 234"/>
                                      <a:gd name="T1" fmla="*/ 327411 h 153"/>
                                      <a:gd name="T2" fmla="*/ 472831 w 234"/>
                                      <a:gd name="T3" fmla="*/ 327411 h 153"/>
                                      <a:gd name="T4" fmla="*/ 472831 w 234"/>
                                      <a:gd name="T5" fmla="*/ 327411 h 153"/>
                                      <a:gd name="T6" fmla="*/ 487875 w 234"/>
                                      <a:gd name="T7" fmla="*/ 318795 h 153"/>
                                      <a:gd name="T8" fmla="*/ 496472 w 234"/>
                                      <a:gd name="T9" fmla="*/ 314487 h 153"/>
                                      <a:gd name="T10" fmla="*/ 500771 w 234"/>
                                      <a:gd name="T11" fmla="*/ 310179 h 153"/>
                                      <a:gd name="T12" fmla="*/ 502920 w 234"/>
                                      <a:gd name="T13" fmla="*/ 303717 h 153"/>
                                      <a:gd name="T14" fmla="*/ 502920 w 234"/>
                                      <a:gd name="T15" fmla="*/ 299409 h 153"/>
                                      <a:gd name="T16" fmla="*/ 502920 w 234"/>
                                      <a:gd name="T17" fmla="*/ 273560 h 153"/>
                                      <a:gd name="T18" fmla="*/ 502920 w 234"/>
                                      <a:gd name="T19" fmla="*/ 273560 h 153"/>
                                      <a:gd name="T20" fmla="*/ 502920 w 234"/>
                                      <a:gd name="T21" fmla="*/ 273560 h 153"/>
                                      <a:gd name="T22" fmla="*/ 498622 w 234"/>
                                      <a:gd name="T23" fmla="*/ 264944 h 153"/>
                                      <a:gd name="T24" fmla="*/ 42985 w 234"/>
                                      <a:gd name="T25" fmla="*/ 2154 h 153"/>
                                      <a:gd name="T26" fmla="*/ 32238 w 234"/>
                                      <a:gd name="T27" fmla="*/ 2154 h 153"/>
                                      <a:gd name="T28" fmla="*/ 32238 w 234"/>
                                      <a:gd name="T29" fmla="*/ 2154 h 153"/>
                                      <a:gd name="T30" fmla="*/ 32238 w 234"/>
                                      <a:gd name="T31" fmla="*/ 2154 h 153"/>
                                      <a:gd name="T32" fmla="*/ 32238 w 234"/>
                                      <a:gd name="T33" fmla="*/ 2154 h 153"/>
                                      <a:gd name="T34" fmla="*/ 15045 w 234"/>
                                      <a:gd name="T35" fmla="*/ 10770 h 153"/>
                                      <a:gd name="T36" fmla="*/ 6448 w 234"/>
                                      <a:gd name="T37" fmla="*/ 17232 h 153"/>
                                      <a:gd name="T38" fmla="*/ 2149 w 234"/>
                                      <a:gd name="T39" fmla="*/ 21540 h 153"/>
                                      <a:gd name="T40" fmla="*/ 0 w 234"/>
                                      <a:gd name="T41" fmla="*/ 25848 h 153"/>
                                      <a:gd name="T42" fmla="*/ 0 w 234"/>
                                      <a:gd name="T43" fmla="*/ 30156 h 153"/>
                                      <a:gd name="T44" fmla="*/ 0 w 234"/>
                                      <a:gd name="T45" fmla="*/ 56005 h 153"/>
                                      <a:gd name="T46" fmla="*/ 2149 w 234"/>
                                      <a:gd name="T47" fmla="*/ 56005 h 153"/>
                                      <a:gd name="T48" fmla="*/ 6448 w 234"/>
                                      <a:gd name="T49" fmla="*/ 64621 h 153"/>
                                      <a:gd name="T50" fmla="*/ 462085 w 234"/>
                                      <a:gd name="T51" fmla="*/ 327411 h 153"/>
                                      <a:gd name="T52" fmla="*/ 472831 w 234"/>
                                      <a:gd name="T53" fmla="*/ 327411 h 153"/>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34" h="153">
                                        <a:moveTo>
                                          <a:pt x="220" y="152"/>
                                        </a:moveTo>
                                        <a:cubicBezTo>
                                          <a:pt x="220" y="152"/>
                                          <a:pt x="220" y="152"/>
                                          <a:pt x="220" y="152"/>
                                        </a:cubicBezTo>
                                        <a:cubicBezTo>
                                          <a:pt x="220" y="152"/>
                                          <a:pt x="220" y="152"/>
                                          <a:pt x="220" y="152"/>
                                        </a:cubicBezTo>
                                        <a:cubicBezTo>
                                          <a:pt x="227" y="148"/>
                                          <a:pt x="227" y="148"/>
                                          <a:pt x="227" y="148"/>
                                        </a:cubicBezTo>
                                        <a:cubicBezTo>
                                          <a:pt x="231" y="146"/>
                                          <a:pt x="231" y="146"/>
                                          <a:pt x="231" y="146"/>
                                        </a:cubicBezTo>
                                        <a:cubicBezTo>
                                          <a:pt x="232" y="145"/>
                                          <a:pt x="233" y="144"/>
                                          <a:pt x="233" y="144"/>
                                        </a:cubicBezTo>
                                        <a:cubicBezTo>
                                          <a:pt x="234" y="143"/>
                                          <a:pt x="234" y="142"/>
                                          <a:pt x="234" y="141"/>
                                        </a:cubicBezTo>
                                        <a:cubicBezTo>
                                          <a:pt x="234" y="139"/>
                                          <a:pt x="234" y="139"/>
                                          <a:pt x="234" y="139"/>
                                        </a:cubicBezTo>
                                        <a:cubicBezTo>
                                          <a:pt x="234" y="127"/>
                                          <a:pt x="234" y="127"/>
                                          <a:pt x="234" y="127"/>
                                        </a:cubicBezTo>
                                        <a:cubicBezTo>
                                          <a:pt x="234" y="127"/>
                                          <a:pt x="234" y="127"/>
                                          <a:pt x="234" y="127"/>
                                        </a:cubicBezTo>
                                        <a:cubicBezTo>
                                          <a:pt x="234" y="127"/>
                                          <a:pt x="234" y="127"/>
                                          <a:pt x="234" y="127"/>
                                        </a:cubicBezTo>
                                        <a:cubicBezTo>
                                          <a:pt x="234" y="126"/>
                                          <a:pt x="233" y="124"/>
                                          <a:pt x="232" y="123"/>
                                        </a:cubicBezTo>
                                        <a:cubicBezTo>
                                          <a:pt x="20" y="1"/>
                                          <a:pt x="20" y="1"/>
                                          <a:pt x="20" y="1"/>
                                        </a:cubicBezTo>
                                        <a:cubicBezTo>
                                          <a:pt x="18" y="0"/>
                                          <a:pt x="17" y="0"/>
                                          <a:pt x="15" y="1"/>
                                        </a:cubicBezTo>
                                        <a:cubicBezTo>
                                          <a:pt x="15" y="1"/>
                                          <a:pt x="15" y="1"/>
                                          <a:pt x="15" y="1"/>
                                        </a:cubicBezTo>
                                        <a:cubicBezTo>
                                          <a:pt x="15" y="1"/>
                                          <a:pt x="15" y="1"/>
                                          <a:pt x="15" y="1"/>
                                        </a:cubicBezTo>
                                        <a:cubicBezTo>
                                          <a:pt x="15" y="1"/>
                                          <a:pt x="15" y="1"/>
                                          <a:pt x="15" y="1"/>
                                        </a:cubicBezTo>
                                        <a:cubicBezTo>
                                          <a:pt x="7" y="5"/>
                                          <a:pt x="7" y="5"/>
                                          <a:pt x="7" y="5"/>
                                        </a:cubicBezTo>
                                        <a:cubicBezTo>
                                          <a:pt x="3" y="8"/>
                                          <a:pt x="3" y="8"/>
                                          <a:pt x="3" y="8"/>
                                        </a:cubicBezTo>
                                        <a:cubicBezTo>
                                          <a:pt x="2" y="8"/>
                                          <a:pt x="2" y="9"/>
                                          <a:pt x="1" y="10"/>
                                        </a:cubicBezTo>
                                        <a:cubicBezTo>
                                          <a:pt x="1" y="10"/>
                                          <a:pt x="0" y="11"/>
                                          <a:pt x="0" y="12"/>
                                        </a:cubicBezTo>
                                        <a:cubicBezTo>
                                          <a:pt x="0" y="14"/>
                                          <a:pt x="0" y="14"/>
                                          <a:pt x="0" y="14"/>
                                        </a:cubicBezTo>
                                        <a:cubicBezTo>
                                          <a:pt x="0" y="26"/>
                                          <a:pt x="0" y="26"/>
                                          <a:pt x="0" y="26"/>
                                        </a:cubicBezTo>
                                        <a:cubicBezTo>
                                          <a:pt x="1" y="26"/>
                                          <a:pt x="1" y="26"/>
                                          <a:pt x="1" y="26"/>
                                        </a:cubicBezTo>
                                        <a:cubicBezTo>
                                          <a:pt x="1" y="28"/>
                                          <a:pt x="1" y="29"/>
                                          <a:pt x="3" y="30"/>
                                        </a:cubicBezTo>
                                        <a:cubicBezTo>
                                          <a:pt x="27" y="44"/>
                                          <a:pt x="215" y="152"/>
                                          <a:pt x="215" y="152"/>
                                        </a:cubicBezTo>
                                        <a:cubicBezTo>
                                          <a:pt x="216" y="153"/>
                                          <a:pt x="218" y="153"/>
                                          <a:pt x="220" y="152"/>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7"/>
                                <wps:cNvSpPr>
                                  <a:spLocks/>
                                </wps:cNvSpPr>
                                <wps:spPr bwMode="auto">
                                  <a:xfrm>
                                    <a:off x="37837" y="15607"/>
                                    <a:ext cx="711" cy="5785"/>
                                  </a:xfrm>
                                  <a:custGeom>
                                    <a:avLst/>
                                    <a:gdLst>
                                      <a:gd name="T0" fmla="*/ 4310 w 33"/>
                                      <a:gd name="T1" fmla="*/ 561281 h 269"/>
                                      <a:gd name="T2" fmla="*/ 4310 w 33"/>
                                      <a:gd name="T3" fmla="*/ 561281 h 269"/>
                                      <a:gd name="T4" fmla="*/ 4310 w 33"/>
                                      <a:gd name="T5" fmla="*/ 561281 h 269"/>
                                      <a:gd name="T6" fmla="*/ 4310 w 33"/>
                                      <a:gd name="T7" fmla="*/ 561281 h 269"/>
                                      <a:gd name="T8" fmla="*/ 21552 w 33"/>
                                      <a:gd name="T9" fmla="*/ 569883 h 269"/>
                                      <a:gd name="T10" fmla="*/ 30172 w 33"/>
                                      <a:gd name="T11" fmla="*/ 576334 h 269"/>
                                      <a:gd name="T12" fmla="*/ 34482 w 33"/>
                                      <a:gd name="T13" fmla="*/ 578485 h 269"/>
                                      <a:gd name="T14" fmla="*/ 40948 w 33"/>
                                      <a:gd name="T15" fmla="*/ 576334 h 269"/>
                                      <a:gd name="T16" fmla="*/ 45258 w 33"/>
                                      <a:gd name="T17" fmla="*/ 574184 h 269"/>
                                      <a:gd name="T18" fmla="*/ 66810 w 33"/>
                                      <a:gd name="T19" fmla="*/ 561281 h 269"/>
                                      <a:gd name="T20" fmla="*/ 66810 w 33"/>
                                      <a:gd name="T21" fmla="*/ 561281 h 269"/>
                                      <a:gd name="T22" fmla="*/ 66810 w 33"/>
                                      <a:gd name="T23" fmla="*/ 561281 h 269"/>
                                      <a:gd name="T24" fmla="*/ 66810 w 33"/>
                                      <a:gd name="T25" fmla="*/ 561281 h 269"/>
                                      <a:gd name="T26" fmla="*/ 71120 w 33"/>
                                      <a:gd name="T27" fmla="*/ 552679 h 269"/>
                                      <a:gd name="T28" fmla="*/ 71120 w 33"/>
                                      <a:gd name="T29" fmla="*/ 25806 h 269"/>
                                      <a:gd name="T30" fmla="*/ 66810 w 33"/>
                                      <a:gd name="T31" fmla="*/ 17204 h 269"/>
                                      <a:gd name="T32" fmla="*/ 66810 w 33"/>
                                      <a:gd name="T33" fmla="*/ 17204 h 269"/>
                                      <a:gd name="T34" fmla="*/ 49568 w 33"/>
                                      <a:gd name="T35" fmla="*/ 6452 h 269"/>
                                      <a:gd name="T36" fmla="*/ 40948 w 33"/>
                                      <a:gd name="T37" fmla="*/ 2151 h 269"/>
                                      <a:gd name="T38" fmla="*/ 34482 w 33"/>
                                      <a:gd name="T39" fmla="*/ 0 h 269"/>
                                      <a:gd name="T40" fmla="*/ 30172 w 33"/>
                                      <a:gd name="T41" fmla="*/ 2151 h 269"/>
                                      <a:gd name="T42" fmla="*/ 25862 w 33"/>
                                      <a:gd name="T43" fmla="*/ 4301 h 269"/>
                                      <a:gd name="T44" fmla="*/ 4310 w 33"/>
                                      <a:gd name="T45" fmla="*/ 17204 h 269"/>
                                      <a:gd name="T46" fmla="*/ 4310 w 33"/>
                                      <a:gd name="T47" fmla="*/ 17204 h 269"/>
                                      <a:gd name="T48" fmla="*/ 0 w 33"/>
                                      <a:gd name="T49" fmla="*/ 25806 h 269"/>
                                      <a:gd name="T50" fmla="*/ 0 w 33"/>
                                      <a:gd name="T51" fmla="*/ 552679 h 269"/>
                                      <a:gd name="T52" fmla="*/ 4310 w 33"/>
                                      <a:gd name="T53" fmla="*/ 561281 h 269"/>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33" h="269">
                                        <a:moveTo>
                                          <a:pt x="2" y="261"/>
                                        </a:moveTo>
                                        <a:cubicBezTo>
                                          <a:pt x="2" y="261"/>
                                          <a:pt x="2" y="261"/>
                                          <a:pt x="2" y="261"/>
                                        </a:cubicBezTo>
                                        <a:cubicBezTo>
                                          <a:pt x="2" y="261"/>
                                          <a:pt x="2" y="261"/>
                                          <a:pt x="2" y="261"/>
                                        </a:cubicBezTo>
                                        <a:cubicBezTo>
                                          <a:pt x="2" y="261"/>
                                          <a:pt x="2" y="261"/>
                                          <a:pt x="2" y="261"/>
                                        </a:cubicBezTo>
                                        <a:cubicBezTo>
                                          <a:pt x="10" y="265"/>
                                          <a:pt x="10" y="265"/>
                                          <a:pt x="10" y="265"/>
                                        </a:cubicBezTo>
                                        <a:cubicBezTo>
                                          <a:pt x="14" y="268"/>
                                          <a:pt x="14" y="268"/>
                                          <a:pt x="14" y="268"/>
                                        </a:cubicBezTo>
                                        <a:cubicBezTo>
                                          <a:pt x="15" y="268"/>
                                          <a:pt x="16" y="269"/>
                                          <a:pt x="16" y="269"/>
                                        </a:cubicBezTo>
                                        <a:cubicBezTo>
                                          <a:pt x="17" y="269"/>
                                          <a:pt x="18" y="268"/>
                                          <a:pt x="19" y="268"/>
                                        </a:cubicBezTo>
                                        <a:cubicBezTo>
                                          <a:pt x="21" y="267"/>
                                          <a:pt x="21" y="267"/>
                                          <a:pt x="21" y="267"/>
                                        </a:cubicBezTo>
                                        <a:cubicBezTo>
                                          <a:pt x="31" y="261"/>
                                          <a:pt x="31" y="261"/>
                                          <a:pt x="31" y="261"/>
                                        </a:cubicBezTo>
                                        <a:cubicBezTo>
                                          <a:pt x="31" y="261"/>
                                          <a:pt x="31" y="261"/>
                                          <a:pt x="31" y="261"/>
                                        </a:cubicBezTo>
                                        <a:cubicBezTo>
                                          <a:pt x="31" y="261"/>
                                          <a:pt x="31" y="261"/>
                                          <a:pt x="31" y="261"/>
                                        </a:cubicBezTo>
                                        <a:cubicBezTo>
                                          <a:pt x="31" y="261"/>
                                          <a:pt x="31" y="261"/>
                                          <a:pt x="31" y="261"/>
                                        </a:cubicBezTo>
                                        <a:cubicBezTo>
                                          <a:pt x="32" y="260"/>
                                          <a:pt x="33" y="258"/>
                                          <a:pt x="33" y="257"/>
                                        </a:cubicBezTo>
                                        <a:cubicBezTo>
                                          <a:pt x="33" y="12"/>
                                          <a:pt x="33" y="12"/>
                                          <a:pt x="33" y="12"/>
                                        </a:cubicBezTo>
                                        <a:cubicBezTo>
                                          <a:pt x="33" y="10"/>
                                          <a:pt x="32" y="9"/>
                                          <a:pt x="31" y="8"/>
                                        </a:cubicBezTo>
                                        <a:cubicBezTo>
                                          <a:pt x="31" y="8"/>
                                          <a:pt x="31" y="8"/>
                                          <a:pt x="31" y="8"/>
                                        </a:cubicBezTo>
                                        <a:cubicBezTo>
                                          <a:pt x="23" y="3"/>
                                          <a:pt x="23" y="3"/>
                                          <a:pt x="23" y="3"/>
                                        </a:cubicBezTo>
                                        <a:cubicBezTo>
                                          <a:pt x="19" y="1"/>
                                          <a:pt x="19" y="1"/>
                                          <a:pt x="19" y="1"/>
                                        </a:cubicBezTo>
                                        <a:cubicBezTo>
                                          <a:pt x="18" y="1"/>
                                          <a:pt x="17" y="0"/>
                                          <a:pt x="16" y="0"/>
                                        </a:cubicBezTo>
                                        <a:cubicBezTo>
                                          <a:pt x="16" y="0"/>
                                          <a:pt x="15" y="1"/>
                                          <a:pt x="14" y="1"/>
                                        </a:cubicBezTo>
                                        <a:cubicBezTo>
                                          <a:pt x="12" y="2"/>
                                          <a:pt x="12" y="2"/>
                                          <a:pt x="12" y="2"/>
                                        </a:cubicBezTo>
                                        <a:cubicBezTo>
                                          <a:pt x="2" y="8"/>
                                          <a:pt x="2" y="8"/>
                                          <a:pt x="2" y="8"/>
                                        </a:cubicBezTo>
                                        <a:cubicBezTo>
                                          <a:pt x="2" y="8"/>
                                          <a:pt x="2" y="8"/>
                                          <a:pt x="2" y="8"/>
                                        </a:cubicBezTo>
                                        <a:cubicBezTo>
                                          <a:pt x="1" y="9"/>
                                          <a:pt x="0" y="10"/>
                                          <a:pt x="0" y="12"/>
                                        </a:cubicBezTo>
                                        <a:cubicBezTo>
                                          <a:pt x="0" y="257"/>
                                          <a:pt x="0" y="257"/>
                                          <a:pt x="0" y="257"/>
                                        </a:cubicBezTo>
                                        <a:cubicBezTo>
                                          <a:pt x="0" y="258"/>
                                          <a:pt x="1" y="260"/>
                                          <a:pt x="2" y="261"/>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9"/>
                                <wps:cNvSpPr>
                                  <a:spLocks/>
                                </wps:cNvSpPr>
                                <wps:spPr bwMode="auto">
                                  <a:xfrm>
                                    <a:off x="45404" y="11193"/>
                                    <a:ext cx="5029" cy="3289"/>
                                  </a:xfrm>
                                  <a:custGeom>
                                    <a:avLst/>
                                    <a:gdLst>
                                      <a:gd name="T0" fmla="*/ 470682 w 234"/>
                                      <a:gd name="T1" fmla="*/ 326780 h 153"/>
                                      <a:gd name="T2" fmla="*/ 470682 w 234"/>
                                      <a:gd name="T3" fmla="*/ 326780 h 153"/>
                                      <a:gd name="T4" fmla="*/ 470682 w 234"/>
                                      <a:gd name="T5" fmla="*/ 326780 h 153"/>
                                      <a:gd name="T6" fmla="*/ 487875 w 234"/>
                                      <a:gd name="T7" fmla="*/ 318181 h 153"/>
                                      <a:gd name="T8" fmla="*/ 496472 w 234"/>
                                      <a:gd name="T9" fmla="*/ 311731 h 153"/>
                                      <a:gd name="T10" fmla="*/ 500771 w 234"/>
                                      <a:gd name="T11" fmla="*/ 307431 h 153"/>
                                      <a:gd name="T12" fmla="*/ 502920 w 234"/>
                                      <a:gd name="T13" fmla="*/ 303132 h 153"/>
                                      <a:gd name="T14" fmla="*/ 502920 w 234"/>
                                      <a:gd name="T15" fmla="*/ 296682 h 153"/>
                                      <a:gd name="T16" fmla="*/ 502920 w 234"/>
                                      <a:gd name="T17" fmla="*/ 273033 h 153"/>
                                      <a:gd name="T18" fmla="*/ 502920 w 234"/>
                                      <a:gd name="T19" fmla="*/ 273033 h 153"/>
                                      <a:gd name="T20" fmla="*/ 496472 w 234"/>
                                      <a:gd name="T21" fmla="*/ 264434 h 153"/>
                                      <a:gd name="T22" fmla="*/ 42985 w 234"/>
                                      <a:gd name="T23" fmla="*/ 0 h 153"/>
                                      <a:gd name="T24" fmla="*/ 32238 w 234"/>
                                      <a:gd name="T25" fmla="*/ 0 h 153"/>
                                      <a:gd name="T26" fmla="*/ 32238 w 234"/>
                                      <a:gd name="T27" fmla="*/ 0 h 153"/>
                                      <a:gd name="T28" fmla="*/ 15045 w 234"/>
                                      <a:gd name="T29" fmla="*/ 10749 h 153"/>
                                      <a:gd name="T30" fmla="*/ 6448 w 234"/>
                                      <a:gd name="T31" fmla="*/ 15049 h 153"/>
                                      <a:gd name="T32" fmla="*/ 2149 w 234"/>
                                      <a:gd name="T33" fmla="*/ 19349 h 153"/>
                                      <a:gd name="T34" fmla="*/ 0 w 234"/>
                                      <a:gd name="T35" fmla="*/ 25798 h 153"/>
                                      <a:gd name="T36" fmla="*/ 0 w 234"/>
                                      <a:gd name="T37" fmla="*/ 30098 h 153"/>
                                      <a:gd name="T38" fmla="*/ 0 w 234"/>
                                      <a:gd name="T39" fmla="*/ 55897 h 153"/>
                                      <a:gd name="T40" fmla="*/ 0 w 234"/>
                                      <a:gd name="T41" fmla="*/ 55897 h 153"/>
                                      <a:gd name="T42" fmla="*/ 0 w 234"/>
                                      <a:gd name="T43" fmla="*/ 55897 h 153"/>
                                      <a:gd name="T44" fmla="*/ 0 w 234"/>
                                      <a:gd name="T45" fmla="*/ 55897 h 153"/>
                                      <a:gd name="T46" fmla="*/ 6448 w 234"/>
                                      <a:gd name="T47" fmla="*/ 64496 h 153"/>
                                      <a:gd name="T48" fmla="*/ 459935 w 234"/>
                                      <a:gd name="T49" fmla="*/ 326780 h 153"/>
                                      <a:gd name="T50" fmla="*/ 470682 w 234"/>
                                      <a:gd name="T51" fmla="*/ 326780 h 15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34" h="153">
                                        <a:moveTo>
                                          <a:pt x="219" y="152"/>
                                        </a:moveTo>
                                        <a:cubicBezTo>
                                          <a:pt x="219" y="152"/>
                                          <a:pt x="219" y="152"/>
                                          <a:pt x="219" y="152"/>
                                        </a:cubicBezTo>
                                        <a:cubicBezTo>
                                          <a:pt x="219" y="152"/>
                                          <a:pt x="219" y="152"/>
                                          <a:pt x="219" y="152"/>
                                        </a:cubicBezTo>
                                        <a:cubicBezTo>
                                          <a:pt x="227" y="148"/>
                                          <a:pt x="227" y="148"/>
                                          <a:pt x="227" y="148"/>
                                        </a:cubicBezTo>
                                        <a:cubicBezTo>
                                          <a:pt x="231" y="145"/>
                                          <a:pt x="231" y="145"/>
                                          <a:pt x="231" y="145"/>
                                        </a:cubicBezTo>
                                        <a:cubicBezTo>
                                          <a:pt x="232" y="145"/>
                                          <a:pt x="233" y="144"/>
                                          <a:pt x="233" y="143"/>
                                        </a:cubicBezTo>
                                        <a:cubicBezTo>
                                          <a:pt x="233" y="142"/>
                                          <a:pt x="234" y="142"/>
                                          <a:pt x="234" y="141"/>
                                        </a:cubicBezTo>
                                        <a:cubicBezTo>
                                          <a:pt x="234" y="138"/>
                                          <a:pt x="234" y="138"/>
                                          <a:pt x="234" y="138"/>
                                        </a:cubicBezTo>
                                        <a:cubicBezTo>
                                          <a:pt x="234" y="127"/>
                                          <a:pt x="234" y="127"/>
                                          <a:pt x="234" y="127"/>
                                        </a:cubicBezTo>
                                        <a:cubicBezTo>
                                          <a:pt x="234" y="127"/>
                                          <a:pt x="234" y="127"/>
                                          <a:pt x="234" y="127"/>
                                        </a:cubicBezTo>
                                        <a:cubicBezTo>
                                          <a:pt x="234" y="125"/>
                                          <a:pt x="233" y="124"/>
                                          <a:pt x="231" y="123"/>
                                        </a:cubicBezTo>
                                        <a:cubicBezTo>
                                          <a:pt x="20" y="0"/>
                                          <a:pt x="20" y="0"/>
                                          <a:pt x="20" y="0"/>
                                        </a:cubicBezTo>
                                        <a:cubicBezTo>
                                          <a:pt x="18" y="0"/>
                                          <a:pt x="16" y="0"/>
                                          <a:pt x="15" y="0"/>
                                        </a:cubicBezTo>
                                        <a:cubicBezTo>
                                          <a:pt x="15" y="0"/>
                                          <a:pt x="15" y="0"/>
                                          <a:pt x="15" y="0"/>
                                        </a:cubicBezTo>
                                        <a:cubicBezTo>
                                          <a:pt x="7" y="5"/>
                                          <a:pt x="7" y="5"/>
                                          <a:pt x="7" y="5"/>
                                        </a:cubicBezTo>
                                        <a:cubicBezTo>
                                          <a:pt x="3" y="7"/>
                                          <a:pt x="3" y="7"/>
                                          <a:pt x="3" y="7"/>
                                        </a:cubicBezTo>
                                        <a:cubicBezTo>
                                          <a:pt x="2" y="8"/>
                                          <a:pt x="1" y="8"/>
                                          <a:pt x="1" y="9"/>
                                        </a:cubicBezTo>
                                        <a:cubicBezTo>
                                          <a:pt x="0" y="10"/>
                                          <a:pt x="0" y="11"/>
                                          <a:pt x="0" y="12"/>
                                        </a:cubicBezTo>
                                        <a:cubicBezTo>
                                          <a:pt x="0" y="14"/>
                                          <a:pt x="0" y="14"/>
                                          <a:pt x="0" y="14"/>
                                        </a:cubicBezTo>
                                        <a:cubicBezTo>
                                          <a:pt x="0" y="26"/>
                                          <a:pt x="0" y="26"/>
                                          <a:pt x="0" y="26"/>
                                        </a:cubicBezTo>
                                        <a:cubicBezTo>
                                          <a:pt x="0" y="26"/>
                                          <a:pt x="0" y="26"/>
                                          <a:pt x="0" y="26"/>
                                        </a:cubicBezTo>
                                        <a:cubicBezTo>
                                          <a:pt x="0" y="26"/>
                                          <a:pt x="0" y="26"/>
                                          <a:pt x="0" y="26"/>
                                        </a:cubicBezTo>
                                        <a:cubicBezTo>
                                          <a:pt x="0" y="26"/>
                                          <a:pt x="0" y="26"/>
                                          <a:pt x="0" y="26"/>
                                        </a:cubicBezTo>
                                        <a:cubicBezTo>
                                          <a:pt x="0" y="27"/>
                                          <a:pt x="1" y="29"/>
                                          <a:pt x="3" y="30"/>
                                        </a:cubicBezTo>
                                        <a:cubicBezTo>
                                          <a:pt x="26" y="44"/>
                                          <a:pt x="214" y="152"/>
                                          <a:pt x="214" y="152"/>
                                        </a:cubicBezTo>
                                        <a:cubicBezTo>
                                          <a:pt x="216" y="153"/>
                                          <a:pt x="218" y="153"/>
                                          <a:pt x="219" y="152"/>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1"/>
                                <wps:cNvSpPr>
                                  <a:spLocks/>
                                </wps:cNvSpPr>
                                <wps:spPr bwMode="auto">
                                  <a:xfrm>
                                    <a:off x="38783" y="11193"/>
                                    <a:ext cx="5029" cy="3289"/>
                                  </a:xfrm>
                                  <a:custGeom>
                                    <a:avLst/>
                                    <a:gdLst>
                                      <a:gd name="T0" fmla="*/ 502920 w 234"/>
                                      <a:gd name="T1" fmla="*/ 55897 h 153"/>
                                      <a:gd name="T2" fmla="*/ 502920 w 234"/>
                                      <a:gd name="T3" fmla="*/ 55897 h 153"/>
                                      <a:gd name="T4" fmla="*/ 502920 w 234"/>
                                      <a:gd name="T5" fmla="*/ 55897 h 153"/>
                                      <a:gd name="T6" fmla="*/ 502920 w 234"/>
                                      <a:gd name="T7" fmla="*/ 55897 h 153"/>
                                      <a:gd name="T8" fmla="*/ 502920 w 234"/>
                                      <a:gd name="T9" fmla="*/ 34398 h 153"/>
                                      <a:gd name="T10" fmla="*/ 502920 w 234"/>
                                      <a:gd name="T11" fmla="*/ 25798 h 153"/>
                                      <a:gd name="T12" fmla="*/ 500771 w 234"/>
                                      <a:gd name="T13" fmla="*/ 19349 h 153"/>
                                      <a:gd name="T14" fmla="*/ 496472 w 234"/>
                                      <a:gd name="T15" fmla="*/ 15049 h 153"/>
                                      <a:gd name="T16" fmla="*/ 494323 w 234"/>
                                      <a:gd name="T17" fmla="*/ 12899 h 153"/>
                                      <a:gd name="T18" fmla="*/ 472831 w 234"/>
                                      <a:gd name="T19" fmla="*/ 0 h 153"/>
                                      <a:gd name="T20" fmla="*/ 472831 w 234"/>
                                      <a:gd name="T21" fmla="*/ 0 h 153"/>
                                      <a:gd name="T22" fmla="*/ 472831 w 234"/>
                                      <a:gd name="T23" fmla="*/ 0 h 153"/>
                                      <a:gd name="T24" fmla="*/ 472831 w 234"/>
                                      <a:gd name="T25" fmla="*/ 0 h 153"/>
                                      <a:gd name="T26" fmla="*/ 462085 w 234"/>
                                      <a:gd name="T27" fmla="*/ 0 h 153"/>
                                      <a:gd name="T28" fmla="*/ 6448 w 234"/>
                                      <a:gd name="T29" fmla="*/ 264434 h 153"/>
                                      <a:gd name="T30" fmla="*/ 2149 w 234"/>
                                      <a:gd name="T31" fmla="*/ 273033 h 153"/>
                                      <a:gd name="T32" fmla="*/ 0 w 234"/>
                                      <a:gd name="T33" fmla="*/ 273033 h 153"/>
                                      <a:gd name="T34" fmla="*/ 0 w 234"/>
                                      <a:gd name="T35" fmla="*/ 292382 h 153"/>
                                      <a:gd name="T36" fmla="*/ 0 w 234"/>
                                      <a:gd name="T37" fmla="*/ 303132 h 153"/>
                                      <a:gd name="T38" fmla="*/ 2149 w 234"/>
                                      <a:gd name="T39" fmla="*/ 307431 h 153"/>
                                      <a:gd name="T40" fmla="*/ 6448 w 234"/>
                                      <a:gd name="T41" fmla="*/ 311731 h 153"/>
                                      <a:gd name="T42" fmla="*/ 10746 w 234"/>
                                      <a:gd name="T43" fmla="*/ 313881 h 153"/>
                                      <a:gd name="T44" fmla="*/ 32238 w 234"/>
                                      <a:gd name="T45" fmla="*/ 326780 h 153"/>
                                      <a:gd name="T46" fmla="*/ 32238 w 234"/>
                                      <a:gd name="T47" fmla="*/ 326780 h 153"/>
                                      <a:gd name="T48" fmla="*/ 32238 w 234"/>
                                      <a:gd name="T49" fmla="*/ 326780 h 153"/>
                                      <a:gd name="T50" fmla="*/ 32238 w 234"/>
                                      <a:gd name="T51" fmla="*/ 326780 h 153"/>
                                      <a:gd name="T52" fmla="*/ 42985 w 234"/>
                                      <a:gd name="T53" fmla="*/ 326780 h 153"/>
                                      <a:gd name="T54" fmla="*/ 498622 w 234"/>
                                      <a:gd name="T55" fmla="*/ 64496 h 153"/>
                                      <a:gd name="T56" fmla="*/ 502920 w 234"/>
                                      <a:gd name="T57" fmla="*/ 55897 h 153"/>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34" h="153">
                                        <a:moveTo>
                                          <a:pt x="234" y="26"/>
                                        </a:moveTo>
                                        <a:cubicBezTo>
                                          <a:pt x="234" y="26"/>
                                          <a:pt x="234" y="26"/>
                                          <a:pt x="234" y="26"/>
                                        </a:cubicBezTo>
                                        <a:cubicBezTo>
                                          <a:pt x="234" y="26"/>
                                          <a:pt x="234" y="26"/>
                                          <a:pt x="234" y="26"/>
                                        </a:cubicBezTo>
                                        <a:cubicBezTo>
                                          <a:pt x="234" y="26"/>
                                          <a:pt x="234" y="26"/>
                                          <a:pt x="234" y="26"/>
                                        </a:cubicBezTo>
                                        <a:cubicBezTo>
                                          <a:pt x="234" y="16"/>
                                          <a:pt x="234" y="16"/>
                                          <a:pt x="234" y="16"/>
                                        </a:cubicBezTo>
                                        <a:cubicBezTo>
                                          <a:pt x="234" y="12"/>
                                          <a:pt x="234" y="12"/>
                                          <a:pt x="234" y="12"/>
                                        </a:cubicBezTo>
                                        <a:cubicBezTo>
                                          <a:pt x="234" y="11"/>
                                          <a:pt x="234" y="10"/>
                                          <a:pt x="233" y="9"/>
                                        </a:cubicBezTo>
                                        <a:cubicBezTo>
                                          <a:pt x="233" y="8"/>
                                          <a:pt x="232" y="8"/>
                                          <a:pt x="231" y="7"/>
                                        </a:cubicBezTo>
                                        <a:cubicBezTo>
                                          <a:pt x="230" y="6"/>
                                          <a:pt x="230" y="6"/>
                                          <a:pt x="230" y="6"/>
                                        </a:cubicBezTo>
                                        <a:cubicBezTo>
                                          <a:pt x="220" y="0"/>
                                          <a:pt x="220" y="0"/>
                                          <a:pt x="220" y="0"/>
                                        </a:cubicBezTo>
                                        <a:cubicBezTo>
                                          <a:pt x="220" y="0"/>
                                          <a:pt x="220" y="0"/>
                                          <a:pt x="220" y="0"/>
                                        </a:cubicBezTo>
                                        <a:cubicBezTo>
                                          <a:pt x="220" y="0"/>
                                          <a:pt x="220" y="0"/>
                                          <a:pt x="220" y="0"/>
                                        </a:cubicBezTo>
                                        <a:cubicBezTo>
                                          <a:pt x="220" y="0"/>
                                          <a:pt x="220" y="0"/>
                                          <a:pt x="220" y="0"/>
                                        </a:cubicBezTo>
                                        <a:cubicBezTo>
                                          <a:pt x="218" y="0"/>
                                          <a:pt x="216" y="0"/>
                                          <a:pt x="215" y="0"/>
                                        </a:cubicBezTo>
                                        <a:cubicBezTo>
                                          <a:pt x="3" y="123"/>
                                          <a:pt x="3" y="123"/>
                                          <a:pt x="3" y="123"/>
                                        </a:cubicBezTo>
                                        <a:cubicBezTo>
                                          <a:pt x="1" y="124"/>
                                          <a:pt x="1" y="125"/>
                                          <a:pt x="1" y="127"/>
                                        </a:cubicBezTo>
                                        <a:cubicBezTo>
                                          <a:pt x="0" y="127"/>
                                          <a:pt x="0" y="127"/>
                                          <a:pt x="0" y="127"/>
                                        </a:cubicBezTo>
                                        <a:cubicBezTo>
                                          <a:pt x="0" y="136"/>
                                          <a:pt x="0" y="136"/>
                                          <a:pt x="0" y="136"/>
                                        </a:cubicBezTo>
                                        <a:cubicBezTo>
                                          <a:pt x="0" y="141"/>
                                          <a:pt x="0" y="141"/>
                                          <a:pt x="0" y="141"/>
                                        </a:cubicBezTo>
                                        <a:cubicBezTo>
                                          <a:pt x="0" y="142"/>
                                          <a:pt x="1" y="142"/>
                                          <a:pt x="1" y="143"/>
                                        </a:cubicBezTo>
                                        <a:cubicBezTo>
                                          <a:pt x="2" y="144"/>
                                          <a:pt x="2" y="145"/>
                                          <a:pt x="3" y="145"/>
                                        </a:cubicBezTo>
                                        <a:cubicBezTo>
                                          <a:pt x="5" y="146"/>
                                          <a:pt x="5" y="146"/>
                                          <a:pt x="5" y="146"/>
                                        </a:cubicBezTo>
                                        <a:cubicBezTo>
                                          <a:pt x="15" y="152"/>
                                          <a:pt x="15" y="152"/>
                                          <a:pt x="15" y="152"/>
                                        </a:cubicBezTo>
                                        <a:cubicBezTo>
                                          <a:pt x="15" y="152"/>
                                          <a:pt x="15" y="152"/>
                                          <a:pt x="15" y="152"/>
                                        </a:cubicBezTo>
                                        <a:cubicBezTo>
                                          <a:pt x="15" y="152"/>
                                          <a:pt x="15" y="152"/>
                                          <a:pt x="15" y="152"/>
                                        </a:cubicBezTo>
                                        <a:cubicBezTo>
                                          <a:pt x="15" y="152"/>
                                          <a:pt x="15" y="152"/>
                                          <a:pt x="15" y="152"/>
                                        </a:cubicBezTo>
                                        <a:cubicBezTo>
                                          <a:pt x="17" y="153"/>
                                          <a:pt x="18" y="153"/>
                                          <a:pt x="20" y="152"/>
                                        </a:cubicBezTo>
                                        <a:cubicBezTo>
                                          <a:pt x="44" y="138"/>
                                          <a:pt x="232" y="30"/>
                                          <a:pt x="232" y="30"/>
                                        </a:cubicBezTo>
                                        <a:cubicBezTo>
                                          <a:pt x="233" y="29"/>
                                          <a:pt x="234" y="27"/>
                                          <a:pt x="234" y="2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2"/>
                                <wps:cNvSpPr>
                                  <a:spLocks/>
                                </wps:cNvSpPr>
                                <wps:spPr bwMode="auto">
                                  <a:xfrm>
                                    <a:off x="32319" y="11193"/>
                                    <a:ext cx="5029" cy="3289"/>
                                  </a:xfrm>
                                  <a:custGeom>
                                    <a:avLst/>
                                    <a:gdLst>
                                      <a:gd name="T0" fmla="*/ 470682 w 234"/>
                                      <a:gd name="T1" fmla="*/ 326780 h 153"/>
                                      <a:gd name="T2" fmla="*/ 470682 w 234"/>
                                      <a:gd name="T3" fmla="*/ 326780 h 153"/>
                                      <a:gd name="T4" fmla="*/ 470682 w 234"/>
                                      <a:gd name="T5" fmla="*/ 326780 h 153"/>
                                      <a:gd name="T6" fmla="*/ 470682 w 234"/>
                                      <a:gd name="T7" fmla="*/ 326780 h 153"/>
                                      <a:gd name="T8" fmla="*/ 487875 w 234"/>
                                      <a:gd name="T9" fmla="*/ 318181 h 153"/>
                                      <a:gd name="T10" fmla="*/ 496472 w 234"/>
                                      <a:gd name="T11" fmla="*/ 311731 h 153"/>
                                      <a:gd name="T12" fmla="*/ 500771 w 234"/>
                                      <a:gd name="T13" fmla="*/ 307431 h 153"/>
                                      <a:gd name="T14" fmla="*/ 502920 w 234"/>
                                      <a:gd name="T15" fmla="*/ 303132 h 153"/>
                                      <a:gd name="T16" fmla="*/ 502920 w 234"/>
                                      <a:gd name="T17" fmla="*/ 296682 h 153"/>
                                      <a:gd name="T18" fmla="*/ 502920 w 234"/>
                                      <a:gd name="T19" fmla="*/ 273033 h 153"/>
                                      <a:gd name="T20" fmla="*/ 502920 w 234"/>
                                      <a:gd name="T21" fmla="*/ 273033 h 153"/>
                                      <a:gd name="T22" fmla="*/ 496472 w 234"/>
                                      <a:gd name="T23" fmla="*/ 264434 h 153"/>
                                      <a:gd name="T24" fmla="*/ 40835 w 234"/>
                                      <a:gd name="T25" fmla="*/ 0 h 153"/>
                                      <a:gd name="T26" fmla="*/ 30089 w 234"/>
                                      <a:gd name="T27" fmla="*/ 0 h 153"/>
                                      <a:gd name="T28" fmla="*/ 30089 w 234"/>
                                      <a:gd name="T29" fmla="*/ 0 h 153"/>
                                      <a:gd name="T30" fmla="*/ 30089 w 234"/>
                                      <a:gd name="T31" fmla="*/ 0 h 153"/>
                                      <a:gd name="T32" fmla="*/ 15045 w 234"/>
                                      <a:gd name="T33" fmla="*/ 10749 h 153"/>
                                      <a:gd name="T34" fmla="*/ 6448 w 234"/>
                                      <a:gd name="T35" fmla="*/ 15049 h 153"/>
                                      <a:gd name="T36" fmla="*/ 2149 w 234"/>
                                      <a:gd name="T37" fmla="*/ 19349 h 153"/>
                                      <a:gd name="T38" fmla="*/ 0 w 234"/>
                                      <a:gd name="T39" fmla="*/ 25798 h 153"/>
                                      <a:gd name="T40" fmla="*/ 0 w 234"/>
                                      <a:gd name="T41" fmla="*/ 30098 h 153"/>
                                      <a:gd name="T42" fmla="*/ 0 w 234"/>
                                      <a:gd name="T43" fmla="*/ 55897 h 153"/>
                                      <a:gd name="T44" fmla="*/ 0 w 234"/>
                                      <a:gd name="T45" fmla="*/ 55897 h 153"/>
                                      <a:gd name="T46" fmla="*/ 0 w 234"/>
                                      <a:gd name="T47" fmla="*/ 55897 h 153"/>
                                      <a:gd name="T48" fmla="*/ 0 w 234"/>
                                      <a:gd name="T49" fmla="*/ 55897 h 153"/>
                                      <a:gd name="T50" fmla="*/ 4298 w 234"/>
                                      <a:gd name="T51" fmla="*/ 64496 h 153"/>
                                      <a:gd name="T52" fmla="*/ 459935 w 234"/>
                                      <a:gd name="T53" fmla="*/ 326780 h 153"/>
                                      <a:gd name="T54" fmla="*/ 470682 w 234"/>
                                      <a:gd name="T55" fmla="*/ 326780 h 153"/>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34" h="153">
                                        <a:moveTo>
                                          <a:pt x="219" y="152"/>
                                        </a:moveTo>
                                        <a:cubicBezTo>
                                          <a:pt x="219" y="152"/>
                                          <a:pt x="219" y="152"/>
                                          <a:pt x="219" y="152"/>
                                        </a:cubicBezTo>
                                        <a:cubicBezTo>
                                          <a:pt x="219" y="152"/>
                                          <a:pt x="219" y="152"/>
                                          <a:pt x="219" y="152"/>
                                        </a:cubicBezTo>
                                        <a:cubicBezTo>
                                          <a:pt x="219" y="152"/>
                                          <a:pt x="219" y="152"/>
                                          <a:pt x="219" y="152"/>
                                        </a:cubicBezTo>
                                        <a:cubicBezTo>
                                          <a:pt x="227" y="148"/>
                                          <a:pt x="227" y="148"/>
                                          <a:pt x="227" y="148"/>
                                        </a:cubicBezTo>
                                        <a:cubicBezTo>
                                          <a:pt x="231" y="145"/>
                                          <a:pt x="231" y="145"/>
                                          <a:pt x="231" y="145"/>
                                        </a:cubicBezTo>
                                        <a:cubicBezTo>
                                          <a:pt x="232" y="145"/>
                                          <a:pt x="232" y="144"/>
                                          <a:pt x="233" y="143"/>
                                        </a:cubicBezTo>
                                        <a:cubicBezTo>
                                          <a:pt x="233" y="142"/>
                                          <a:pt x="234" y="142"/>
                                          <a:pt x="234" y="141"/>
                                        </a:cubicBezTo>
                                        <a:cubicBezTo>
                                          <a:pt x="234" y="138"/>
                                          <a:pt x="234" y="138"/>
                                          <a:pt x="234" y="138"/>
                                        </a:cubicBezTo>
                                        <a:cubicBezTo>
                                          <a:pt x="234" y="127"/>
                                          <a:pt x="234" y="127"/>
                                          <a:pt x="234" y="127"/>
                                        </a:cubicBezTo>
                                        <a:cubicBezTo>
                                          <a:pt x="234" y="127"/>
                                          <a:pt x="234" y="127"/>
                                          <a:pt x="234" y="127"/>
                                        </a:cubicBezTo>
                                        <a:cubicBezTo>
                                          <a:pt x="233" y="125"/>
                                          <a:pt x="233" y="124"/>
                                          <a:pt x="231" y="123"/>
                                        </a:cubicBezTo>
                                        <a:cubicBezTo>
                                          <a:pt x="19" y="0"/>
                                          <a:pt x="19" y="0"/>
                                          <a:pt x="19" y="0"/>
                                        </a:cubicBezTo>
                                        <a:cubicBezTo>
                                          <a:pt x="18" y="0"/>
                                          <a:pt x="16" y="0"/>
                                          <a:pt x="14" y="0"/>
                                        </a:cubicBezTo>
                                        <a:cubicBezTo>
                                          <a:pt x="14" y="0"/>
                                          <a:pt x="14" y="0"/>
                                          <a:pt x="14" y="0"/>
                                        </a:cubicBezTo>
                                        <a:cubicBezTo>
                                          <a:pt x="14" y="0"/>
                                          <a:pt x="14" y="0"/>
                                          <a:pt x="14" y="0"/>
                                        </a:cubicBezTo>
                                        <a:cubicBezTo>
                                          <a:pt x="7" y="5"/>
                                          <a:pt x="7" y="5"/>
                                          <a:pt x="7" y="5"/>
                                        </a:cubicBezTo>
                                        <a:cubicBezTo>
                                          <a:pt x="3" y="7"/>
                                          <a:pt x="3" y="7"/>
                                          <a:pt x="3" y="7"/>
                                        </a:cubicBezTo>
                                        <a:cubicBezTo>
                                          <a:pt x="2" y="8"/>
                                          <a:pt x="1" y="8"/>
                                          <a:pt x="1" y="9"/>
                                        </a:cubicBezTo>
                                        <a:cubicBezTo>
                                          <a:pt x="0" y="10"/>
                                          <a:pt x="0" y="11"/>
                                          <a:pt x="0" y="12"/>
                                        </a:cubicBezTo>
                                        <a:cubicBezTo>
                                          <a:pt x="0" y="14"/>
                                          <a:pt x="0" y="14"/>
                                          <a:pt x="0" y="14"/>
                                        </a:cubicBezTo>
                                        <a:cubicBezTo>
                                          <a:pt x="0" y="26"/>
                                          <a:pt x="0" y="26"/>
                                          <a:pt x="0" y="26"/>
                                        </a:cubicBezTo>
                                        <a:cubicBezTo>
                                          <a:pt x="0" y="26"/>
                                          <a:pt x="0" y="26"/>
                                          <a:pt x="0" y="26"/>
                                        </a:cubicBezTo>
                                        <a:cubicBezTo>
                                          <a:pt x="0" y="26"/>
                                          <a:pt x="0" y="26"/>
                                          <a:pt x="0" y="26"/>
                                        </a:cubicBezTo>
                                        <a:cubicBezTo>
                                          <a:pt x="0" y="26"/>
                                          <a:pt x="0" y="26"/>
                                          <a:pt x="0" y="26"/>
                                        </a:cubicBezTo>
                                        <a:cubicBezTo>
                                          <a:pt x="0" y="27"/>
                                          <a:pt x="1" y="29"/>
                                          <a:pt x="2" y="30"/>
                                        </a:cubicBezTo>
                                        <a:cubicBezTo>
                                          <a:pt x="26" y="44"/>
                                          <a:pt x="214" y="152"/>
                                          <a:pt x="214" y="152"/>
                                        </a:cubicBezTo>
                                        <a:cubicBezTo>
                                          <a:pt x="216" y="153"/>
                                          <a:pt x="217" y="153"/>
                                          <a:pt x="219" y="152"/>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13"/>
                                <wps:cNvSpPr>
                                  <a:spLocks/>
                                </wps:cNvSpPr>
                                <wps:spPr bwMode="auto">
                                  <a:xfrm>
                                    <a:off x="44301" y="4256"/>
                                    <a:ext cx="730" cy="5766"/>
                                  </a:xfrm>
                                  <a:custGeom>
                                    <a:avLst/>
                                    <a:gdLst>
                                      <a:gd name="T0" fmla="*/ 6443 w 34"/>
                                      <a:gd name="T1" fmla="*/ 561520 h 268"/>
                                      <a:gd name="T2" fmla="*/ 6443 w 34"/>
                                      <a:gd name="T3" fmla="*/ 561520 h 268"/>
                                      <a:gd name="T4" fmla="*/ 6443 w 34"/>
                                      <a:gd name="T5" fmla="*/ 561520 h 268"/>
                                      <a:gd name="T6" fmla="*/ 21478 w 34"/>
                                      <a:gd name="T7" fmla="*/ 570126 h 268"/>
                                      <a:gd name="T8" fmla="*/ 30069 w 34"/>
                                      <a:gd name="T9" fmla="*/ 574429 h 268"/>
                                      <a:gd name="T10" fmla="*/ 36513 w 34"/>
                                      <a:gd name="T11" fmla="*/ 576580 h 268"/>
                                      <a:gd name="T12" fmla="*/ 42956 w 34"/>
                                      <a:gd name="T13" fmla="*/ 574429 h 268"/>
                                      <a:gd name="T14" fmla="*/ 47251 w 34"/>
                                      <a:gd name="T15" fmla="*/ 572277 h 268"/>
                                      <a:gd name="T16" fmla="*/ 68729 w 34"/>
                                      <a:gd name="T17" fmla="*/ 561520 h 268"/>
                                      <a:gd name="T18" fmla="*/ 68729 w 34"/>
                                      <a:gd name="T19" fmla="*/ 561520 h 268"/>
                                      <a:gd name="T20" fmla="*/ 68729 w 34"/>
                                      <a:gd name="T21" fmla="*/ 561520 h 268"/>
                                      <a:gd name="T22" fmla="*/ 68729 w 34"/>
                                      <a:gd name="T23" fmla="*/ 561520 h 268"/>
                                      <a:gd name="T24" fmla="*/ 73025 w 34"/>
                                      <a:gd name="T25" fmla="*/ 550763 h 268"/>
                                      <a:gd name="T26" fmla="*/ 73025 w 34"/>
                                      <a:gd name="T27" fmla="*/ 25817 h 268"/>
                                      <a:gd name="T28" fmla="*/ 68729 w 34"/>
                                      <a:gd name="T29" fmla="*/ 17211 h 268"/>
                                      <a:gd name="T30" fmla="*/ 68729 w 34"/>
                                      <a:gd name="T31" fmla="*/ 17211 h 268"/>
                                      <a:gd name="T32" fmla="*/ 68729 w 34"/>
                                      <a:gd name="T33" fmla="*/ 17211 h 268"/>
                                      <a:gd name="T34" fmla="*/ 68729 w 34"/>
                                      <a:gd name="T35" fmla="*/ 17211 h 268"/>
                                      <a:gd name="T36" fmla="*/ 51547 w 34"/>
                                      <a:gd name="T37" fmla="*/ 6454 h 268"/>
                                      <a:gd name="T38" fmla="*/ 42956 w 34"/>
                                      <a:gd name="T39" fmla="*/ 2151 h 268"/>
                                      <a:gd name="T40" fmla="*/ 36513 w 34"/>
                                      <a:gd name="T41" fmla="*/ 0 h 268"/>
                                      <a:gd name="T42" fmla="*/ 30069 w 34"/>
                                      <a:gd name="T43" fmla="*/ 2151 h 268"/>
                                      <a:gd name="T44" fmla="*/ 27921 w 34"/>
                                      <a:gd name="T45" fmla="*/ 4303 h 268"/>
                                      <a:gd name="T46" fmla="*/ 6443 w 34"/>
                                      <a:gd name="T47" fmla="*/ 17211 h 268"/>
                                      <a:gd name="T48" fmla="*/ 6443 w 34"/>
                                      <a:gd name="T49" fmla="*/ 17211 h 268"/>
                                      <a:gd name="T50" fmla="*/ 6443 w 34"/>
                                      <a:gd name="T51" fmla="*/ 17211 h 268"/>
                                      <a:gd name="T52" fmla="*/ 6443 w 34"/>
                                      <a:gd name="T53" fmla="*/ 17211 h 268"/>
                                      <a:gd name="T54" fmla="*/ 0 w 34"/>
                                      <a:gd name="T55" fmla="*/ 25817 h 268"/>
                                      <a:gd name="T56" fmla="*/ 0 w 34"/>
                                      <a:gd name="T57" fmla="*/ 550763 h 268"/>
                                      <a:gd name="T58" fmla="*/ 6443 w 34"/>
                                      <a:gd name="T59" fmla="*/ 561520 h 26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34" h="268">
                                        <a:moveTo>
                                          <a:pt x="3" y="261"/>
                                        </a:moveTo>
                                        <a:cubicBezTo>
                                          <a:pt x="3" y="261"/>
                                          <a:pt x="3" y="261"/>
                                          <a:pt x="3" y="261"/>
                                        </a:cubicBezTo>
                                        <a:cubicBezTo>
                                          <a:pt x="3" y="261"/>
                                          <a:pt x="3" y="261"/>
                                          <a:pt x="3" y="261"/>
                                        </a:cubicBezTo>
                                        <a:cubicBezTo>
                                          <a:pt x="10" y="265"/>
                                          <a:pt x="10" y="265"/>
                                          <a:pt x="10" y="265"/>
                                        </a:cubicBezTo>
                                        <a:cubicBezTo>
                                          <a:pt x="14" y="267"/>
                                          <a:pt x="14" y="267"/>
                                          <a:pt x="14" y="267"/>
                                        </a:cubicBezTo>
                                        <a:cubicBezTo>
                                          <a:pt x="15" y="268"/>
                                          <a:pt x="16" y="268"/>
                                          <a:pt x="17" y="268"/>
                                        </a:cubicBezTo>
                                        <a:cubicBezTo>
                                          <a:pt x="18" y="268"/>
                                          <a:pt x="19" y="268"/>
                                          <a:pt x="20" y="267"/>
                                        </a:cubicBezTo>
                                        <a:cubicBezTo>
                                          <a:pt x="22" y="266"/>
                                          <a:pt x="22" y="266"/>
                                          <a:pt x="22" y="266"/>
                                        </a:cubicBezTo>
                                        <a:cubicBezTo>
                                          <a:pt x="32" y="261"/>
                                          <a:pt x="32" y="261"/>
                                          <a:pt x="32" y="261"/>
                                        </a:cubicBezTo>
                                        <a:cubicBezTo>
                                          <a:pt x="32" y="261"/>
                                          <a:pt x="32" y="261"/>
                                          <a:pt x="32" y="261"/>
                                        </a:cubicBezTo>
                                        <a:cubicBezTo>
                                          <a:pt x="32" y="261"/>
                                          <a:pt x="32" y="261"/>
                                          <a:pt x="32" y="261"/>
                                        </a:cubicBezTo>
                                        <a:cubicBezTo>
                                          <a:pt x="32" y="261"/>
                                          <a:pt x="32" y="261"/>
                                          <a:pt x="32" y="261"/>
                                        </a:cubicBezTo>
                                        <a:cubicBezTo>
                                          <a:pt x="33" y="260"/>
                                          <a:pt x="34" y="258"/>
                                          <a:pt x="34" y="256"/>
                                        </a:cubicBezTo>
                                        <a:cubicBezTo>
                                          <a:pt x="34" y="12"/>
                                          <a:pt x="34" y="12"/>
                                          <a:pt x="34" y="12"/>
                                        </a:cubicBezTo>
                                        <a:cubicBezTo>
                                          <a:pt x="34" y="10"/>
                                          <a:pt x="33" y="9"/>
                                          <a:pt x="32" y="8"/>
                                        </a:cubicBezTo>
                                        <a:cubicBezTo>
                                          <a:pt x="32" y="8"/>
                                          <a:pt x="32" y="8"/>
                                          <a:pt x="32" y="8"/>
                                        </a:cubicBezTo>
                                        <a:cubicBezTo>
                                          <a:pt x="32" y="8"/>
                                          <a:pt x="32" y="8"/>
                                          <a:pt x="32" y="8"/>
                                        </a:cubicBezTo>
                                        <a:cubicBezTo>
                                          <a:pt x="32" y="8"/>
                                          <a:pt x="32" y="8"/>
                                          <a:pt x="32" y="8"/>
                                        </a:cubicBezTo>
                                        <a:cubicBezTo>
                                          <a:pt x="24" y="3"/>
                                          <a:pt x="24" y="3"/>
                                          <a:pt x="24" y="3"/>
                                        </a:cubicBezTo>
                                        <a:cubicBezTo>
                                          <a:pt x="20" y="1"/>
                                          <a:pt x="20" y="1"/>
                                          <a:pt x="20" y="1"/>
                                        </a:cubicBezTo>
                                        <a:cubicBezTo>
                                          <a:pt x="19" y="0"/>
                                          <a:pt x="18" y="0"/>
                                          <a:pt x="17" y="0"/>
                                        </a:cubicBezTo>
                                        <a:cubicBezTo>
                                          <a:pt x="16" y="0"/>
                                          <a:pt x="15" y="0"/>
                                          <a:pt x="14" y="1"/>
                                        </a:cubicBezTo>
                                        <a:cubicBezTo>
                                          <a:pt x="13" y="2"/>
                                          <a:pt x="13" y="2"/>
                                          <a:pt x="13" y="2"/>
                                        </a:cubicBezTo>
                                        <a:cubicBezTo>
                                          <a:pt x="3" y="8"/>
                                          <a:pt x="3" y="8"/>
                                          <a:pt x="3" y="8"/>
                                        </a:cubicBezTo>
                                        <a:cubicBezTo>
                                          <a:pt x="3" y="8"/>
                                          <a:pt x="3" y="8"/>
                                          <a:pt x="3" y="8"/>
                                        </a:cubicBezTo>
                                        <a:cubicBezTo>
                                          <a:pt x="3" y="8"/>
                                          <a:pt x="3" y="8"/>
                                          <a:pt x="3" y="8"/>
                                        </a:cubicBezTo>
                                        <a:cubicBezTo>
                                          <a:pt x="3" y="8"/>
                                          <a:pt x="3" y="8"/>
                                          <a:pt x="3" y="8"/>
                                        </a:cubicBezTo>
                                        <a:cubicBezTo>
                                          <a:pt x="1" y="9"/>
                                          <a:pt x="0" y="10"/>
                                          <a:pt x="0" y="12"/>
                                        </a:cubicBezTo>
                                        <a:cubicBezTo>
                                          <a:pt x="0" y="256"/>
                                          <a:pt x="0" y="256"/>
                                          <a:pt x="0" y="256"/>
                                        </a:cubicBezTo>
                                        <a:cubicBezTo>
                                          <a:pt x="0" y="258"/>
                                          <a:pt x="1" y="260"/>
                                          <a:pt x="3" y="261"/>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14"/>
                                <wps:cNvSpPr>
                                  <a:spLocks/>
                                </wps:cNvSpPr>
                                <wps:spPr bwMode="auto">
                                  <a:xfrm>
                                    <a:off x="38783" y="0"/>
                                    <a:ext cx="5029" cy="3308"/>
                                  </a:xfrm>
                                  <a:custGeom>
                                    <a:avLst/>
                                    <a:gdLst>
                                      <a:gd name="T0" fmla="*/ 472831 w 234"/>
                                      <a:gd name="T1" fmla="*/ 328687 h 154"/>
                                      <a:gd name="T2" fmla="*/ 472831 w 234"/>
                                      <a:gd name="T3" fmla="*/ 328687 h 154"/>
                                      <a:gd name="T4" fmla="*/ 472831 w 234"/>
                                      <a:gd name="T5" fmla="*/ 328687 h 154"/>
                                      <a:gd name="T6" fmla="*/ 487875 w 234"/>
                                      <a:gd name="T7" fmla="*/ 317945 h 154"/>
                                      <a:gd name="T8" fmla="*/ 498622 w 234"/>
                                      <a:gd name="T9" fmla="*/ 313649 h 154"/>
                                      <a:gd name="T10" fmla="*/ 500771 w 234"/>
                                      <a:gd name="T11" fmla="*/ 309352 h 154"/>
                                      <a:gd name="T12" fmla="*/ 502920 w 234"/>
                                      <a:gd name="T13" fmla="*/ 302907 h 154"/>
                                      <a:gd name="T14" fmla="*/ 502920 w 234"/>
                                      <a:gd name="T15" fmla="*/ 298611 h 154"/>
                                      <a:gd name="T16" fmla="*/ 502920 w 234"/>
                                      <a:gd name="T17" fmla="*/ 274980 h 154"/>
                                      <a:gd name="T18" fmla="*/ 502920 w 234"/>
                                      <a:gd name="T19" fmla="*/ 274980 h 154"/>
                                      <a:gd name="T20" fmla="*/ 498622 w 234"/>
                                      <a:gd name="T21" fmla="*/ 264238 h 154"/>
                                      <a:gd name="T22" fmla="*/ 42985 w 234"/>
                                      <a:gd name="T23" fmla="*/ 2148 h 154"/>
                                      <a:gd name="T24" fmla="*/ 32238 w 234"/>
                                      <a:gd name="T25" fmla="*/ 2148 h 154"/>
                                      <a:gd name="T26" fmla="*/ 32238 w 234"/>
                                      <a:gd name="T27" fmla="*/ 2148 h 154"/>
                                      <a:gd name="T28" fmla="*/ 32238 w 234"/>
                                      <a:gd name="T29" fmla="*/ 2148 h 154"/>
                                      <a:gd name="T30" fmla="*/ 32238 w 234"/>
                                      <a:gd name="T31" fmla="*/ 2148 h 154"/>
                                      <a:gd name="T32" fmla="*/ 15045 w 234"/>
                                      <a:gd name="T33" fmla="*/ 12890 h 154"/>
                                      <a:gd name="T34" fmla="*/ 6448 w 234"/>
                                      <a:gd name="T35" fmla="*/ 17186 h 154"/>
                                      <a:gd name="T36" fmla="*/ 2149 w 234"/>
                                      <a:gd name="T37" fmla="*/ 21483 h 154"/>
                                      <a:gd name="T38" fmla="*/ 0 w 234"/>
                                      <a:gd name="T39" fmla="*/ 25779 h 154"/>
                                      <a:gd name="T40" fmla="*/ 0 w 234"/>
                                      <a:gd name="T41" fmla="*/ 32224 h 154"/>
                                      <a:gd name="T42" fmla="*/ 2149 w 234"/>
                                      <a:gd name="T43" fmla="*/ 55855 h 154"/>
                                      <a:gd name="T44" fmla="*/ 2149 w 234"/>
                                      <a:gd name="T45" fmla="*/ 55855 h 154"/>
                                      <a:gd name="T46" fmla="*/ 2149 w 234"/>
                                      <a:gd name="T47" fmla="*/ 55855 h 154"/>
                                      <a:gd name="T48" fmla="*/ 2149 w 234"/>
                                      <a:gd name="T49" fmla="*/ 55855 h 154"/>
                                      <a:gd name="T50" fmla="*/ 6448 w 234"/>
                                      <a:gd name="T51" fmla="*/ 66597 h 154"/>
                                      <a:gd name="T52" fmla="*/ 462085 w 234"/>
                                      <a:gd name="T53" fmla="*/ 328687 h 154"/>
                                      <a:gd name="T54" fmla="*/ 472831 w 234"/>
                                      <a:gd name="T55" fmla="*/ 328687 h 154"/>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34" h="154">
                                        <a:moveTo>
                                          <a:pt x="220" y="153"/>
                                        </a:moveTo>
                                        <a:cubicBezTo>
                                          <a:pt x="220" y="153"/>
                                          <a:pt x="220" y="153"/>
                                          <a:pt x="220" y="153"/>
                                        </a:cubicBezTo>
                                        <a:cubicBezTo>
                                          <a:pt x="220" y="153"/>
                                          <a:pt x="220" y="153"/>
                                          <a:pt x="220" y="153"/>
                                        </a:cubicBezTo>
                                        <a:cubicBezTo>
                                          <a:pt x="227" y="148"/>
                                          <a:pt x="227" y="148"/>
                                          <a:pt x="227" y="148"/>
                                        </a:cubicBezTo>
                                        <a:cubicBezTo>
                                          <a:pt x="232" y="146"/>
                                          <a:pt x="232" y="146"/>
                                          <a:pt x="232" y="146"/>
                                        </a:cubicBezTo>
                                        <a:cubicBezTo>
                                          <a:pt x="232" y="145"/>
                                          <a:pt x="233" y="145"/>
                                          <a:pt x="233" y="144"/>
                                        </a:cubicBezTo>
                                        <a:cubicBezTo>
                                          <a:pt x="234" y="143"/>
                                          <a:pt x="234" y="142"/>
                                          <a:pt x="234" y="141"/>
                                        </a:cubicBezTo>
                                        <a:cubicBezTo>
                                          <a:pt x="234" y="139"/>
                                          <a:pt x="234" y="139"/>
                                          <a:pt x="234" y="139"/>
                                        </a:cubicBezTo>
                                        <a:cubicBezTo>
                                          <a:pt x="234" y="128"/>
                                          <a:pt x="234" y="128"/>
                                          <a:pt x="234" y="128"/>
                                        </a:cubicBezTo>
                                        <a:cubicBezTo>
                                          <a:pt x="234" y="128"/>
                                          <a:pt x="234" y="128"/>
                                          <a:pt x="234" y="128"/>
                                        </a:cubicBezTo>
                                        <a:cubicBezTo>
                                          <a:pt x="234" y="126"/>
                                          <a:pt x="233" y="124"/>
                                          <a:pt x="232" y="123"/>
                                        </a:cubicBezTo>
                                        <a:cubicBezTo>
                                          <a:pt x="20" y="1"/>
                                          <a:pt x="20" y="1"/>
                                          <a:pt x="20" y="1"/>
                                        </a:cubicBezTo>
                                        <a:cubicBezTo>
                                          <a:pt x="18" y="0"/>
                                          <a:pt x="17" y="0"/>
                                          <a:pt x="15" y="1"/>
                                        </a:cubicBezTo>
                                        <a:cubicBezTo>
                                          <a:pt x="15" y="1"/>
                                          <a:pt x="15" y="1"/>
                                          <a:pt x="15" y="1"/>
                                        </a:cubicBezTo>
                                        <a:cubicBezTo>
                                          <a:pt x="15" y="1"/>
                                          <a:pt x="15" y="1"/>
                                          <a:pt x="15" y="1"/>
                                        </a:cubicBezTo>
                                        <a:cubicBezTo>
                                          <a:pt x="15" y="1"/>
                                          <a:pt x="15" y="1"/>
                                          <a:pt x="15" y="1"/>
                                        </a:cubicBezTo>
                                        <a:cubicBezTo>
                                          <a:pt x="7" y="6"/>
                                          <a:pt x="7" y="6"/>
                                          <a:pt x="7" y="6"/>
                                        </a:cubicBezTo>
                                        <a:cubicBezTo>
                                          <a:pt x="3" y="8"/>
                                          <a:pt x="3" y="8"/>
                                          <a:pt x="3" y="8"/>
                                        </a:cubicBezTo>
                                        <a:cubicBezTo>
                                          <a:pt x="2" y="8"/>
                                          <a:pt x="2" y="9"/>
                                          <a:pt x="1" y="10"/>
                                        </a:cubicBezTo>
                                        <a:cubicBezTo>
                                          <a:pt x="1" y="11"/>
                                          <a:pt x="0" y="12"/>
                                          <a:pt x="0" y="12"/>
                                        </a:cubicBezTo>
                                        <a:cubicBezTo>
                                          <a:pt x="0" y="15"/>
                                          <a:pt x="0" y="15"/>
                                          <a:pt x="0" y="15"/>
                                        </a:cubicBezTo>
                                        <a:cubicBezTo>
                                          <a:pt x="1" y="26"/>
                                          <a:pt x="1" y="26"/>
                                          <a:pt x="1" y="26"/>
                                        </a:cubicBezTo>
                                        <a:cubicBezTo>
                                          <a:pt x="1" y="26"/>
                                          <a:pt x="1" y="26"/>
                                          <a:pt x="1" y="26"/>
                                        </a:cubicBezTo>
                                        <a:cubicBezTo>
                                          <a:pt x="1" y="26"/>
                                          <a:pt x="1" y="26"/>
                                          <a:pt x="1" y="26"/>
                                        </a:cubicBezTo>
                                        <a:cubicBezTo>
                                          <a:pt x="1" y="26"/>
                                          <a:pt x="1" y="26"/>
                                          <a:pt x="1" y="26"/>
                                        </a:cubicBezTo>
                                        <a:cubicBezTo>
                                          <a:pt x="1" y="28"/>
                                          <a:pt x="1" y="30"/>
                                          <a:pt x="3" y="31"/>
                                        </a:cubicBezTo>
                                        <a:cubicBezTo>
                                          <a:pt x="27" y="44"/>
                                          <a:pt x="215" y="153"/>
                                          <a:pt x="215" y="153"/>
                                        </a:cubicBezTo>
                                        <a:cubicBezTo>
                                          <a:pt x="216" y="154"/>
                                          <a:pt x="218" y="154"/>
                                          <a:pt x="220" y="153"/>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15"/>
                                <wps:cNvSpPr>
                                  <a:spLocks/>
                                </wps:cNvSpPr>
                                <wps:spPr bwMode="auto">
                                  <a:xfrm>
                                    <a:off x="45404" y="0"/>
                                    <a:ext cx="5029" cy="3308"/>
                                  </a:xfrm>
                                  <a:custGeom>
                                    <a:avLst/>
                                    <a:gdLst>
                                      <a:gd name="T0" fmla="*/ 502920 w 234"/>
                                      <a:gd name="T1" fmla="*/ 55855 h 154"/>
                                      <a:gd name="T2" fmla="*/ 502920 w 234"/>
                                      <a:gd name="T3" fmla="*/ 55855 h 154"/>
                                      <a:gd name="T4" fmla="*/ 502920 w 234"/>
                                      <a:gd name="T5" fmla="*/ 55855 h 154"/>
                                      <a:gd name="T6" fmla="*/ 502920 w 234"/>
                                      <a:gd name="T7" fmla="*/ 36521 h 154"/>
                                      <a:gd name="T8" fmla="*/ 502920 w 234"/>
                                      <a:gd name="T9" fmla="*/ 25779 h 154"/>
                                      <a:gd name="T10" fmla="*/ 500771 w 234"/>
                                      <a:gd name="T11" fmla="*/ 21483 h 154"/>
                                      <a:gd name="T12" fmla="*/ 496472 w 234"/>
                                      <a:gd name="T13" fmla="*/ 17186 h 154"/>
                                      <a:gd name="T14" fmla="*/ 492174 w 234"/>
                                      <a:gd name="T15" fmla="*/ 15038 h 154"/>
                                      <a:gd name="T16" fmla="*/ 470682 w 234"/>
                                      <a:gd name="T17" fmla="*/ 2148 h 154"/>
                                      <a:gd name="T18" fmla="*/ 470682 w 234"/>
                                      <a:gd name="T19" fmla="*/ 2148 h 154"/>
                                      <a:gd name="T20" fmla="*/ 470682 w 234"/>
                                      <a:gd name="T21" fmla="*/ 2148 h 154"/>
                                      <a:gd name="T22" fmla="*/ 459935 w 234"/>
                                      <a:gd name="T23" fmla="*/ 2148 h 154"/>
                                      <a:gd name="T24" fmla="*/ 6448 w 234"/>
                                      <a:gd name="T25" fmla="*/ 264238 h 154"/>
                                      <a:gd name="T26" fmla="*/ 0 w 234"/>
                                      <a:gd name="T27" fmla="*/ 274980 h 154"/>
                                      <a:gd name="T28" fmla="*/ 0 w 234"/>
                                      <a:gd name="T29" fmla="*/ 274980 h 154"/>
                                      <a:gd name="T30" fmla="*/ 0 w 234"/>
                                      <a:gd name="T31" fmla="*/ 274980 h 154"/>
                                      <a:gd name="T32" fmla="*/ 0 w 234"/>
                                      <a:gd name="T33" fmla="*/ 294314 h 154"/>
                                      <a:gd name="T34" fmla="*/ 0 w 234"/>
                                      <a:gd name="T35" fmla="*/ 302907 h 154"/>
                                      <a:gd name="T36" fmla="*/ 2149 w 234"/>
                                      <a:gd name="T37" fmla="*/ 309352 h 154"/>
                                      <a:gd name="T38" fmla="*/ 6448 w 234"/>
                                      <a:gd name="T39" fmla="*/ 313649 h 154"/>
                                      <a:gd name="T40" fmla="*/ 10746 w 234"/>
                                      <a:gd name="T41" fmla="*/ 315797 h 154"/>
                                      <a:gd name="T42" fmla="*/ 32238 w 234"/>
                                      <a:gd name="T43" fmla="*/ 328687 h 154"/>
                                      <a:gd name="T44" fmla="*/ 32238 w 234"/>
                                      <a:gd name="T45" fmla="*/ 328687 h 154"/>
                                      <a:gd name="T46" fmla="*/ 42985 w 234"/>
                                      <a:gd name="T47" fmla="*/ 328687 h 154"/>
                                      <a:gd name="T48" fmla="*/ 496472 w 234"/>
                                      <a:gd name="T49" fmla="*/ 66597 h 154"/>
                                      <a:gd name="T50" fmla="*/ 502920 w 234"/>
                                      <a:gd name="T51" fmla="*/ 55855 h 154"/>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34" h="154">
                                        <a:moveTo>
                                          <a:pt x="234" y="26"/>
                                        </a:moveTo>
                                        <a:cubicBezTo>
                                          <a:pt x="234" y="26"/>
                                          <a:pt x="234" y="26"/>
                                          <a:pt x="234" y="26"/>
                                        </a:cubicBezTo>
                                        <a:cubicBezTo>
                                          <a:pt x="234" y="26"/>
                                          <a:pt x="234" y="26"/>
                                          <a:pt x="234" y="26"/>
                                        </a:cubicBezTo>
                                        <a:cubicBezTo>
                                          <a:pt x="234" y="17"/>
                                          <a:pt x="234" y="17"/>
                                          <a:pt x="234" y="17"/>
                                        </a:cubicBezTo>
                                        <a:cubicBezTo>
                                          <a:pt x="234" y="12"/>
                                          <a:pt x="234" y="12"/>
                                          <a:pt x="234" y="12"/>
                                        </a:cubicBezTo>
                                        <a:cubicBezTo>
                                          <a:pt x="234" y="12"/>
                                          <a:pt x="233" y="11"/>
                                          <a:pt x="233" y="10"/>
                                        </a:cubicBezTo>
                                        <a:cubicBezTo>
                                          <a:pt x="233" y="9"/>
                                          <a:pt x="232" y="8"/>
                                          <a:pt x="231" y="8"/>
                                        </a:cubicBezTo>
                                        <a:cubicBezTo>
                                          <a:pt x="229" y="7"/>
                                          <a:pt x="229" y="7"/>
                                          <a:pt x="229" y="7"/>
                                        </a:cubicBezTo>
                                        <a:cubicBezTo>
                                          <a:pt x="219" y="1"/>
                                          <a:pt x="219" y="1"/>
                                          <a:pt x="219" y="1"/>
                                        </a:cubicBezTo>
                                        <a:cubicBezTo>
                                          <a:pt x="219" y="1"/>
                                          <a:pt x="219" y="1"/>
                                          <a:pt x="219" y="1"/>
                                        </a:cubicBezTo>
                                        <a:cubicBezTo>
                                          <a:pt x="219" y="1"/>
                                          <a:pt x="219" y="1"/>
                                          <a:pt x="219" y="1"/>
                                        </a:cubicBezTo>
                                        <a:cubicBezTo>
                                          <a:pt x="218" y="0"/>
                                          <a:pt x="216" y="0"/>
                                          <a:pt x="214" y="1"/>
                                        </a:cubicBezTo>
                                        <a:cubicBezTo>
                                          <a:pt x="3" y="123"/>
                                          <a:pt x="3" y="123"/>
                                          <a:pt x="3" y="123"/>
                                        </a:cubicBezTo>
                                        <a:cubicBezTo>
                                          <a:pt x="1" y="124"/>
                                          <a:pt x="0" y="126"/>
                                          <a:pt x="0" y="128"/>
                                        </a:cubicBezTo>
                                        <a:cubicBezTo>
                                          <a:pt x="0" y="128"/>
                                          <a:pt x="0" y="128"/>
                                          <a:pt x="0" y="128"/>
                                        </a:cubicBezTo>
                                        <a:cubicBezTo>
                                          <a:pt x="0" y="128"/>
                                          <a:pt x="0" y="128"/>
                                          <a:pt x="0" y="128"/>
                                        </a:cubicBezTo>
                                        <a:cubicBezTo>
                                          <a:pt x="0" y="137"/>
                                          <a:pt x="0" y="137"/>
                                          <a:pt x="0" y="137"/>
                                        </a:cubicBezTo>
                                        <a:cubicBezTo>
                                          <a:pt x="0" y="141"/>
                                          <a:pt x="0" y="141"/>
                                          <a:pt x="0" y="141"/>
                                        </a:cubicBezTo>
                                        <a:cubicBezTo>
                                          <a:pt x="0" y="142"/>
                                          <a:pt x="0" y="143"/>
                                          <a:pt x="1" y="144"/>
                                        </a:cubicBezTo>
                                        <a:cubicBezTo>
                                          <a:pt x="1" y="145"/>
                                          <a:pt x="2" y="145"/>
                                          <a:pt x="3" y="146"/>
                                        </a:cubicBezTo>
                                        <a:cubicBezTo>
                                          <a:pt x="5" y="147"/>
                                          <a:pt x="5" y="147"/>
                                          <a:pt x="5" y="147"/>
                                        </a:cubicBezTo>
                                        <a:cubicBezTo>
                                          <a:pt x="15" y="153"/>
                                          <a:pt x="15" y="153"/>
                                          <a:pt x="15" y="153"/>
                                        </a:cubicBezTo>
                                        <a:cubicBezTo>
                                          <a:pt x="15" y="153"/>
                                          <a:pt x="15" y="153"/>
                                          <a:pt x="15" y="153"/>
                                        </a:cubicBezTo>
                                        <a:cubicBezTo>
                                          <a:pt x="16" y="154"/>
                                          <a:pt x="18" y="154"/>
                                          <a:pt x="20" y="153"/>
                                        </a:cubicBezTo>
                                        <a:cubicBezTo>
                                          <a:pt x="43" y="139"/>
                                          <a:pt x="231" y="31"/>
                                          <a:pt x="231" y="31"/>
                                        </a:cubicBezTo>
                                        <a:cubicBezTo>
                                          <a:pt x="233" y="30"/>
                                          <a:pt x="234" y="28"/>
                                          <a:pt x="234" y="26"/>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36"/>
                                <wps:cNvSpPr>
                                  <a:spLocks/>
                                </wps:cNvSpPr>
                                <wps:spPr bwMode="auto">
                                  <a:xfrm>
                                    <a:off x="25855" y="22387"/>
                                    <a:ext cx="5029" cy="3295"/>
                                  </a:xfrm>
                                  <a:custGeom>
                                    <a:avLst/>
                                    <a:gdLst>
                                      <a:gd name="T0" fmla="*/ 470682 w 234"/>
                                      <a:gd name="T1" fmla="*/ 327411 h 153"/>
                                      <a:gd name="T2" fmla="*/ 470682 w 234"/>
                                      <a:gd name="T3" fmla="*/ 327411 h 153"/>
                                      <a:gd name="T4" fmla="*/ 470682 w 234"/>
                                      <a:gd name="T5" fmla="*/ 327411 h 153"/>
                                      <a:gd name="T6" fmla="*/ 470682 w 234"/>
                                      <a:gd name="T7" fmla="*/ 327411 h 153"/>
                                      <a:gd name="T8" fmla="*/ 487875 w 234"/>
                                      <a:gd name="T9" fmla="*/ 318795 h 153"/>
                                      <a:gd name="T10" fmla="*/ 496472 w 234"/>
                                      <a:gd name="T11" fmla="*/ 314487 h 153"/>
                                      <a:gd name="T12" fmla="*/ 500771 w 234"/>
                                      <a:gd name="T13" fmla="*/ 310179 h 153"/>
                                      <a:gd name="T14" fmla="*/ 502920 w 234"/>
                                      <a:gd name="T15" fmla="*/ 303717 h 153"/>
                                      <a:gd name="T16" fmla="*/ 502920 w 234"/>
                                      <a:gd name="T17" fmla="*/ 299409 h 153"/>
                                      <a:gd name="T18" fmla="*/ 502920 w 234"/>
                                      <a:gd name="T19" fmla="*/ 273560 h 153"/>
                                      <a:gd name="T20" fmla="*/ 502920 w 234"/>
                                      <a:gd name="T21" fmla="*/ 273560 h 153"/>
                                      <a:gd name="T22" fmla="*/ 502920 w 234"/>
                                      <a:gd name="T23" fmla="*/ 273560 h 153"/>
                                      <a:gd name="T24" fmla="*/ 496472 w 234"/>
                                      <a:gd name="T25" fmla="*/ 264944 h 153"/>
                                      <a:gd name="T26" fmla="*/ 42985 w 234"/>
                                      <a:gd name="T27" fmla="*/ 2154 h 153"/>
                                      <a:gd name="T28" fmla="*/ 32238 w 234"/>
                                      <a:gd name="T29" fmla="*/ 2154 h 153"/>
                                      <a:gd name="T30" fmla="*/ 32238 w 234"/>
                                      <a:gd name="T31" fmla="*/ 2154 h 153"/>
                                      <a:gd name="T32" fmla="*/ 32238 w 234"/>
                                      <a:gd name="T33" fmla="*/ 2154 h 153"/>
                                      <a:gd name="T34" fmla="*/ 32238 w 234"/>
                                      <a:gd name="T35" fmla="*/ 2154 h 153"/>
                                      <a:gd name="T36" fmla="*/ 15045 w 234"/>
                                      <a:gd name="T37" fmla="*/ 10770 h 153"/>
                                      <a:gd name="T38" fmla="*/ 6448 w 234"/>
                                      <a:gd name="T39" fmla="*/ 17232 h 153"/>
                                      <a:gd name="T40" fmla="*/ 2149 w 234"/>
                                      <a:gd name="T41" fmla="*/ 21540 h 153"/>
                                      <a:gd name="T42" fmla="*/ 0 w 234"/>
                                      <a:gd name="T43" fmla="*/ 25848 h 153"/>
                                      <a:gd name="T44" fmla="*/ 0 w 234"/>
                                      <a:gd name="T45" fmla="*/ 30156 h 153"/>
                                      <a:gd name="T46" fmla="*/ 0 w 234"/>
                                      <a:gd name="T47" fmla="*/ 56005 h 153"/>
                                      <a:gd name="T48" fmla="*/ 0 w 234"/>
                                      <a:gd name="T49" fmla="*/ 56005 h 153"/>
                                      <a:gd name="T50" fmla="*/ 6448 w 234"/>
                                      <a:gd name="T51" fmla="*/ 64621 h 153"/>
                                      <a:gd name="T52" fmla="*/ 459935 w 234"/>
                                      <a:gd name="T53" fmla="*/ 327411 h 153"/>
                                      <a:gd name="T54" fmla="*/ 470682 w 234"/>
                                      <a:gd name="T55" fmla="*/ 327411 h 153"/>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34" h="153">
                                        <a:moveTo>
                                          <a:pt x="219" y="152"/>
                                        </a:moveTo>
                                        <a:cubicBezTo>
                                          <a:pt x="219" y="152"/>
                                          <a:pt x="219" y="152"/>
                                          <a:pt x="219" y="152"/>
                                        </a:cubicBezTo>
                                        <a:cubicBezTo>
                                          <a:pt x="219" y="152"/>
                                          <a:pt x="219" y="152"/>
                                          <a:pt x="219" y="152"/>
                                        </a:cubicBezTo>
                                        <a:cubicBezTo>
                                          <a:pt x="219" y="152"/>
                                          <a:pt x="219" y="152"/>
                                          <a:pt x="219" y="152"/>
                                        </a:cubicBezTo>
                                        <a:cubicBezTo>
                                          <a:pt x="227" y="148"/>
                                          <a:pt x="227" y="148"/>
                                          <a:pt x="227" y="148"/>
                                        </a:cubicBezTo>
                                        <a:cubicBezTo>
                                          <a:pt x="231" y="146"/>
                                          <a:pt x="231" y="146"/>
                                          <a:pt x="231" y="146"/>
                                        </a:cubicBezTo>
                                        <a:cubicBezTo>
                                          <a:pt x="232" y="145"/>
                                          <a:pt x="233" y="144"/>
                                          <a:pt x="233" y="144"/>
                                        </a:cubicBezTo>
                                        <a:cubicBezTo>
                                          <a:pt x="234" y="143"/>
                                          <a:pt x="234" y="142"/>
                                          <a:pt x="234" y="141"/>
                                        </a:cubicBezTo>
                                        <a:cubicBezTo>
                                          <a:pt x="234" y="139"/>
                                          <a:pt x="234" y="139"/>
                                          <a:pt x="234" y="139"/>
                                        </a:cubicBezTo>
                                        <a:cubicBezTo>
                                          <a:pt x="234" y="127"/>
                                          <a:pt x="234" y="127"/>
                                          <a:pt x="234" y="127"/>
                                        </a:cubicBezTo>
                                        <a:cubicBezTo>
                                          <a:pt x="234" y="127"/>
                                          <a:pt x="234" y="127"/>
                                          <a:pt x="234" y="127"/>
                                        </a:cubicBezTo>
                                        <a:cubicBezTo>
                                          <a:pt x="234" y="127"/>
                                          <a:pt x="234" y="127"/>
                                          <a:pt x="234" y="127"/>
                                        </a:cubicBezTo>
                                        <a:cubicBezTo>
                                          <a:pt x="234" y="126"/>
                                          <a:pt x="233" y="124"/>
                                          <a:pt x="231" y="123"/>
                                        </a:cubicBezTo>
                                        <a:cubicBezTo>
                                          <a:pt x="20" y="1"/>
                                          <a:pt x="20" y="1"/>
                                          <a:pt x="20" y="1"/>
                                        </a:cubicBezTo>
                                        <a:cubicBezTo>
                                          <a:pt x="18" y="0"/>
                                          <a:pt x="16" y="0"/>
                                          <a:pt x="15" y="1"/>
                                        </a:cubicBezTo>
                                        <a:cubicBezTo>
                                          <a:pt x="15" y="1"/>
                                          <a:pt x="15" y="1"/>
                                          <a:pt x="15" y="1"/>
                                        </a:cubicBezTo>
                                        <a:cubicBezTo>
                                          <a:pt x="15" y="1"/>
                                          <a:pt x="15" y="1"/>
                                          <a:pt x="15" y="1"/>
                                        </a:cubicBezTo>
                                        <a:cubicBezTo>
                                          <a:pt x="15" y="1"/>
                                          <a:pt x="15" y="1"/>
                                          <a:pt x="15" y="1"/>
                                        </a:cubicBezTo>
                                        <a:cubicBezTo>
                                          <a:pt x="7" y="5"/>
                                          <a:pt x="7" y="5"/>
                                          <a:pt x="7" y="5"/>
                                        </a:cubicBezTo>
                                        <a:cubicBezTo>
                                          <a:pt x="3" y="8"/>
                                          <a:pt x="3" y="8"/>
                                          <a:pt x="3" y="8"/>
                                        </a:cubicBezTo>
                                        <a:cubicBezTo>
                                          <a:pt x="2" y="8"/>
                                          <a:pt x="1" y="9"/>
                                          <a:pt x="1" y="10"/>
                                        </a:cubicBezTo>
                                        <a:cubicBezTo>
                                          <a:pt x="1" y="10"/>
                                          <a:pt x="0" y="11"/>
                                          <a:pt x="0" y="12"/>
                                        </a:cubicBezTo>
                                        <a:cubicBezTo>
                                          <a:pt x="0" y="14"/>
                                          <a:pt x="0" y="14"/>
                                          <a:pt x="0" y="14"/>
                                        </a:cubicBezTo>
                                        <a:cubicBezTo>
                                          <a:pt x="0" y="26"/>
                                          <a:pt x="0" y="26"/>
                                          <a:pt x="0" y="26"/>
                                        </a:cubicBezTo>
                                        <a:cubicBezTo>
                                          <a:pt x="0" y="26"/>
                                          <a:pt x="0" y="26"/>
                                          <a:pt x="0" y="26"/>
                                        </a:cubicBezTo>
                                        <a:cubicBezTo>
                                          <a:pt x="0" y="28"/>
                                          <a:pt x="1" y="29"/>
                                          <a:pt x="3" y="30"/>
                                        </a:cubicBezTo>
                                        <a:cubicBezTo>
                                          <a:pt x="27" y="44"/>
                                          <a:pt x="214" y="152"/>
                                          <a:pt x="214" y="152"/>
                                        </a:cubicBezTo>
                                        <a:cubicBezTo>
                                          <a:pt x="216" y="153"/>
                                          <a:pt x="218" y="153"/>
                                          <a:pt x="219" y="152"/>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37"/>
                                <wps:cNvSpPr>
                                  <a:spLocks/>
                                </wps:cNvSpPr>
                                <wps:spPr bwMode="auto">
                                  <a:xfrm>
                                    <a:off x="12927" y="22387"/>
                                    <a:ext cx="5029" cy="3295"/>
                                  </a:xfrm>
                                  <a:custGeom>
                                    <a:avLst/>
                                    <a:gdLst>
                                      <a:gd name="T0" fmla="*/ 470682 w 234"/>
                                      <a:gd name="T1" fmla="*/ 327411 h 153"/>
                                      <a:gd name="T2" fmla="*/ 470682 w 234"/>
                                      <a:gd name="T3" fmla="*/ 327411 h 153"/>
                                      <a:gd name="T4" fmla="*/ 470682 w 234"/>
                                      <a:gd name="T5" fmla="*/ 327411 h 153"/>
                                      <a:gd name="T6" fmla="*/ 470682 w 234"/>
                                      <a:gd name="T7" fmla="*/ 327411 h 153"/>
                                      <a:gd name="T8" fmla="*/ 487875 w 234"/>
                                      <a:gd name="T9" fmla="*/ 318795 h 153"/>
                                      <a:gd name="T10" fmla="*/ 496472 w 234"/>
                                      <a:gd name="T11" fmla="*/ 314487 h 153"/>
                                      <a:gd name="T12" fmla="*/ 500771 w 234"/>
                                      <a:gd name="T13" fmla="*/ 310179 h 153"/>
                                      <a:gd name="T14" fmla="*/ 502920 w 234"/>
                                      <a:gd name="T15" fmla="*/ 303717 h 153"/>
                                      <a:gd name="T16" fmla="*/ 502920 w 234"/>
                                      <a:gd name="T17" fmla="*/ 299409 h 153"/>
                                      <a:gd name="T18" fmla="*/ 502920 w 234"/>
                                      <a:gd name="T19" fmla="*/ 273560 h 153"/>
                                      <a:gd name="T20" fmla="*/ 502920 w 234"/>
                                      <a:gd name="T21" fmla="*/ 273560 h 153"/>
                                      <a:gd name="T22" fmla="*/ 502920 w 234"/>
                                      <a:gd name="T23" fmla="*/ 273560 h 153"/>
                                      <a:gd name="T24" fmla="*/ 496472 w 234"/>
                                      <a:gd name="T25" fmla="*/ 264944 h 153"/>
                                      <a:gd name="T26" fmla="*/ 42985 w 234"/>
                                      <a:gd name="T27" fmla="*/ 2154 h 153"/>
                                      <a:gd name="T28" fmla="*/ 32238 w 234"/>
                                      <a:gd name="T29" fmla="*/ 2154 h 153"/>
                                      <a:gd name="T30" fmla="*/ 32238 w 234"/>
                                      <a:gd name="T31" fmla="*/ 2154 h 153"/>
                                      <a:gd name="T32" fmla="*/ 32238 w 234"/>
                                      <a:gd name="T33" fmla="*/ 2154 h 153"/>
                                      <a:gd name="T34" fmla="*/ 32238 w 234"/>
                                      <a:gd name="T35" fmla="*/ 2154 h 153"/>
                                      <a:gd name="T36" fmla="*/ 15045 w 234"/>
                                      <a:gd name="T37" fmla="*/ 10770 h 153"/>
                                      <a:gd name="T38" fmla="*/ 6448 w 234"/>
                                      <a:gd name="T39" fmla="*/ 17232 h 153"/>
                                      <a:gd name="T40" fmla="*/ 2149 w 234"/>
                                      <a:gd name="T41" fmla="*/ 21540 h 153"/>
                                      <a:gd name="T42" fmla="*/ 0 w 234"/>
                                      <a:gd name="T43" fmla="*/ 25848 h 153"/>
                                      <a:gd name="T44" fmla="*/ 0 w 234"/>
                                      <a:gd name="T45" fmla="*/ 30156 h 153"/>
                                      <a:gd name="T46" fmla="*/ 0 w 234"/>
                                      <a:gd name="T47" fmla="*/ 56005 h 153"/>
                                      <a:gd name="T48" fmla="*/ 0 w 234"/>
                                      <a:gd name="T49" fmla="*/ 56005 h 153"/>
                                      <a:gd name="T50" fmla="*/ 6448 w 234"/>
                                      <a:gd name="T51" fmla="*/ 64621 h 153"/>
                                      <a:gd name="T52" fmla="*/ 459935 w 234"/>
                                      <a:gd name="T53" fmla="*/ 327411 h 153"/>
                                      <a:gd name="T54" fmla="*/ 470682 w 234"/>
                                      <a:gd name="T55" fmla="*/ 327411 h 153"/>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34" h="153">
                                        <a:moveTo>
                                          <a:pt x="219" y="152"/>
                                        </a:moveTo>
                                        <a:cubicBezTo>
                                          <a:pt x="219" y="152"/>
                                          <a:pt x="219" y="152"/>
                                          <a:pt x="219" y="152"/>
                                        </a:cubicBezTo>
                                        <a:cubicBezTo>
                                          <a:pt x="219" y="152"/>
                                          <a:pt x="219" y="152"/>
                                          <a:pt x="219" y="152"/>
                                        </a:cubicBezTo>
                                        <a:cubicBezTo>
                                          <a:pt x="219" y="152"/>
                                          <a:pt x="219" y="152"/>
                                          <a:pt x="219" y="152"/>
                                        </a:cubicBezTo>
                                        <a:cubicBezTo>
                                          <a:pt x="227" y="148"/>
                                          <a:pt x="227" y="148"/>
                                          <a:pt x="227" y="148"/>
                                        </a:cubicBezTo>
                                        <a:cubicBezTo>
                                          <a:pt x="231" y="146"/>
                                          <a:pt x="231" y="146"/>
                                          <a:pt x="231" y="146"/>
                                        </a:cubicBezTo>
                                        <a:cubicBezTo>
                                          <a:pt x="232" y="145"/>
                                          <a:pt x="233" y="144"/>
                                          <a:pt x="233" y="144"/>
                                        </a:cubicBezTo>
                                        <a:cubicBezTo>
                                          <a:pt x="234" y="143"/>
                                          <a:pt x="234" y="142"/>
                                          <a:pt x="234" y="141"/>
                                        </a:cubicBezTo>
                                        <a:cubicBezTo>
                                          <a:pt x="234" y="139"/>
                                          <a:pt x="234" y="139"/>
                                          <a:pt x="234" y="139"/>
                                        </a:cubicBezTo>
                                        <a:cubicBezTo>
                                          <a:pt x="234" y="127"/>
                                          <a:pt x="234" y="127"/>
                                          <a:pt x="234" y="127"/>
                                        </a:cubicBezTo>
                                        <a:cubicBezTo>
                                          <a:pt x="234" y="127"/>
                                          <a:pt x="234" y="127"/>
                                          <a:pt x="234" y="127"/>
                                        </a:cubicBezTo>
                                        <a:cubicBezTo>
                                          <a:pt x="234" y="127"/>
                                          <a:pt x="234" y="127"/>
                                          <a:pt x="234" y="127"/>
                                        </a:cubicBezTo>
                                        <a:cubicBezTo>
                                          <a:pt x="234" y="126"/>
                                          <a:pt x="233" y="124"/>
                                          <a:pt x="231" y="123"/>
                                        </a:cubicBezTo>
                                        <a:cubicBezTo>
                                          <a:pt x="20" y="1"/>
                                          <a:pt x="20" y="1"/>
                                          <a:pt x="20" y="1"/>
                                        </a:cubicBezTo>
                                        <a:cubicBezTo>
                                          <a:pt x="18" y="0"/>
                                          <a:pt x="16" y="0"/>
                                          <a:pt x="15" y="1"/>
                                        </a:cubicBezTo>
                                        <a:cubicBezTo>
                                          <a:pt x="15" y="1"/>
                                          <a:pt x="15" y="1"/>
                                          <a:pt x="15" y="1"/>
                                        </a:cubicBezTo>
                                        <a:cubicBezTo>
                                          <a:pt x="15" y="1"/>
                                          <a:pt x="15" y="1"/>
                                          <a:pt x="15" y="1"/>
                                        </a:cubicBezTo>
                                        <a:cubicBezTo>
                                          <a:pt x="15" y="1"/>
                                          <a:pt x="15" y="1"/>
                                          <a:pt x="15" y="1"/>
                                        </a:cubicBezTo>
                                        <a:cubicBezTo>
                                          <a:pt x="7" y="5"/>
                                          <a:pt x="7" y="5"/>
                                          <a:pt x="7" y="5"/>
                                        </a:cubicBezTo>
                                        <a:cubicBezTo>
                                          <a:pt x="3" y="8"/>
                                          <a:pt x="3" y="8"/>
                                          <a:pt x="3" y="8"/>
                                        </a:cubicBezTo>
                                        <a:cubicBezTo>
                                          <a:pt x="2" y="8"/>
                                          <a:pt x="1" y="9"/>
                                          <a:pt x="1" y="10"/>
                                        </a:cubicBezTo>
                                        <a:cubicBezTo>
                                          <a:pt x="0" y="10"/>
                                          <a:pt x="0" y="11"/>
                                          <a:pt x="0" y="12"/>
                                        </a:cubicBezTo>
                                        <a:cubicBezTo>
                                          <a:pt x="0" y="14"/>
                                          <a:pt x="0" y="14"/>
                                          <a:pt x="0" y="14"/>
                                        </a:cubicBezTo>
                                        <a:cubicBezTo>
                                          <a:pt x="0" y="26"/>
                                          <a:pt x="0" y="26"/>
                                          <a:pt x="0" y="26"/>
                                        </a:cubicBezTo>
                                        <a:cubicBezTo>
                                          <a:pt x="0" y="26"/>
                                          <a:pt x="0" y="26"/>
                                          <a:pt x="0" y="26"/>
                                        </a:cubicBezTo>
                                        <a:cubicBezTo>
                                          <a:pt x="0" y="28"/>
                                          <a:pt x="1" y="29"/>
                                          <a:pt x="3" y="30"/>
                                        </a:cubicBezTo>
                                        <a:cubicBezTo>
                                          <a:pt x="26" y="44"/>
                                          <a:pt x="214" y="152"/>
                                          <a:pt x="214" y="152"/>
                                        </a:cubicBezTo>
                                        <a:cubicBezTo>
                                          <a:pt x="216" y="153"/>
                                          <a:pt x="218" y="153"/>
                                          <a:pt x="219" y="152"/>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40"/>
                                <wps:cNvSpPr>
                                  <a:spLocks/>
                                </wps:cNvSpPr>
                                <wps:spPr bwMode="auto">
                                  <a:xfrm>
                                    <a:off x="19391" y="22387"/>
                                    <a:ext cx="5010" cy="3295"/>
                                  </a:xfrm>
                                  <a:custGeom>
                                    <a:avLst/>
                                    <a:gdLst>
                                      <a:gd name="T0" fmla="*/ 501015 w 233"/>
                                      <a:gd name="T1" fmla="*/ 56005 h 153"/>
                                      <a:gd name="T2" fmla="*/ 501015 w 233"/>
                                      <a:gd name="T3" fmla="*/ 56005 h 153"/>
                                      <a:gd name="T4" fmla="*/ 501015 w 233"/>
                                      <a:gd name="T5" fmla="*/ 56005 h 153"/>
                                      <a:gd name="T6" fmla="*/ 501015 w 233"/>
                                      <a:gd name="T7" fmla="*/ 36618 h 153"/>
                                      <a:gd name="T8" fmla="*/ 501015 w 233"/>
                                      <a:gd name="T9" fmla="*/ 25848 h 153"/>
                                      <a:gd name="T10" fmla="*/ 501015 w 233"/>
                                      <a:gd name="T11" fmla="*/ 21540 h 153"/>
                                      <a:gd name="T12" fmla="*/ 496714 w 233"/>
                                      <a:gd name="T13" fmla="*/ 17232 h 153"/>
                                      <a:gd name="T14" fmla="*/ 492414 w 233"/>
                                      <a:gd name="T15" fmla="*/ 15078 h 153"/>
                                      <a:gd name="T16" fmla="*/ 470911 w 233"/>
                                      <a:gd name="T17" fmla="*/ 2154 h 153"/>
                                      <a:gd name="T18" fmla="*/ 470911 w 233"/>
                                      <a:gd name="T19" fmla="*/ 2154 h 153"/>
                                      <a:gd name="T20" fmla="*/ 470911 w 233"/>
                                      <a:gd name="T21" fmla="*/ 2154 h 153"/>
                                      <a:gd name="T22" fmla="*/ 460160 w 233"/>
                                      <a:gd name="T23" fmla="*/ 2154 h 153"/>
                                      <a:gd name="T24" fmla="*/ 4301 w 233"/>
                                      <a:gd name="T25" fmla="*/ 264944 h 153"/>
                                      <a:gd name="T26" fmla="*/ 0 w 233"/>
                                      <a:gd name="T27" fmla="*/ 273560 h 153"/>
                                      <a:gd name="T28" fmla="*/ 0 w 233"/>
                                      <a:gd name="T29" fmla="*/ 273560 h 153"/>
                                      <a:gd name="T30" fmla="*/ 0 w 233"/>
                                      <a:gd name="T31" fmla="*/ 273560 h 153"/>
                                      <a:gd name="T32" fmla="*/ 0 w 233"/>
                                      <a:gd name="T33" fmla="*/ 292947 h 153"/>
                                      <a:gd name="T34" fmla="*/ 0 w 233"/>
                                      <a:gd name="T35" fmla="*/ 303717 h 153"/>
                                      <a:gd name="T36" fmla="*/ 0 w 233"/>
                                      <a:gd name="T37" fmla="*/ 310179 h 153"/>
                                      <a:gd name="T38" fmla="*/ 4301 w 233"/>
                                      <a:gd name="T39" fmla="*/ 314487 h 153"/>
                                      <a:gd name="T40" fmla="*/ 8601 w 233"/>
                                      <a:gd name="T41" fmla="*/ 316641 h 153"/>
                                      <a:gd name="T42" fmla="*/ 30104 w 233"/>
                                      <a:gd name="T43" fmla="*/ 327411 h 153"/>
                                      <a:gd name="T44" fmla="*/ 30104 w 233"/>
                                      <a:gd name="T45" fmla="*/ 327411 h 153"/>
                                      <a:gd name="T46" fmla="*/ 40855 w 233"/>
                                      <a:gd name="T47" fmla="*/ 327411 h 153"/>
                                      <a:gd name="T48" fmla="*/ 496714 w 233"/>
                                      <a:gd name="T49" fmla="*/ 64621 h 153"/>
                                      <a:gd name="T50" fmla="*/ 501015 w 233"/>
                                      <a:gd name="T51" fmla="*/ 56005 h 15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33" h="153">
                                        <a:moveTo>
                                          <a:pt x="233" y="26"/>
                                        </a:moveTo>
                                        <a:cubicBezTo>
                                          <a:pt x="233" y="26"/>
                                          <a:pt x="233" y="26"/>
                                          <a:pt x="233" y="26"/>
                                        </a:cubicBezTo>
                                        <a:cubicBezTo>
                                          <a:pt x="233" y="26"/>
                                          <a:pt x="233" y="26"/>
                                          <a:pt x="233" y="26"/>
                                        </a:cubicBezTo>
                                        <a:cubicBezTo>
                                          <a:pt x="233" y="17"/>
                                          <a:pt x="233" y="17"/>
                                          <a:pt x="233" y="17"/>
                                        </a:cubicBezTo>
                                        <a:cubicBezTo>
                                          <a:pt x="233" y="12"/>
                                          <a:pt x="233" y="12"/>
                                          <a:pt x="233" y="12"/>
                                        </a:cubicBezTo>
                                        <a:cubicBezTo>
                                          <a:pt x="233" y="11"/>
                                          <a:pt x="233" y="10"/>
                                          <a:pt x="233" y="10"/>
                                        </a:cubicBezTo>
                                        <a:cubicBezTo>
                                          <a:pt x="232" y="9"/>
                                          <a:pt x="231" y="8"/>
                                          <a:pt x="231" y="8"/>
                                        </a:cubicBezTo>
                                        <a:cubicBezTo>
                                          <a:pt x="229" y="7"/>
                                          <a:pt x="229" y="7"/>
                                          <a:pt x="229" y="7"/>
                                        </a:cubicBezTo>
                                        <a:cubicBezTo>
                                          <a:pt x="219" y="1"/>
                                          <a:pt x="219" y="1"/>
                                          <a:pt x="219" y="1"/>
                                        </a:cubicBezTo>
                                        <a:cubicBezTo>
                                          <a:pt x="219" y="1"/>
                                          <a:pt x="219" y="1"/>
                                          <a:pt x="219" y="1"/>
                                        </a:cubicBezTo>
                                        <a:cubicBezTo>
                                          <a:pt x="219" y="1"/>
                                          <a:pt x="219" y="1"/>
                                          <a:pt x="219" y="1"/>
                                        </a:cubicBezTo>
                                        <a:cubicBezTo>
                                          <a:pt x="217" y="0"/>
                                          <a:pt x="215" y="0"/>
                                          <a:pt x="214" y="1"/>
                                        </a:cubicBezTo>
                                        <a:cubicBezTo>
                                          <a:pt x="2" y="123"/>
                                          <a:pt x="2" y="123"/>
                                          <a:pt x="2" y="123"/>
                                        </a:cubicBezTo>
                                        <a:cubicBezTo>
                                          <a:pt x="1" y="124"/>
                                          <a:pt x="0" y="126"/>
                                          <a:pt x="0" y="127"/>
                                        </a:cubicBezTo>
                                        <a:cubicBezTo>
                                          <a:pt x="0" y="127"/>
                                          <a:pt x="0" y="127"/>
                                          <a:pt x="0" y="127"/>
                                        </a:cubicBezTo>
                                        <a:cubicBezTo>
                                          <a:pt x="0" y="127"/>
                                          <a:pt x="0" y="127"/>
                                          <a:pt x="0" y="127"/>
                                        </a:cubicBezTo>
                                        <a:cubicBezTo>
                                          <a:pt x="0" y="136"/>
                                          <a:pt x="0" y="136"/>
                                          <a:pt x="0" y="136"/>
                                        </a:cubicBezTo>
                                        <a:cubicBezTo>
                                          <a:pt x="0" y="141"/>
                                          <a:pt x="0" y="141"/>
                                          <a:pt x="0" y="141"/>
                                        </a:cubicBezTo>
                                        <a:cubicBezTo>
                                          <a:pt x="0" y="142"/>
                                          <a:pt x="0" y="143"/>
                                          <a:pt x="0" y="144"/>
                                        </a:cubicBezTo>
                                        <a:cubicBezTo>
                                          <a:pt x="1" y="144"/>
                                          <a:pt x="2" y="145"/>
                                          <a:pt x="2" y="146"/>
                                        </a:cubicBezTo>
                                        <a:cubicBezTo>
                                          <a:pt x="4" y="147"/>
                                          <a:pt x="4" y="147"/>
                                          <a:pt x="4" y="147"/>
                                        </a:cubicBezTo>
                                        <a:cubicBezTo>
                                          <a:pt x="14" y="152"/>
                                          <a:pt x="14" y="152"/>
                                          <a:pt x="14" y="152"/>
                                        </a:cubicBezTo>
                                        <a:cubicBezTo>
                                          <a:pt x="14" y="152"/>
                                          <a:pt x="14" y="152"/>
                                          <a:pt x="14" y="152"/>
                                        </a:cubicBezTo>
                                        <a:cubicBezTo>
                                          <a:pt x="16" y="153"/>
                                          <a:pt x="18" y="153"/>
                                          <a:pt x="19" y="152"/>
                                        </a:cubicBezTo>
                                        <a:cubicBezTo>
                                          <a:pt x="43" y="139"/>
                                          <a:pt x="231" y="30"/>
                                          <a:pt x="231" y="30"/>
                                        </a:cubicBezTo>
                                        <a:cubicBezTo>
                                          <a:pt x="232" y="29"/>
                                          <a:pt x="233" y="28"/>
                                          <a:pt x="233" y="26"/>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4"/>
                                <wps:cNvSpPr>
                                  <a:spLocks/>
                                </wps:cNvSpPr>
                                <wps:spPr bwMode="auto">
                                  <a:xfrm>
                                    <a:off x="11824" y="15607"/>
                                    <a:ext cx="730" cy="5785"/>
                                  </a:xfrm>
                                  <a:custGeom>
                                    <a:avLst/>
                                    <a:gdLst>
                                      <a:gd name="T0" fmla="*/ 6443 w 34"/>
                                      <a:gd name="T1" fmla="*/ 561281 h 269"/>
                                      <a:gd name="T2" fmla="*/ 6443 w 34"/>
                                      <a:gd name="T3" fmla="*/ 561281 h 269"/>
                                      <a:gd name="T4" fmla="*/ 6443 w 34"/>
                                      <a:gd name="T5" fmla="*/ 561281 h 269"/>
                                      <a:gd name="T6" fmla="*/ 6443 w 34"/>
                                      <a:gd name="T7" fmla="*/ 561281 h 269"/>
                                      <a:gd name="T8" fmla="*/ 21478 w 34"/>
                                      <a:gd name="T9" fmla="*/ 569883 h 269"/>
                                      <a:gd name="T10" fmla="*/ 32217 w 34"/>
                                      <a:gd name="T11" fmla="*/ 576334 h 269"/>
                                      <a:gd name="T12" fmla="*/ 36513 w 34"/>
                                      <a:gd name="T13" fmla="*/ 578485 h 269"/>
                                      <a:gd name="T14" fmla="*/ 42956 w 34"/>
                                      <a:gd name="T15" fmla="*/ 576334 h 269"/>
                                      <a:gd name="T16" fmla="*/ 47251 w 34"/>
                                      <a:gd name="T17" fmla="*/ 574184 h 269"/>
                                      <a:gd name="T18" fmla="*/ 68729 w 34"/>
                                      <a:gd name="T19" fmla="*/ 561281 h 269"/>
                                      <a:gd name="T20" fmla="*/ 68729 w 34"/>
                                      <a:gd name="T21" fmla="*/ 561281 h 269"/>
                                      <a:gd name="T22" fmla="*/ 68729 w 34"/>
                                      <a:gd name="T23" fmla="*/ 561281 h 269"/>
                                      <a:gd name="T24" fmla="*/ 73025 w 34"/>
                                      <a:gd name="T25" fmla="*/ 552679 h 269"/>
                                      <a:gd name="T26" fmla="*/ 73025 w 34"/>
                                      <a:gd name="T27" fmla="*/ 25806 h 269"/>
                                      <a:gd name="T28" fmla="*/ 68729 w 34"/>
                                      <a:gd name="T29" fmla="*/ 17204 h 269"/>
                                      <a:gd name="T30" fmla="*/ 68729 w 34"/>
                                      <a:gd name="T31" fmla="*/ 17204 h 269"/>
                                      <a:gd name="T32" fmla="*/ 51547 w 34"/>
                                      <a:gd name="T33" fmla="*/ 6452 h 269"/>
                                      <a:gd name="T34" fmla="*/ 42956 w 34"/>
                                      <a:gd name="T35" fmla="*/ 2151 h 269"/>
                                      <a:gd name="T36" fmla="*/ 36513 w 34"/>
                                      <a:gd name="T37" fmla="*/ 0 h 269"/>
                                      <a:gd name="T38" fmla="*/ 30069 w 34"/>
                                      <a:gd name="T39" fmla="*/ 2151 h 269"/>
                                      <a:gd name="T40" fmla="*/ 27921 w 34"/>
                                      <a:gd name="T41" fmla="*/ 4301 h 269"/>
                                      <a:gd name="T42" fmla="*/ 6443 w 34"/>
                                      <a:gd name="T43" fmla="*/ 17204 h 269"/>
                                      <a:gd name="T44" fmla="*/ 6443 w 34"/>
                                      <a:gd name="T45" fmla="*/ 17204 h 269"/>
                                      <a:gd name="T46" fmla="*/ 6443 w 34"/>
                                      <a:gd name="T47" fmla="*/ 17204 h 269"/>
                                      <a:gd name="T48" fmla="*/ 6443 w 34"/>
                                      <a:gd name="T49" fmla="*/ 17204 h 269"/>
                                      <a:gd name="T50" fmla="*/ 0 w 34"/>
                                      <a:gd name="T51" fmla="*/ 25806 h 269"/>
                                      <a:gd name="T52" fmla="*/ 0 w 34"/>
                                      <a:gd name="T53" fmla="*/ 552679 h 269"/>
                                      <a:gd name="T54" fmla="*/ 6443 w 34"/>
                                      <a:gd name="T55" fmla="*/ 561281 h 269"/>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34" h="269">
                                        <a:moveTo>
                                          <a:pt x="3" y="261"/>
                                        </a:moveTo>
                                        <a:cubicBezTo>
                                          <a:pt x="3" y="261"/>
                                          <a:pt x="3" y="261"/>
                                          <a:pt x="3" y="261"/>
                                        </a:cubicBezTo>
                                        <a:cubicBezTo>
                                          <a:pt x="3" y="261"/>
                                          <a:pt x="3" y="261"/>
                                          <a:pt x="3" y="261"/>
                                        </a:cubicBezTo>
                                        <a:cubicBezTo>
                                          <a:pt x="3" y="261"/>
                                          <a:pt x="3" y="261"/>
                                          <a:pt x="3" y="261"/>
                                        </a:cubicBezTo>
                                        <a:cubicBezTo>
                                          <a:pt x="10" y="265"/>
                                          <a:pt x="10" y="265"/>
                                          <a:pt x="10" y="265"/>
                                        </a:cubicBezTo>
                                        <a:cubicBezTo>
                                          <a:pt x="15" y="268"/>
                                          <a:pt x="15" y="268"/>
                                          <a:pt x="15" y="268"/>
                                        </a:cubicBezTo>
                                        <a:cubicBezTo>
                                          <a:pt x="15" y="268"/>
                                          <a:pt x="16" y="269"/>
                                          <a:pt x="17" y="269"/>
                                        </a:cubicBezTo>
                                        <a:cubicBezTo>
                                          <a:pt x="18" y="269"/>
                                          <a:pt x="19" y="268"/>
                                          <a:pt x="20" y="268"/>
                                        </a:cubicBezTo>
                                        <a:cubicBezTo>
                                          <a:pt x="22" y="267"/>
                                          <a:pt x="22" y="267"/>
                                          <a:pt x="22" y="267"/>
                                        </a:cubicBezTo>
                                        <a:cubicBezTo>
                                          <a:pt x="32" y="261"/>
                                          <a:pt x="32" y="261"/>
                                          <a:pt x="32" y="261"/>
                                        </a:cubicBezTo>
                                        <a:cubicBezTo>
                                          <a:pt x="32" y="261"/>
                                          <a:pt x="32" y="261"/>
                                          <a:pt x="32" y="261"/>
                                        </a:cubicBezTo>
                                        <a:cubicBezTo>
                                          <a:pt x="32" y="261"/>
                                          <a:pt x="32" y="261"/>
                                          <a:pt x="32" y="261"/>
                                        </a:cubicBezTo>
                                        <a:cubicBezTo>
                                          <a:pt x="33" y="260"/>
                                          <a:pt x="34" y="258"/>
                                          <a:pt x="34" y="257"/>
                                        </a:cubicBezTo>
                                        <a:cubicBezTo>
                                          <a:pt x="34" y="12"/>
                                          <a:pt x="34" y="12"/>
                                          <a:pt x="34" y="12"/>
                                        </a:cubicBezTo>
                                        <a:cubicBezTo>
                                          <a:pt x="34" y="10"/>
                                          <a:pt x="33" y="9"/>
                                          <a:pt x="32" y="8"/>
                                        </a:cubicBezTo>
                                        <a:cubicBezTo>
                                          <a:pt x="32" y="8"/>
                                          <a:pt x="32" y="8"/>
                                          <a:pt x="32" y="8"/>
                                        </a:cubicBezTo>
                                        <a:cubicBezTo>
                                          <a:pt x="24" y="3"/>
                                          <a:pt x="24" y="3"/>
                                          <a:pt x="24" y="3"/>
                                        </a:cubicBezTo>
                                        <a:cubicBezTo>
                                          <a:pt x="20" y="1"/>
                                          <a:pt x="20" y="1"/>
                                          <a:pt x="20" y="1"/>
                                        </a:cubicBezTo>
                                        <a:cubicBezTo>
                                          <a:pt x="19" y="1"/>
                                          <a:pt x="18" y="0"/>
                                          <a:pt x="17" y="0"/>
                                        </a:cubicBezTo>
                                        <a:cubicBezTo>
                                          <a:pt x="16" y="0"/>
                                          <a:pt x="15" y="1"/>
                                          <a:pt x="14" y="1"/>
                                        </a:cubicBezTo>
                                        <a:cubicBezTo>
                                          <a:pt x="13" y="2"/>
                                          <a:pt x="13" y="2"/>
                                          <a:pt x="13" y="2"/>
                                        </a:cubicBezTo>
                                        <a:cubicBezTo>
                                          <a:pt x="3" y="8"/>
                                          <a:pt x="3" y="8"/>
                                          <a:pt x="3" y="8"/>
                                        </a:cubicBezTo>
                                        <a:cubicBezTo>
                                          <a:pt x="3" y="8"/>
                                          <a:pt x="3" y="8"/>
                                          <a:pt x="3" y="8"/>
                                        </a:cubicBezTo>
                                        <a:cubicBezTo>
                                          <a:pt x="3" y="8"/>
                                          <a:pt x="3" y="8"/>
                                          <a:pt x="3" y="8"/>
                                        </a:cubicBezTo>
                                        <a:cubicBezTo>
                                          <a:pt x="3" y="8"/>
                                          <a:pt x="3" y="8"/>
                                          <a:pt x="3" y="8"/>
                                        </a:cubicBezTo>
                                        <a:cubicBezTo>
                                          <a:pt x="1" y="9"/>
                                          <a:pt x="0" y="10"/>
                                          <a:pt x="0" y="12"/>
                                        </a:cubicBezTo>
                                        <a:cubicBezTo>
                                          <a:pt x="0" y="257"/>
                                          <a:pt x="0" y="257"/>
                                          <a:pt x="0" y="257"/>
                                        </a:cubicBezTo>
                                        <a:cubicBezTo>
                                          <a:pt x="0" y="258"/>
                                          <a:pt x="1" y="260"/>
                                          <a:pt x="3" y="261"/>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46"/>
                                <wps:cNvSpPr>
                                  <a:spLocks/>
                                </wps:cNvSpPr>
                                <wps:spPr bwMode="auto">
                                  <a:xfrm>
                                    <a:off x="25855" y="11193"/>
                                    <a:ext cx="5029" cy="3289"/>
                                  </a:xfrm>
                                  <a:custGeom>
                                    <a:avLst/>
                                    <a:gdLst>
                                      <a:gd name="T0" fmla="*/ 502920 w 234"/>
                                      <a:gd name="T1" fmla="*/ 55897 h 153"/>
                                      <a:gd name="T2" fmla="*/ 502920 w 234"/>
                                      <a:gd name="T3" fmla="*/ 55897 h 153"/>
                                      <a:gd name="T4" fmla="*/ 502920 w 234"/>
                                      <a:gd name="T5" fmla="*/ 55897 h 153"/>
                                      <a:gd name="T6" fmla="*/ 502920 w 234"/>
                                      <a:gd name="T7" fmla="*/ 55897 h 153"/>
                                      <a:gd name="T8" fmla="*/ 502920 w 234"/>
                                      <a:gd name="T9" fmla="*/ 34398 h 153"/>
                                      <a:gd name="T10" fmla="*/ 502920 w 234"/>
                                      <a:gd name="T11" fmla="*/ 25798 h 153"/>
                                      <a:gd name="T12" fmla="*/ 500771 w 234"/>
                                      <a:gd name="T13" fmla="*/ 19349 h 153"/>
                                      <a:gd name="T14" fmla="*/ 496472 w 234"/>
                                      <a:gd name="T15" fmla="*/ 15049 h 153"/>
                                      <a:gd name="T16" fmla="*/ 492174 w 234"/>
                                      <a:gd name="T17" fmla="*/ 12899 h 153"/>
                                      <a:gd name="T18" fmla="*/ 470682 w 234"/>
                                      <a:gd name="T19" fmla="*/ 0 h 153"/>
                                      <a:gd name="T20" fmla="*/ 470682 w 234"/>
                                      <a:gd name="T21" fmla="*/ 0 h 153"/>
                                      <a:gd name="T22" fmla="*/ 470682 w 234"/>
                                      <a:gd name="T23" fmla="*/ 0 h 153"/>
                                      <a:gd name="T24" fmla="*/ 470682 w 234"/>
                                      <a:gd name="T25" fmla="*/ 0 h 153"/>
                                      <a:gd name="T26" fmla="*/ 459935 w 234"/>
                                      <a:gd name="T27" fmla="*/ 0 h 153"/>
                                      <a:gd name="T28" fmla="*/ 6448 w 234"/>
                                      <a:gd name="T29" fmla="*/ 264434 h 153"/>
                                      <a:gd name="T30" fmla="*/ 0 w 234"/>
                                      <a:gd name="T31" fmla="*/ 273033 h 153"/>
                                      <a:gd name="T32" fmla="*/ 0 w 234"/>
                                      <a:gd name="T33" fmla="*/ 273033 h 153"/>
                                      <a:gd name="T34" fmla="*/ 0 w 234"/>
                                      <a:gd name="T35" fmla="*/ 292382 h 153"/>
                                      <a:gd name="T36" fmla="*/ 0 w 234"/>
                                      <a:gd name="T37" fmla="*/ 303132 h 153"/>
                                      <a:gd name="T38" fmla="*/ 2149 w 234"/>
                                      <a:gd name="T39" fmla="*/ 307431 h 153"/>
                                      <a:gd name="T40" fmla="*/ 6448 w 234"/>
                                      <a:gd name="T41" fmla="*/ 311731 h 153"/>
                                      <a:gd name="T42" fmla="*/ 10746 w 234"/>
                                      <a:gd name="T43" fmla="*/ 313881 h 153"/>
                                      <a:gd name="T44" fmla="*/ 32238 w 234"/>
                                      <a:gd name="T45" fmla="*/ 326780 h 153"/>
                                      <a:gd name="T46" fmla="*/ 32238 w 234"/>
                                      <a:gd name="T47" fmla="*/ 326780 h 153"/>
                                      <a:gd name="T48" fmla="*/ 32238 w 234"/>
                                      <a:gd name="T49" fmla="*/ 326780 h 153"/>
                                      <a:gd name="T50" fmla="*/ 32238 w 234"/>
                                      <a:gd name="T51" fmla="*/ 326780 h 153"/>
                                      <a:gd name="T52" fmla="*/ 42985 w 234"/>
                                      <a:gd name="T53" fmla="*/ 326780 h 153"/>
                                      <a:gd name="T54" fmla="*/ 496472 w 234"/>
                                      <a:gd name="T55" fmla="*/ 64496 h 153"/>
                                      <a:gd name="T56" fmla="*/ 502920 w 234"/>
                                      <a:gd name="T57" fmla="*/ 55897 h 153"/>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34" h="153">
                                        <a:moveTo>
                                          <a:pt x="234" y="26"/>
                                        </a:moveTo>
                                        <a:cubicBezTo>
                                          <a:pt x="234" y="26"/>
                                          <a:pt x="234" y="26"/>
                                          <a:pt x="234" y="26"/>
                                        </a:cubicBezTo>
                                        <a:cubicBezTo>
                                          <a:pt x="234" y="26"/>
                                          <a:pt x="234" y="26"/>
                                          <a:pt x="234" y="26"/>
                                        </a:cubicBezTo>
                                        <a:cubicBezTo>
                                          <a:pt x="234" y="26"/>
                                          <a:pt x="234" y="26"/>
                                          <a:pt x="234" y="26"/>
                                        </a:cubicBezTo>
                                        <a:cubicBezTo>
                                          <a:pt x="234" y="16"/>
                                          <a:pt x="234" y="16"/>
                                          <a:pt x="234" y="16"/>
                                        </a:cubicBezTo>
                                        <a:cubicBezTo>
                                          <a:pt x="234" y="12"/>
                                          <a:pt x="234" y="12"/>
                                          <a:pt x="234" y="12"/>
                                        </a:cubicBezTo>
                                        <a:cubicBezTo>
                                          <a:pt x="234" y="11"/>
                                          <a:pt x="234" y="10"/>
                                          <a:pt x="233" y="9"/>
                                        </a:cubicBezTo>
                                        <a:cubicBezTo>
                                          <a:pt x="233" y="8"/>
                                          <a:pt x="232" y="8"/>
                                          <a:pt x="231" y="7"/>
                                        </a:cubicBezTo>
                                        <a:cubicBezTo>
                                          <a:pt x="229" y="6"/>
                                          <a:pt x="229" y="6"/>
                                          <a:pt x="229" y="6"/>
                                        </a:cubicBezTo>
                                        <a:cubicBezTo>
                                          <a:pt x="219" y="0"/>
                                          <a:pt x="219" y="0"/>
                                          <a:pt x="219" y="0"/>
                                        </a:cubicBezTo>
                                        <a:cubicBezTo>
                                          <a:pt x="219" y="0"/>
                                          <a:pt x="219" y="0"/>
                                          <a:pt x="219" y="0"/>
                                        </a:cubicBezTo>
                                        <a:cubicBezTo>
                                          <a:pt x="219" y="0"/>
                                          <a:pt x="219" y="0"/>
                                          <a:pt x="219" y="0"/>
                                        </a:cubicBezTo>
                                        <a:cubicBezTo>
                                          <a:pt x="219" y="0"/>
                                          <a:pt x="219" y="0"/>
                                          <a:pt x="219" y="0"/>
                                        </a:cubicBezTo>
                                        <a:cubicBezTo>
                                          <a:pt x="218" y="0"/>
                                          <a:pt x="216" y="0"/>
                                          <a:pt x="214" y="0"/>
                                        </a:cubicBezTo>
                                        <a:cubicBezTo>
                                          <a:pt x="3" y="123"/>
                                          <a:pt x="3" y="123"/>
                                          <a:pt x="3" y="123"/>
                                        </a:cubicBezTo>
                                        <a:cubicBezTo>
                                          <a:pt x="1" y="124"/>
                                          <a:pt x="0" y="125"/>
                                          <a:pt x="0" y="127"/>
                                        </a:cubicBezTo>
                                        <a:cubicBezTo>
                                          <a:pt x="0" y="127"/>
                                          <a:pt x="0" y="127"/>
                                          <a:pt x="0" y="127"/>
                                        </a:cubicBezTo>
                                        <a:cubicBezTo>
                                          <a:pt x="0" y="136"/>
                                          <a:pt x="0" y="136"/>
                                          <a:pt x="0" y="136"/>
                                        </a:cubicBezTo>
                                        <a:cubicBezTo>
                                          <a:pt x="0" y="141"/>
                                          <a:pt x="0" y="141"/>
                                          <a:pt x="0" y="141"/>
                                        </a:cubicBezTo>
                                        <a:cubicBezTo>
                                          <a:pt x="0" y="142"/>
                                          <a:pt x="1" y="142"/>
                                          <a:pt x="1" y="143"/>
                                        </a:cubicBezTo>
                                        <a:cubicBezTo>
                                          <a:pt x="1" y="144"/>
                                          <a:pt x="2" y="145"/>
                                          <a:pt x="3" y="145"/>
                                        </a:cubicBezTo>
                                        <a:cubicBezTo>
                                          <a:pt x="5" y="146"/>
                                          <a:pt x="5" y="146"/>
                                          <a:pt x="5" y="146"/>
                                        </a:cubicBezTo>
                                        <a:cubicBezTo>
                                          <a:pt x="15" y="152"/>
                                          <a:pt x="15" y="152"/>
                                          <a:pt x="15" y="152"/>
                                        </a:cubicBezTo>
                                        <a:cubicBezTo>
                                          <a:pt x="15" y="152"/>
                                          <a:pt x="15" y="152"/>
                                          <a:pt x="15" y="152"/>
                                        </a:cubicBezTo>
                                        <a:cubicBezTo>
                                          <a:pt x="15" y="152"/>
                                          <a:pt x="15" y="152"/>
                                          <a:pt x="15" y="152"/>
                                        </a:cubicBezTo>
                                        <a:cubicBezTo>
                                          <a:pt x="15" y="152"/>
                                          <a:pt x="15" y="152"/>
                                          <a:pt x="15" y="152"/>
                                        </a:cubicBezTo>
                                        <a:cubicBezTo>
                                          <a:pt x="16" y="153"/>
                                          <a:pt x="18" y="153"/>
                                          <a:pt x="20" y="152"/>
                                        </a:cubicBezTo>
                                        <a:cubicBezTo>
                                          <a:pt x="44" y="138"/>
                                          <a:pt x="231" y="30"/>
                                          <a:pt x="231" y="30"/>
                                        </a:cubicBezTo>
                                        <a:cubicBezTo>
                                          <a:pt x="233" y="29"/>
                                          <a:pt x="234" y="27"/>
                                          <a:pt x="234" y="26"/>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47"/>
                                <wps:cNvSpPr>
                                  <a:spLocks/>
                                </wps:cNvSpPr>
                                <wps:spPr bwMode="auto">
                                  <a:xfrm>
                                    <a:off x="19391" y="11193"/>
                                    <a:ext cx="5010" cy="3289"/>
                                  </a:xfrm>
                                  <a:custGeom>
                                    <a:avLst/>
                                    <a:gdLst>
                                      <a:gd name="T0" fmla="*/ 470911 w 233"/>
                                      <a:gd name="T1" fmla="*/ 326780 h 153"/>
                                      <a:gd name="T2" fmla="*/ 470911 w 233"/>
                                      <a:gd name="T3" fmla="*/ 326780 h 153"/>
                                      <a:gd name="T4" fmla="*/ 488113 w 233"/>
                                      <a:gd name="T5" fmla="*/ 318181 h 153"/>
                                      <a:gd name="T6" fmla="*/ 496714 w 233"/>
                                      <a:gd name="T7" fmla="*/ 311731 h 153"/>
                                      <a:gd name="T8" fmla="*/ 501015 w 233"/>
                                      <a:gd name="T9" fmla="*/ 307431 h 153"/>
                                      <a:gd name="T10" fmla="*/ 501015 w 233"/>
                                      <a:gd name="T11" fmla="*/ 303132 h 153"/>
                                      <a:gd name="T12" fmla="*/ 501015 w 233"/>
                                      <a:gd name="T13" fmla="*/ 296682 h 153"/>
                                      <a:gd name="T14" fmla="*/ 501015 w 233"/>
                                      <a:gd name="T15" fmla="*/ 273033 h 153"/>
                                      <a:gd name="T16" fmla="*/ 501015 w 233"/>
                                      <a:gd name="T17" fmla="*/ 273033 h 153"/>
                                      <a:gd name="T18" fmla="*/ 501015 w 233"/>
                                      <a:gd name="T19" fmla="*/ 273033 h 153"/>
                                      <a:gd name="T20" fmla="*/ 496714 w 233"/>
                                      <a:gd name="T21" fmla="*/ 264434 h 153"/>
                                      <a:gd name="T22" fmla="*/ 40855 w 233"/>
                                      <a:gd name="T23" fmla="*/ 0 h 153"/>
                                      <a:gd name="T24" fmla="*/ 30104 w 233"/>
                                      <a:gd name="T25" fmla="*/ 0 h 153"/>
                                      <a:gd name="T26" fmla="*/ 30104 w 233"/>
                                      <a:gd name="T27" fmla="*/ 0 h 153"/>
                                      <a:gd name="T28" fmla="*/ 12902 w 233"/>
                                      <a:gd name="T29" fmla="*/ 10749 h 153"/>
                                      <a:gd name="T30" fmla="*/ 4301 w 233"/>
                                      <a:gd name="T31" fmla="*/ 15049 h 153"/>
                                      <a:gd name="T32" fmla="*/ 0 w 233"/>
                                      <a:gd name="T33" fmla="*/ 19349 h 153"/>
                                      <a:gd name="T34" fmla="*/ 0 w 233"/>
                                      <a:gd name="T35" fmla="*/ 25798 h 153"/>
                                      <a:gd name="T36" fmla="*/ 0 w 233"/>
                                      <a:gd name="T37" fmla="*/ 30098 h 153"/>
                                      <a:gd name="T38" fmla="*/ 0 w 233"/>
                                      <a:gd name="T39" fmla="*/ 55897 h 153"/>
                                      <a:gd name="T40" fmla="*/ 0 w 233"/>
                                      <a:gd name="T41" fmla="*/ 55897 h 153"/>
                                      <a:gd name="T42" fmla="*/ 0 w 233"/>
                                      <a:gd name="T43" fmla="*/ 55897 h 153"/>
                                      <a:gd name="T44" fmla="*/ 0 w 233"/>
                                      <a:gd name="T45" fmla="*/ 55897 h 153"/>
                                      <a:gd name="T46" fmla="*/ 4301 w 233"/>
                                      <a:gd name="T47" fmla="*/ 64496 h 153"/>
                                      <a:gd name="T48" fmla="*/ 460160 w 233"/>
                                      <a:gd name="T49" fmla="*/ 326780 h 153"/>
                                      <a:gd name="T50" fmla="*/ 470911 w 233"/>
                                      <a:gd name="T51" fmla="*/ 326780 h 15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33" h="153">
                                        <a:moveTo>
                                          <a:pt x="219" y="152"/>
                                        </a:moveTo>
                                        <a:cubicBezTo>
                                          <a:pt x="219" y="152"/>
                                          <a:pt x="219" y="152"/>
                                          <a:pt x="219" y="152"/>
                                        </a:cubicBezTo>
                                        <a:cubicBezTo>
                                          <a:pt x="227" y="148"/>
                                          <a:pt x="227" y="148"/>
                                          <a:pt x="227" y="148"/>
                                        </a:cubicBezTo>
                                        <a:cubicBezTo>
                                          <a:pt x="231" y="145"/>
                                          <a:pt x="231" y="145"/>
                                          <a:pt x="231" y="145"/>
                                        </a:cubicBezTo>
                                        <a:cubicBezTo>
                                          <a:pt x="231" y="145"/>
                                          <a:pt x="232" y="144"/>
                                          <a:pt x="233" y="143"/>
                                        </a:cubicBezTo>
                                        <a:cubicBezTo>
                                          <a:pt x="233" y="142"/>
                                          <a:pt x="233" y="142"/>
                                          <a:pt x="233" y="141"/>
                                        </a:cubicBezTo>
                                        <a:cubicBezTo>
                                          <a:pt x="233" y="138"/>
                                          <a:pt x="233" y="138"/>
                                          <a:pt x="233" y="138"/>
                                        </a:cubicBezTo>
                                        <a:cubicBezTo>
                                          <a:pt x="233" y="127"/>
                                          <a:pt x="233" y="127"/>
                                          <a:pt x="233" y="127"/>
                                        </a:cubicBezTo>
                                        <a:cubicBezTo>
                                          <a:pt x="233" y="127"/>
                                          <a:pt x="233" y="127"/>
                                          <a:pt x="233" y="127"/>
                                        </a:cubicBezTo>
                                        <a:cubicBezTo>
                                          <a:pt x="233" y="127"/>
                                          <a:pt x="233" y="127"/>
                                          <a:pt x="233" y="127"/>
                                        </a:cubicBezTo>
                                        <a:cubicBezTo>
                                          <a:pt x="233" y="125"/>
                                          <a:pt x="232" y="124"/>
                                          <a:pt x="231" y="123"/>
                                        </a:cubicBezTo>
                                        <a:cubicBezTo>
                                          <a:pt x="19" y="0"/>
                                          <a:pt x="19" y="0"/>
                                          <a:pt x="19" y="0"/>
                                        </a:cubicBezTo>
                                        <a:cubicBezTo>
                                          <a:pt x="18" y="0"/>
                                          <a:pt x="16" y="0"/>
                                          <a:pt x="14" y="0"/>
                                        </a:cubicBezTo>
                                        <a:cubicBezTo>
                                          <a:pt x="14" y="0"/>
                                          <a:pt x="14" y="0"/>
                                          <a:pt x="14" y="0"/>
                                        </a:cubicBezTo>
                                        <a:cubicBezTo>
                                          <a:pt x="6" y="5"/>
                                          <a:pt x="6" y="5"/>
                                          <a:pt x="6" y="5"/>
                                        </a:cubicBezTo>
                                        <a:cubicBezTo>
                                          <a:pt x="2" y="7"/>
                                          <a:pt x="2" y="7"/>
                                          <a:pt x="2" y="7"/>
                                        </a:cubicBezTo>
                                        <a:cubicBezTo>
                                          <a:pt x="2" y="8"/>
                                          <a:pt x="1" y="8"/>
                                          <a:pt x="0" y="9"/>
                                        </a:cubicBezTo>
                                        <a:cubicBezTo>
                                          <a:pt x="0" y="10"/>
                                          <a:pt x="0" y="11"/>
                                          <a:pt x="0" y="12"/>
                                        </a:cubicBezTo>
                                        <a:cubicBezTo>
                                          <a:pt x="0" y="14"/>
                                          <a:pt x="0" y="14"/>
                                          <a:pt x="0" y="14"/>
                                        </a:cubicBezTo>
                                        <a:cubicBezTo>
                                          <a:pt x="0" y="26"/>
                                          <a:pt x="0" y="26"/>
                                          <a:pt x="0" y="26"/>
                                        </a:cubicBezTo>
                                        <a:cubicBezTo>
                                          <a:pt x="0" y="26"/>
                                          <a:pt x="0" y="26"/>
                                          <a:pt x="0" y="26"/>
                                        </a:cubicBezTo>
                                        <a:cubicBezTo>
                                          <a:pt x="0" y="26"/>
                                          <a:pt x="0" y="26"/>
                                          <a:pt x="0" y="26"/>
                                        </a:cubicBezTo>
                                        <a:cubicBezTo>
                                          <a:pt x="0" y="26"/>
                                          <a:pt x="0" y="26"/>
                                          <a:pt x="0" y="26"/>
                                        </a:cubicBezTo>
                                        <a:cubicBezTo>
                                          <a:pt x="0" y="27"/>
                                          <a:pt x="1" y="29"/>
                                          <a:pt x="2" y="30"/>
                                        </a:cubicBezTo>
                                        <a:cubicBezTo>
                                          <a:pt x="26" y="44"/>
                                          <a:pt x="214" y="152"/>
                                          <a:pt x="214" y="152"/>
                                        </a:cubicBezTo>
                                        <a:cubicBezTo>
                                          <a:pt x="215" y="153"/>
                                          <a:pt x="217" y="153"/>
                                          <a:pt x="219" y="152"/>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48"/>
                                <wps:cNvSpPr>
                                  <a:spLocks/>
                                </wps:cNvSpPr>
                                <wps:spPr bwMode="auto">
                                  <a:xfrm>
                                    <a:off x="18288" y="4256"/>
                                    <a:ext cx="730" cy="5766"/>
                                  </a:xfrm>
                                  <a:custGeom>
                                    <a:avLst/>
                                    <a:gdLst>
                                      <a:gd name="T0" fmla="*/ 4296 w 34"/>
                                      <a:gd name="T1" fmla="*/ 561520 h 268"/>
                                      <a:gd name="T2" fmla="*/ 4296 w 34"/>
                                      <a:gd name="T3" fmla="*/ 561520 h 268"/>
                                      <a:gd name="T4" fmla="*/ 4296 w 34"/>
                                      <a:gd name="T5" fmla="*/ 561520 h 268"/>
                                      <a:gd name="T6" fmla="*/ 4296 w 34"/>
                                      <a:gd name="T7" fmla="*/ 561520 h 268"/>
                                      <a:gd name="T8" fmla="*/ 21478 w 34"/>
                                      <a:gd name="T9" fmla="*/ 570126 h 268"/>
                                      <a:gd name="T10" fmla="*/ 30069 w 34"/>
                                      <a:gd name="T11" fmla="*/ 574429 h 268"/>
                                      <a:gd name="T12" fmla="*/ 36513 w 34"/>
                                      <a:gd name="T13" fmla="*/ 576580 h 268"/>
                                      <a:gd name="T14" fmla="*/ 40808 w 34"/>
                                      <a:gd name="T15" fmla="*/ 574429 h 268"/>
                                      <a:gd name="T16" fmla="*/ 45104 w 34"/>
                                      <a:gd name="T17" fmla="*/ 572277 h 268"/>
                                      <a:gd name="T18" fmla="*/ 66582 w 34"/>
                                      <a:gd name="T19" fmla="*/ 561520 h 268"/>
                                      <a:gd name="T20" fmla="*/ 66582 w 34"/>
                                      <a:gd name="T21" fmla="*/ 561520 h 268"/>
                                      <a:gd name="T22" fmla="*/ 66582 w 34"/>
                                      <a:gd name="T23" fmla="*/ 561520 h 268"/>
                                      <a:gd name="T24" fmla="*/ 66582 w 34"/>
                                      <a:gd name="T25" fmla="*/ 561520 h 268"/>
                                      <a:gd name="T26" fmla="*/ 73025 w 34"/>
                                      <a:gd name="T27" fmla="*/ 550763 h 268"/>
                                      <a:gd name="T28" fmla="*/ 73025 w 34"/>
                                      <a:gd name="T29" fmla="*/ 25817 h 268"/>
                                      <a:gd name="T30" fmla="*/ 66582 w 34"/>
                                      <a:gd name="T31" fmla="*/ 17211 h 268"/>
                                      <a:gd name="T32" fmla="*/ 66582 w 34"/>
                                      <a:gd name="T33" fmla="*/ 17211 h 268"/>
                                      <a:gd name="T34" fmla="*/ 49399 w 34"/>
                                      <a:gd name="T35" fmla="*/ 6454 h 268"/>
                                      <a:gd name="T36" fmla="*/ 40808 w 34"/>
                                      <a:gd name="T37" fmla="*/ 2151 h 268"/>
                                      <a:gd name="T38" fmla="*/ 36513 w 34"/>
                                      <a:gd name="T39" fmla="*/ 0 h 268"/>
                                      <a:gd name="T40" fmla="*/ 30069 w 34"/>
                                      <a:gd name="T41" fmla="*/ 2151 h 268"/>
                                      <a:gd name="T42" fmla="*/ 25774 w 34"/>
                                      <a:gd name="T43" fmla="*/ 4303 h 268"/>
                                      <a:gd name="T44" fmla="*/ 4296 w 34"/>
                                      <a:gd name="T45" fmla="*/ 17211 h 268"/>
                                      <a:gd name="T46" fmla="*/ 4296 w 34"/>
                                      <a:gd name="T47" fmla="*/ 17211 h 268"/>
                                      <a:gd name="T48" fmla="*/ 0 w 34"/>
                                      <a:gd name="T49" fmla="*/ 25817 h 268"/>
                                      <a:gd name="T50" fmla="*/ 0 w 34"/>
                                      <a:gd name="T51" fmla="*/ 550763 h 268"/>
                                      <a:gd name="T52" fmla="*/ 4296 w 34"/>
                                      <a:gd name="T53" fmla="*/ 561520 h 268"/>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34" h="268">
                                        <a:moveTo>
                                          <a:pt x="2" y="261"/>
                                        </a:moveTo>
                                        <a:cubicBezTo>
                                          <a:pt x="2" y="261"/>
                                          <a:pt x="2" y="261"/>
                                          <a:pt x="2" y="261"/>
                                        </a:cubicBezTo>
                                        <a:cubicBezTo>
                                          <a:pt x="2" y="261"/>
                                          <a:pt x="2" y="261"/>
                                          <a:pt x="2" y="261"/>
                                        </a:cubicBezTo>
                                        <a:cubicBezTo>
                                          <a:pt x="2" y="261"/>
                                          <a:pt x="2" y="261"/>
                                          <a:pt x="2" y="261"/>
                                        </a:cubicBezTo>
                                        <a:cubicBezTo>
                                          <a:pt x="10" y="265"/>
                                          <a:pt x="10" y="265"/>
                                          <a:pt x="10" y="265"/>
                                        </a:cubicBezTo>
                                        <a:cubicBezTo>
                                          <a:pt x="14" y="267"/>
                                          <a:pt x="14" y="267"/>
                                          <a:pt x="14" y="267"/>
                                        </a:cubicBezTo>
                                        <a:cubicBezTo>
                                          <a:pt x="15" y="268"/>
                                          <a:pt x="16" y="268"/>
                                          <a:pt x="17" y="268"/>
                                        </a:cubicBezTo>
                                        <a:cubicBezTo>
                                          <a:pt x="18" y="268"/>
                                          <a:pt x="19" y="268"/>
                                          <a:pt x="19" y="267"/>
                                        </a:cubicBezTo>
                                        <a:cubicBezTo>
                                          <a:pt x="21" y="266"/>
                                          <a:pt x="21" y="266"/>
                                          <a:pt x="21" y="266"/>
                                        </a:cubicBezTo>
                                        <a:cubicBezTo>
                                          <a:pt x="31" y="261"/>
                                          <a:pt x="31" y="261"/>
                                          <a:pt x="31" y="261"/>
                                        </a:cubicBezTo>
                                        <a:cubicBezTo>
                                          <a:pt x="31" y="261"/>
                                          <a:pt x="31" y="261"/>
                                          <a:pt x="31" y="261"/>
                                        </a:cubicBezTo>
                                        <a:cubicBezTo>
                                          <a:pt x="31" y="261"/>
                                          <a:pt x="31" y="261"/>
                                          <a:pt x="31" y="261"/>
                                        </a:cubicBezTo>
                                        <a:cubicBezTo>
                                          <a:pt x="31" y="261"/>
                                          <a:pt x="31" y="261"/>
                                          <a:pt x="31" y="261"/>
                                        </a:cubicBezTo>
                                        <a:cubicBezTo>
                                          <a:pt x="33" y="260"/>
                                          <a:pt x="34" y="258"/>
                                          <a:pt x="34" y="256"/>
                                        </a:cubicBezTo>
                                        <a:cubicBezTo>
                                          <a:pt x="34" y="12"/>
                                          <a:pt x="34" y="12"/>
                                          <a:pt x="34" y="12"/>
                                        </a:cubicBezTo>
                                        <a:cubicBezTo>
                                          <a:pt x="34" y="10"/>
                                          <a:pt x="33" y="9"/>
                                          <a:pt x="31" y="8"/>
                                        </a:cubicBezTo>
                                        <a:cubicBezTo>
                                          <a:pt x="31" y="8"/>
                                          <a:pt x="31" y="8"/>
                                          <a:pt x="31" y="8"/>
                                        </a:cubicBezTo>
                                        <a:cubicBezTo>
                                          <a:pt x="23" y="3"/>
                                          <a:pt x="23" y="3"/>
                                          <a:pt x="23" y="3"/>
                                        </a:cubicBezTo>
                                        <a:cubicBezTo>
                                          <a:pt x="19" y="1"/>
                                          <a:pt x="19" y="1"/>
                                          <a:pt x="19" y="1"/>
                                        </a:cubicBezTo>
                                        <a:cubicBezTo>
                                          <a:pt x="19" y="0"/>
                                          <a:pt x="18" y="0"/>
                                          <a:pt x="17" y="0"/>
                                        </a:cubicBezTo>
                                        <a:cubicBezTo>
                                          <a:pt x="16" y="0"/>
                                          <a:pt x="15" y="0"/>
                                          <a:pt x="14" y="1"/>
                                        </a:cubicBezTo>
                                        <a:cubicBezTo>
                                          <a:pt x="12" y="2"/>
                                          <a:pt x="12" y="2"/>
                                          <a:pt x="12" y="2"/>
                                        </a:cubicBezTo>
                                        <a:cubicBezTo>
                                          <a:pt x="2" y="8"/>
                                          <a:pt x="2" y="8"/>
                                          <a:pt x="2" y="8"/>
                                        </a:cubicBezTo>
                                        <a:cubicBezTo>
                                          <a:pt x="2" y="8"/>
                                          <a:pt x="2" y="8"/>
                                          <a:pt x="2" y="8"/>
                                        </a:cubicBezTo>
                                        <a:cubicBezTo>
                                          <a:pt x="1" y="9"/>
                                          <a:pt x="0" y="10"/>
                                          <a:pt x="0" y="12"/>
                                        </a:cubicBezTo>
                                        <a:cubicBezTo>
                                          <a:pt x="0" y="256"/>
                                          <a:pt x="0" y="256"/>
                                          <a:pt x="0" y="256"/>
                                        </a:cubicBezTo>
                                        <a:cubicBezTo>
                                          <a:pt x="0" y="258"/>
                                          <a:pt x="1" y="260"/>
                                          <a:pt x="2" y="261"/>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50"/>
                                <wps:cNvSpPr>
                                  <a:spLocks/>
                                </wps:cNvSpPr>
                                <wps:spPr bwMode="auto">
                                  <a:xfrm>
                                    <a:off x="12927" y="11193"/>
                                    <a:ext cx="5029" cy="3289"/>
                                  </a:xfrm>
                                  <a:custGeom>
                                    <a:avLst/>
                                    <a:gdLst>
                                      <a:gd name="T0" fmla="*/ 502920 w 234"/>
                                      <a:gd name="T1" fmla="*/ 55897 h 153"/>
                                      <a:gd name="T2" fmla="*/ 502920 w 234"/>
                                      <a:gd name="T3" fmla="*/ 55897 h 153"/>
                                      <a:gd name="T4" fmla="*/ 502920 w 234"/>
                                      <a:gd name="T5" fmla="*/ 55897 h 153"/>
                                      <a:gd name="T6" fmla="*/ 502920 w 234"/>
                                      <a:gd name="T7" fmla="*/ 55897 h 153"/>
                                      <a:gd name="T8" fmla="*/ 502920 w 234"/>
                                      <a:gd name="T9" fmla="*/ 34398 h 153"/>
                                      <a:gd name="T10" fmla="*/ 502920 w 234"/>
                                      <a:gd name="T11" fmla="*/ 25798 h 153"/>
                                      <a:gd name="T12" fmla="*/ 500771 w 234"/>
                                      <a:gd name="T13" fmla="*/ 19349 h 153"/>
                                      <a:gd name="T14" fmla="*/ 496472 w 234"/>
                                      <a:gd name="T15" fmla="*/ 15049 h 153"/>
                                      <a:gd name="T16" fmla="*/ 492174 w 234"/>
                                      <a:gd name="T17" fmla="*/ 12899 h 153"/>
                                      <a:gd name="T18" fmla="*/ 470682 w 234"/>
                                      <a:gd name="T19" fmla="*/ 0 h 153"/>
                                      <a:gd name="T20" fmla="*/ 470682 w 234"/>
                                      <a:gd name="T21" fmla="*/ 0 h 153"/>
                                      <a:gd name="T22" fmla="*/ 470682 w 234"/>
                                      <a:gd name="T23" fmla="*/ 0 h 153"/>
                                      <a:gd name="T24" fmla="*/ 470682 w 234"/>
                                      <a:gd name="T25" fmla="*/ 0 h 153"/>
                                      <a:gd name="T26" fmla="*/ 459935 w 234"/>
                                      <a:gd name="T27" fmla="*/ 0 h 153"/>
                                      <a:gd name="T28" fmla="*/ 6448 w 234"/>
                                      <a:gd name="T29" fmla="*/ 264434 h 153"/>
                                      <a:gd name="T30" fmla="*/ 0 w 234"/>
                                      <a:gd name="T31" fmla="*/ 273033 h 153"/>
                                      <a:gd name="T32" fmla="*/ 0 w 234"/>
                                      <a:gd name="T33" fmla="*/ 273033 h 153"/>
                                      <a:gd name="T34" fmla="*/ 0 w 234"/>
                                      <a:gd name="T35" fmla="*/ 292382 h 153"/>
                                      <a:gd name="T36" fmla="*/ 0 w 234"/>
                                      <a:gd name="T37" fmla="*/ 303132 h 153"/>
                                      <a:gd name="T38" fmla="*/ 2149 w 234"/>
                                      <a:gd name="T39" fmla="*/ 307431 h 153"/>
                                      <a:gd name="T40" fmla="*/ 6448 w 234"/>
                                      <a:gd name="T41" fmla="*/ 311731 h 153"/>
                                      <a:gd name="T42" fmla="*/ 10746 w 234"/>
                                      <a:gd name="T43" fmla="*/ 313881 h 153"/>
                                      <a:gd name="T44" fmla="*/ 32238 w 234"/>
                                      <a:gd name="T45" fmla="*/ 326780 h 153"/>
                                      <a:gd name="T46" fmla="*/ 32238 w 234"/>
                                      <a:gd name="T47" fmla="*/ 326780 h 153"/>
                                      <a:gd name="T48" fmla="*/ 32238 w 234"/>
                                      <a:gd name="T49" fmla="*/ 326780 h 153"/>
                                      <a:gd name="T50" fmla="*/ 32238 w 234"/>
                                      <a:gd name="T51" fmla="*/ 326780 h 153"/>
                                      <a:gd name="T52" fmla="*/ 42985 w 234"/>
                                      <a:gd name="T53" fmla="*/ 326780 h 153"/>
                                      <a:gd name="T54" fmla="*/ 496472 w 234"/>
                                      <a:gd name="T55" fmla="*/ 64496 h 153"/>
                                      <a:gd name="T56" fmla="*/ 502920 w 234"/>
                                      <a:gd name="T57" fmla="*/ 55897 h 153"/>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34" h="153">
                                        <a:moveTo>
                                          <a:pt x="234" y="26"/>
                                        </a:moveTo>
                                        <a:cubicBezTo>
                                          <a:pt x="234" y="26"/>
                                          <a:pt x="234" y="26"/>
                                          <a:pt x="234" y="26"/>
                                        </a:cubicBezTo>
                                        <a:cubicBezTo>
                                          <a:pt x="234" y="26"/>
                                          <a:pt x="234" y="26"/>
                                          <a:pt x="234" y="26"/>
                                        </a:cubicBezTo>
                                        <a:cubicBezTo>
                                          <a:pt x="234" y="26"/>
                                          <a:pt x="234" y="26"/>
                                          <a:pt x="234" y="26"/>
                                        </a:cubicBezTo>
                                        <a:cubicBezTo>
                                          <a:pt x="234" y="16"/>
                                          <a:pt x="234" y="16"/>
                                          <a:pt x="234" y="16"/>
                                        </a:cubicBezTo>
                                        <a:cubicBezTo>
                                          <a:pt x="234" y="12"/>
                                          <a:pt x="234" y="12"/>
                                          <a:pt x="234" y="12"/>
                                        </a:cubicBezTo>
                                        <a:cubicBezTo>
                                          <a:pt x="234" y="11"/>
                                          <a:pt x="234" y="10"/>
                                          <a:pt x="233" y="9"/>
                                        </a:cubicBezTo>
                                        <a:cubicBezTo>
                                          <a:pt x="233" y="8"/>
                                          <a:pt x="232" y="8"/>
                                          <a:pt x="231" y="7"/>
                                        </a:cubicBezTo>
                                        <a:cubicBezTo>
                                          <a:pt x="229" y="6"/>
                                          <a:pt x="229" y="6"/>
                                          <a:pt x="229" y="6"/>
                                        </a:cubicBezTo>
                                        <a:cubicBezTo>
                                          <a:pt x="219" y="0"/>
                                          <a:pt x="219" y="0"/>
                                          <a:pt x="219" y="0"/>
                                        </a:cubicBezTo>
                                        <a:cubicBezTo>
                                          <a:pt x="219" y="0"/>
                                          <a:pt x="219" y="0"/>
                                          <a:pt x="219" y="0"/>
                                        </a:cubicBezTo>
                                        <a:cubicBezTo>
                                          <a:pt x="219" y="0"/>
                                          <a:pt x="219" y="0"/>
                                          <a:pt x="219" y="0"/>
                                        </a:cubicBezTo>
                                        <a:cubicBezTo>
                                          <a:pt x="219" y="0"/>
                                          <a:pt x="219" y="0"/>
                                          <a:pt x="219" y="0"/>
                                        </a:cubicBezTo>
                                        <a:cubicBezTo>
                                          <a:pt x="218" y="0"/>
                                          <a:pt x="216" y="0"/>
                                          <a:pt x="214" y="0"/>
                                        </a:cubicBezTo>
                                        <a:cubicBezTo>
                                          <a:pt x="3" y="123"/>
                                          <a:pt x="3" y="123"/>
                                          <a:pt x="3" y="123"/>
                                        </a:cubicBezTo>
                                        <a:cubicBezTo>
                                          <a:pt x="1" y="124"/>
                                          <a:pt x="0" y="125"/>
                                          <a:pt x="0" y="127"/>
                                        </a:cubicBezTo>
                                        <a:cubicBezTo>
                                          <a:pt x="0" y="127"/>
                                          <a:pt x="0" y="127"/>
                                          <a:pt x="0" y="127"/>
                                        </a:cubicBezTo>
                                        <a:cubicBezTo>
                                          <a:pt x="0" y="136"/>
                                          <a:pt x="0" y="136"/>
                                          <a:pt x="0" y="136"/>
                                        </a:cubicBezTo>
                                        <a:cubicBezTo>
                                          <a:pt x="0" y="141"/>
                                          <a:pt x="0" y="141"/>
                                          <a:pt x="0" y="141"/>
                                        </a:cubicBezTo>
                                        <a:cubicBezTo>
                                          <a:pt x="0" y="142"/>
                                          <a:pt x="0" y="142"/>
                                          <a:pt x="1" y="143"/>
                                        </a:cubicBezTo>
                                        <a:cubicBezTo>
                                          <a:pt x="1" y="144"/>
                                          <a:pt x="2" y="145"/>
                                          <a:pt x="3" y="145"/>
                                        </a:cubicBezTo>
                                        <a:cubicBezTo>
                                          <a:pt x="5" y="146"/>
                                          <a:pt x="5" y="146"/>
                                          <a:pt x="5" y="146"/>
                                        </a:cubicBezTo>
                                        <a:cubicBezTo>
                                          <a:pt x="15" y="152"/>
                                          <a:pt x="15" y="152"/>
                                          <a:pt x="15" y="152"/>
                                        </a:cubicBezTo>
                                        <a:cubicBezTo>
                                          <a:pt x="15" y="152"/>
                                          <a:pt x="15" y="152"/>
                                          <a:pt x="15" y="152"/>
                                        </a:cubicBezTo>
                                        <a:cubicBezTo>
                                          <a:pt x="15" y="152"/>
                                          <a:pt x="15" y="152"/>
                                          <a:pt x="15" y="152"/>
                                        </a:cubicBezTo>
                                        <a:cubicBezTo>
                                          <a:pt x="15" y="152"/>
                                          <a:pt x="15" y="152"/>
                                          <a:pt x="15" y="152"/>
                                        </a:cubicBezTo>
                                        <a:cubicBezTo>
                                          <a:pt x="16" y="153"/>
                                          <a:pt x="18" y="153"/>
                                          <a:pt x="20" y="152"/>
                                        </a:cubicBezTo>
                                        <a:cubicBezTo>
                                          <a:pt x="43" y="138"/>
                                          <a:pt x="231" y="30"/>
                                          <a:pt x="231" y="30"/>
                                        </a:cubicBezTo>
                                        <a:cubicBezTo>
                                          <a:pt x="233" y="29"/>
                                          <a:pt x="234" y="27"/>
                                          <a:pt x="234" y="2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54"/>
                                <wps:cNvSpPr>
                                  <a:spLocks/>
                                </wps:cNvSpPr>
                                <wps:spPr bwMode="auto">
                                  <a:xfrm>
                                    <a:off x="25855" y="0"/>
                                    <a:ext cx="5029" cy="3308"/>
                                  </a:xfrm>
                                  <a:custGeom>
                                    <a:avLst/>
                                    <a:gdLst>
                                      <a:gd name="T0" fmla="*/ 470682 w 234"/>
                                      <a:gd name="T1" fmla="*/ 328687 h 154"/>
                                      <a:gd name="T2" fmla="*/ 470682 w 234"/>
                                      <a:gd name="T3" fmla="*/ 328687 h 154"/>
                                      <a:gd name="T4" fmla="*/ 470682 w 234"/>
                                      <a:gd name="T5" fmla="*/ 328687 h 154"/>
                                      <a:gd name="T6" fmla="*/ 470682 w 234"/>
                                      <a:gd name="T7" fmla="*/ 328687 h 154"/>
                                      <a:gd name="T8" fmla="*/ 487875 w 234"/>
                                      <a:gd name="T9" fmla="*/ 317945 h 154"/>
                                      <a:gd name="T10" fmla="*/ 496472 w 234"/>
                                      <a:gd name="T11" fmla="*/ 313649 h 154"/>
                                      <a:gd name="T12" fmla="*/ 500771 w 234"/>
                                      <a:gd name="T13" fmla="*/ 309352 h 154"/>
                                      <a:gd name="T14" fmla="*/ 502920 w 234"/>
                                      <a:gd name="T15" fmla="*/ 302907 h 154"/>
                                      <a:gd name="T16" fmla="*/ 502920 w 234"/>
                                      <a:gd name="T17" fmla="*/ 298611 h 154"/>
                                      <a:gd name="T18" fmla="*/ 502920 w 234"/>
                                      <a:gd name="T19" fmla="*/ 274980 h 154"/>
                                      <a:gd name="T20" fmla="*/ 502920 w 234"/>
                                      <a:gd name="T21" fmla="*/ 274980 h 154"/>
                                      <a:gd name="T22" fmla="*/ 496472 w 234"/>
                                      <a:gd name="T23" fmla="*/ 264238 h 154"/>
                                      <a:gd name="T24" fmla="*/ 42985 w 234"/>
                                      <a:gd name="T25" fmla="*/ 2148 h 154"/>
                                      <a:gd name="T26" fmla="*/ 32238 w 234"/>
                                      <a:gd name="T27" fmla="*/ 2148 h 154"/>
                                      <a:gd name="T28" fmla="*/ 32238 w 234"/>
                                      <a:gd name="T29" fmla="*/ 2148 h 154"/>
                                      <a:gd name="T30" fmla="*/ 32238 w 234"/>
                                      <a:gd name="T31" fmla="*/ 2148 h 154"/>
                                      <a:gd name="T32" fmla="*/ 32238 w 234"/>
                                      <a:gd name="T33" fmla="*/ 2148 h 154"/>
                                      <a:gd name="T34" fmla="*/ 15045 w 234"/>
                                      <a:gd name="T35" fmla="*/ 12890 h 154"/>
                                      <a:gd name="T36" fmla="*/ 6448 w 234"/>
                                      <a:gd name="T37" fmla="*/ 17186 h 154"/>
                                      <a:gd name="T38" fmla="*/ 2149 w 234"/>
                                      <a:gd name="T39" fmla="*/ 21483 h 154"/>
                                      <a:gd name="T40" fmla="*/ 0 w 234"/>
                                      <a:gd name="T41" fmla="*/ 25779 h 154"/>
                                      <a:gd name="T42" fmla="*/ 0 w 234"/>
                                      <a:gd name="T43" fmla="*/ 32224 h 154"/>
                                      <a:gd name="T44" fmla="*/ 0 w 234"/>
                                      <a:gd name="T45" fmla="*/ 55855 h 154"/>
                                      <a:gd name="T46" fmla="*/ 0 w 234"/>
                                      <a:gd name="T47" fmla="*/ 55855 h 154"/>
                                      <a:gd name="T48" fmla="*/ 0 w 234"/>
                                      <a:gd name="T49" fmla="*/ 55855 h 154"/>
                                      <a:gd name="T50" fmla="*/ 0 w 234"/>
                                      <a:gd name="T51" fmla="*/ 55855 h 154"/>
                                      <a:gd name="T52" fmla="*/ 6448 w 234"/>
                                      <a:gd name="T53" fmla="*/ 66597 h 154"/>
                                      <a:gd name="T54" fmla="*/ 459935 w 234"/>
                                      <a:gd name="T55" fmla="*/ 328687 h 154"/>
                                      <a:gd name="T56" fmla="*/ 470682 w 234"/>
                                      <a:gd name="T57" fmla="*/ 328687 h 154"/>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34" h="154">
                                        <a:moveTo>
                                          <a:pt x="219" y="153"/>
                                        </a:moveTo>
                                        <a:cubicBezTo>
                                          <a:pt x="219" y="153"/>
                                          <a:pt x="219" y="153"/>
                                          <a:pt x="219" y="153"/>
                                        </a:cubicBezTo>
                                        <a:cubicBezTo>
                                          <a:pt x="219" y="153"/>
                                          <a:pt x="219" y="153"/>
                                          <a:pt x="219" y="153"/>
                                        </a:cubicBezTo>
                                        <a:cubicBezTo>
                                          <a:pt x="219" y="153"/>
                                          <a:pt x="219" y="153"/>
                                          <a:pt x="219" y="153"/>
                                        </a:cubicBezTo>
                                        <a:cubicBezTo>
                                          <a:pt x="227" y="148"/>
                                          <a:pt x="227" y="148"/>
                                          <a:pt x="227" y="148"/>
                                        </a:cubicBezTo>
                                        <a:cubicBezTo>
                                          <a:pt x="231" y="146"/>
                                          <a:pt x="231" y="146"/>
                                          <a:pt x="231" y="146"/>
                                        </a:cubicBezTo>
                                        <a:cubicBezTo>
                                          <a:pt x="232" y="145"/>
                                          <a:pt x="233" y="145"/>
                                          <a:pt x="233" y="144"/>
                                        </a:cubicBezTo>
                                        <a:cubicBezTo>
                                          <a:pt x="234" y="143"/>
                                          <a:pt x="234" y="142"/>
                                          <a:pt x="234" y="141"/>
                                        </a:cubicBezTo>
                                        <a:cubicBezTo>
                                          <a:pt x="234" y="139"/>
                                          <a:pt x="234" y="139"/>
                                          <a:pt x="234" y="139"/>
                                        </a:cubicBezTo>
                                        <a:cubicBezTo>
                                          <a:pt x="234" y="128"/>
                                          <a:pt x="234" y="128"/>
                                          <a:pt x="234" y="128"/>
                                        </a:cubicBezTo>
                                        <a:cubicBezTo>
                                          <a:pt x="234" y="128"/>
                                          <a:pt x="234" y="128"/>
                                          <a:pt x="234" y="128"/>
                                        </a:cubicBezTo>
                                        <a:cubicBezTo>
                                          <a:pt x="234" y="126"/>
                                          <a:pt x="233" y="124"/>
                                          <a:pt x="231" y="123"/>
                                        </a:cubicBezTo>
                                        <a:cubicBezTo>
                                          <a:pt x="20" y="1"/>
                                          <a:pt x="20" y="1"/>
                                          <a:pt x="20" y="1"/>
                                        </a:cubicBezTo>
                                        <a:cubicBezTo>
                                          <a:pt x="18" y="0"/>
                                          <a:pt x="16" y="0"/>
                                          <a:pt x="15" y="1"/>
                                        </a:cubicBezTo>
                                        <a:cubicBezTo>
                                          <a:pt x="15" y="1"/>
                                          <a:pt x="15" y="1"/>
                                          <a:pt x="15" y="1"/>
                                        </a:cubicBezTo>
                                        <a:cubicBezTo>
                                          <a:pt x="15" y="1"/>
                                          <a:pt x="15" y="1"/>
                                          <a:pt x="15" y="1"/>
                                        </a:cubicBezTo>
                                        <a:cubicBezTo>
                                          <a:pt x="15" y="1"/>
                                          <a:pt x="15" y="1"/>
                                          <a:pt x="15" y="1"/>
                                        </a:cubicBezTo>
                                        <a:cubicBezTo>
                                          <a:pt x="7" y="6"/>
                                          <a:pt x="7" y="6"/>
                                          <a:pt x="7" y="6"/>
                                        </a:cubicBezTo>
                                        <a:cubicBezTo>
                                          <a:pt x="3" y="8"/>
                                          <a:pt x="3" y="8"/>
                                          <a:pt x="3" y="8"/>
                                        </a:cubicBezTo>
                                        <a:cubicBezTo>
                                          <a:pt x="2" y="8"/>
                                          <a:pt x="1" y="9"/>
                                          <a:pt x="1" y="10"/>
                                        </a:cubicBezTo>
                                        <a:cubicBezTo>
                                          <a:pt x="1" y="11"/>
                                          <a:pt x="0" y="12"/>
                                          <a:pt x="0" y="12"/>
                                        </a:cubicBezTo>
                                        <a:cubicBezTo>
                                          <a:pt x="0" y="15"/>
                                          <a:pt x="0" y="15"/>
                                          <a:pt x="0" y="15"/>
                                        </a:cubicBezTo>
                                        <a:cubicBezTo>
                                          <a:pt x="0" y="26"/>
                                          <a:pt x="0" y="26"/>
                                          <a:pt x="0" y="26"/>
                                        </a:cubicBezTo>
                                        <a:cubicBezTo>
                                          <a:pt x="0" y="26"/>
                                          <a:pt x="0" y="26"/>
                                          <a:pt x="0" y="26"/>
                                        </a:cubicBezTo>
                                        <a:cubicBezTo>
                                          <a:pt x="0" y="26"/>
                                          <a:pt x="0" y="26"/>
                                          <a:pt x="0" y="26"/>
                                        </a:cubicBezTo>
                                        <a:cubicBezTo>
                                          <a:pt x="0" y="26"/>
                                          <a:pt x="0" y="26"/>
                                          <a:pt x="0" y="26"/>
                                        </a:cubicBezTo>
                                        <a:cubicBezTo>
                                          <a:pt x="0" y="28"/>
                                          <a:pt x="1" y="30"/>
                                          <a:pt x="3" y="31"/>
                                        </a:cubicBezTo>
                                        <a:cubicBezTo>
                                          <a:pt x="27" y="44"/>
                                          <a:pt x="214" y="153"/>
                                          <a:pt x="214" y="153"/>
                                        </a:cubicBezTo>
                                        <a:cubicBezTo>
                                          <a:pt x="216" y="154"/>
                                          <a:pt x="218" y="154"/>
                                          <a:pt x="219" y="153"/>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55"/>
                                <wps:cNvSpPr>
                                  <a:spLocks/>
                                </wps:cNvSpPr>
                                <wps:spPr bwMode="auto">
                                  <a:xfrm>
                                    <a:off x="19391" y="0"/>
                                    <a:ext cx="5010" cy="3308"/>
                                  </a:xfrm>
                                  <a:custGeom>
                                    <a:avLst/>
                                    <a:gdLst>
                                      <a:gd name="T0" fmla="*/ 501015 w 233"/>
                                      <a:gd name="T1" fmla="*/ 55855 h 154"/>
                                      <a:gd name="T2" fmla="*/ 501015 w 233"/>
                                      <a:gd name="T3" fmla="*/ 55855 h 154"/>
                                      <a:gd name="T4" fmla="*/ 501015 w 233"/>
                                      <a:gd name="T5" fmla="*/ 55855 h 154"/>
                                      <a:gd name="T6" fmla="*/ 501015 w 233"/>
                                      <a:gd name="T7" fmla="*/ 36521 h 154"/>
                                      <a:gd name="T8" fmla="*/ 501015 w 233"/>
                                      <a:gd name="T9" fmla="*/ 25779 h 154"/>
                                      <a:gd name="T10" fmla="*/ 501015 w 233"/>
                                      <a:gd name="T11" fmla="*/ 21483 h 154"/>
                                      <a:gd name="T12" fmla="*/ 496714 w 233"/>
                                      <a:gd name="T13" fmla="*/ 17186 h 154"/>
                                      <a:gd name="T14" fmla="*/ 492414 w 233"/>
                                      <a:gd name="T15" fmla="*/ 15038 h 154"/>
                                      <a:gd name="T16" fmla="*/ 470911 w 233"/>
                                      <a:gd name="T17" fmla="*/ 2148 h 154"/>
                                      <a:gd name="T18" fmla="*/ 470911 w 233"/>
                                      <a:gd name="T19" fmla="*/ 2148 h 154"/>
                                      <a:gd name="T20" fmla="*/ 470911 w 233"/>
                                      <a:gd name="T21" fmla="*/ 2148 h 154"/>
                                      <a:gd name="T22" fmla="*/ 460160 w 233"/>
                                      <a:gd name="T23" fmla="*/ 2148 h 154"/>
                                      <a:gd name="T24" fmla="*/ 4301 w 233"/>
                                      <a:gd name="T25" fmla="*/ 264238 h 154"/>
                                      <a:gd name="T26" fmla="*/ 0 w 233"/>
                                      <a:gd name="T27" fmla="*/ 274980 h 154"/>
                                      <a:gd name="T28" fmla="*/ 0 w 233"/>
                                      <a:gd name="T29" fmla="*/ 274980 h 154"/>
                                      <a:gd name="T30" fmla="*/ 0 w 233"/>
                                      <a:gd name="T31" fmla="*/ 274980 h 154"/>
                                      <a:gd name="T32" fmla="*/ 0 w 233"/>
                                      <a:gd name="T33" fmla="*/ 294314 h 154"/>
                                      <a:gd name="T34" fmla="*/ 0 w 233"/>
                                      <a:gd name="T35" fmla="*/ 302907 h 154"/>
                                      <a:gd name="T36" fmla="*/ 0 w 233"/>
                                      <a:gd name="T37" fmla="*/ 309352 h 154"/>
                                      <a:gd name="T38" fmla="*/ 4301 w 233"/>
                                      <a:gd name="T39" fmla="*/ 313649 h 154"/>
                                      <a:gd name="T40" fmla="*/ 8601 w 233"/>
                                      <a:gd name="T41" fmla="*/ 315797 h 154"/>
                                      <a:gd name="T42" fmla="*/ 30104 w 233"/>
                                      <a:gd name="T43" fmla="*/ 328687 h 154"/>
                                      <a:gd name="T44" fmla="*/ 30104 w 233"/>
                                      <a:gd name="T45" fmla="*/ 328687 h 154"/>
                                      <a:gd name="T46" fmla="*/ 40855 w 233"/>
                                      <a:gd name="T47" fmla="*/ 328687 h 154"/>
                                      <a:gd name="T48" fmla="*/ 496714 w 233"/>
                                      <a:gd name="T49" fmla="*/ 66597 h 154"/>
                                      <a:gd name="T50" fmla="*/ 501015 w 233"/>
                                      <a:gd name="T51" fmla="*/ 55855 h 154"/>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33" h="154">
                                        <a:moveTo>
                                          <a:pt x="233" y="26"/>
                                        </a:moveTo>
                                        <a:cubicBezTo>
                                          <a:pt x="233" y="26"/>
                                          <a:pt x="233" y="26"/>
                                          <a:pt x="233" y="26"/>
                                        </a:cubicBezTo>
                                        <a:cubicBezTo>
                                          <a:pt x="233" y="26"/>
                                          <a:pt x="233" y="26"/>
                                          <a:pt x="233" y="26"/>
                                        </a:cubicBezTo>
                                        <a:cubicBezTo>
                                          <a:pt x="233" y="17"/>
                                          <a:pt x="233" y="17"/>
                                          <a:pt x="233" y="17"/>
                                        </a:cubicBezTo>
                                        <a:cubicBezTo>
                                          <a:pt x="233" y="12"/>
                                          <a:pt x="233" y="12"/>
                                          <a:pt x="233" y="12"/>
                                        </a:cubicBezTo>
                                        <a:cubicBezTo>
                                          <a:pt x="233" y="12"/>
                                          <a:pt x="233" y="11"/>
                                          <a:pt x="233" y="10"/>
                                        </a:cubicBezTo>
                                        <a:cubicBezTo>
                                          <a:pt x="232" y="9"/>
                                          <a:pt x="231" y="8"/>
                                          <a:pt x="231" y="8"/>
                                        </a:cubicBezTo>
                                        <a:cubicBezTo>
                                          <a:pt x="229" y="7"/>
                                          <a:pt x="229" y="7"/>
                                          <a:pt x="229" y="7"/>
                                        </a:cubicBezTo>
                                        <a:cubicBezTo>
                                          <a:pt x="219" y="1"/>
                                          <a:pt x="219" y="1"/>
                                          <a:pt x="219" y="1"/>
                                        </a:cubicBezTo>
                                        <a:cubicBezTo>
                                          <a:pt x="219" y="1"/>
                                          <a:pt x="219" y="1"/>
                                          <a:pt x="219" y="1"/>
                                        </a:cubicBezTo>
                                        <a:cubicBezTo>
                                          <a:pt x="219" y="1"/>
                                          <a:pt x="219" y="1"/>
                                          <a:pt x="219" y="1"/>
                                        </a:cubicBezTo>
                                        <a:cubicBezTo>
                                          <a:pt x="217" y="0"/>
                                          <a:pt x="215" y="0"/>
                                          <a:pt x="214" y="1"/>
                                        </a:cubicBezTo>
                                        <a:cubicBezTo>
                                          <a:pt x="2" y="123"/>
                                          <a:pt x="2" y="123"/>
                                          <a:pt x="2" y="123"/>
                                        </a:cubicBezTo>
                                        <a:cubicBezTo>
                                          <a:pt x="1" y="124"/>
                                          <a:pt x="0" y="126"/>
                                          <a:pt x="0" y="128"/>
                                        </a:cubicBezTo>
                                        <a:cubicBezTo>
                                          <a:pt x="0" y="128"/>
                                          <a:pt x="0" y="128"/>
                                          <a:pt x="0" y="128"/>
                                        </a:cubicBezTo>
                                        <a:cubicBezTo>
                                          <a:pt x="0" y="128"/>
                                          <a:pt x="0" y="128"/>
                                          <a:pt x="0" y="128"/>
                                        </a:cubicBezTo>
                                        <a:cubicBezTo>
                                          <a:pt x="0" y="137"/>
                                          <a:pt x="0" y="137"/>
                                          <a:pt x="0" y="137"/>
                                        </a:cubicBezTo>
                                        <a:cubicBezTo>
                                          <a:pt x="0" y="141"/>
                                          <a:pt x="0" y="141"/>
                                          <a:pt x="0" y="141"/>
                                        </a:cubicBezTo>
                                        <a:cubicBezTo>
                                          <a:pt x="0" y="142"/>
                                          <a:pt x="0" y="143"/>
                                          <a:pt x="0" y="144"/>
                                        </a:cubicBezTo>
                                        <a:cubicBezTo>
                                          <a:pt x="1" y="145"/>
                                          <a:pt x="2" y="145"/>
                                          <a:pt x="2" y="146"/>
                                        </a:cubicBezTo>
                                        <a:cubicBezTo>
                                          <a:pt x="4" y="147"/>
                                          <a:pt x="4" y="147"/>
                                          <a:pt x="4" y="147"/>
                                        </a:cubicBezTo>
                                        <a:cubicBezTo>
                                          <a:pt x="14" y="153"/>
                                          <a:pt x="14" y="153"/>
                                          <a:pt x="14" y="153"/>
                                        </a:cubicBezTo>
                                        <a:cubicBezTo>
                                          <a:pt x="14" y="153"/>
                                          <a:pt x="14" y="153"/>
                                          <a:pt x="14" y="153"/>
                                        </a:cubicBezTo>
                                        <a:cubicBezTo>
                                          <a:pt x="16" y="154"/>
                                          <a:pt x="18" y="154"/>
                                          <a:pt x="19" y="153"/>
                                        </a:cubicBezTo>
                                        <a:cubicBezTo>
                                          <a:pt x="43" y="139"/>
                                          <a:pt x="231" y="31"/>
                                          <a:pt x="231" y="31"/>
                                        </a:cubicBezTo>
                                        <a:cubicBezTo>
                                          <a:pt x="232" y="30"/>
                                          <a:pt x="233" y="28"/>
                                          <a:pt x="233" y="2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57"/>
                                <wps:cNvSpPr>
                                  <a:spLocks/>
                                </wps:cNvSpPr>
                                <wps:spPr bwMode="auto">
                                  <a:xfrm>
                                    <a:off x="0" y="22387"/>
                                    <a:ext cx="5029" cy="3295"/>
                                  </a:xfrm>
                                  <a:custGeom>
                                    <a:avLst/>
                                    <a:gdLst>
                                      <a:gd name="T0" fmla="*/ 470682 w 234"/>
                                      <a:gd name="T1" fmla="*/ 327411 h 153"/>
                                      <a:gd name="T2" fmla="*/ 470682 w 234"/>
                                      <a:gd name="T3" fmla="*/ 327411 h 153"/>
                                      <a:gd name="T4" fmla="*/ 470682 w 234"/>
                                      <a:gd name="T5" fmla="*/ 327411 h 153"/>
                                      <a:gd name="T6" fmla="*/ 487875 w 234"/>
                                      <a:gd name="T7" fmla="*/ 318795 h 153"/>
                                      <a:gd name="T8" fmla="*/ 496472 w 234"/>
                                      <a:gd name="T9" fmla="*/ 314487 h 153"/>
                                      <a:gd name="T10" fmla="*/ 500771 w 234"/>
                                      <a:gd name="T11" fmla="*/ 310179 h 153"/>
                                      <a:gd name="T12" fmla="*/ 502920 w 234"/>
                                      <a:gd name="T13" fmla="*/ 303717 h 153"/>
                                      <a:gd name="T14" fmla="*/ 502920 w 234"/>
                                      <a:gd name="T15" fmla="*/ 299409 h 153"/>
                                      <a:gd name="T16" fmla="*/ 502920 w 234"/>
                                      <a:gd name="T17" fmla="*/ 273560 h 153"/>
                                      <a:gd name="T18" fmla="*/ 502920 w 234"/>
                                      <a:gd name="T19" fmla="*/ 273560 h 153"/>
                                      <a:gd name="T20" fmla="*/ 502920 w 234"/>
                                      <a:gd name="T21" fmla="*/ 273560 h 153"/>
                                      <a:gd name="T22" fmla="*/ 496472 w 234"/>
                                      <a:gd name="T23" fmla="*/ 264944 h 153"/>
                                      <a:gd name="T24" fmla="*/ 40835 w 234"/>
                                      <a:gd name="T25" fmla="*/ 2154 h 153"/>
                                      <a:gd name="T26" fmla="*/ 30089 w 234"/>
                                      <a:gd name="T27" fmla="*/ 2154 h 153"/>
                                      <a:gd name="T28" fmla="*/ 32238 w 234"/>
                                      <a:gd name="T29" fmla="*/ 2154 h 153"/>
                                      <a:gd name="T30" fmla="*/ 30089 w 234"/>
                                      <a:gd name="T31" fmla="*/ 2154 h 153"/>
                                      <a:gd name="T32" fmla="*/ 32238 w 234"/>
                                      <a:gd name="T33" fmla="*/ 2154 h 153"/>
                                      <a:gd name="T34" fmla="*/ 15045 w 234"/>
                                      <a:gd name="T35" fmla="*/ 10770 h 153"/>
                                      <a:gd name="T36" fmla="*/ 6448 w 234"/>
                                      <a:gd name="T37" fmla="*/ 17232 h 153"/>
                                      <a:gd name="T38" fmla="*/ 2149 w 234"/>
                                      <a:gd name="T39" fmla="*/ 21540 h 153"/>
                                      <a:gd name="T40" fmla="*/ 0 w 234"/>
                                      <a:gd name="T41" fmla="*/ 25848 h 153"/>
                                      <a:gd name="T42" fmla="*/ 0 w 234"/>
                                      <a:gd name="T43" fmla="*/ 30156 h 153"/>
                                      <a:gd name="T44" fmla="*/ 0 w 234"/>
                                      <a:gd name="T45" fmla="*/ 56005 h 153"/>
                                      <a:gd name="T46" fmla="*/ 0 w 234"/>
                                      <a:gd name="T47" fmla="*/ 56005 h 153"/>
                                      <a:gd name="T48" fmla="*/ 4298 w 234"/>
                                      <a:gd name="T49" fmla="*/ 64621 h 153"/>
                                      <a:gd name="T50" fmla="*/ 459935 w 234"/>
                                      <a:gd name="T51" fmla="*/ 327411 h 153"/>
                                      <a:gd name="T52" fmla="*/ 470682 w 234"/>
                                      <a:gd name="T53" fmla="*/ 327411 h 153"/>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234" h="153">
                                        <a:moveTo>
                                          <a:pt x="219" y="152"/>
                                        </a:moveTo>
                                        <a:cubicBezTo>
                                          <a:pt x="219" y="152"/>
                                          <a:pt x="219" y="152"/>
                                          <a:pt x="219" y="152"/>
                                        </a:cubicBezTo>
                                        <a:cubicBezTo>
                                          <a:pt x="219" y="152"/>
                                          <a:pt x="219" y="152"/>
                                          <a:pt x="219" y="152"/>
                                        </a:cubicBezTo>
                                        <a:cubicBezTo>
                                          <a:pt x="227" y="148"/>
                                          <a:pt x="227" y="148"/>
                                          <a:pt x="227" y="148"/>
                                        </a:cubicBezTo>
                                        <a:cubicBezTo>
                                          <a:pt x="231" y="146"/>
                                          <a:pt x="231" y="146"/>
                                          <a:pt x="231" y="146"/>
                                        </a:cubicBezTo>
                                        <a:cubicBezTo>
                                          <a:pt x="232" y="145"/>
                                          <a:pt x="232" y="144"/>
                                          <a:pt x="233" y="144"/>
                                        </a:cubicBezTo>
                                        <a:cubicBezTo>
                                          <a:pt x="233" y="143"/>
                                          <a:pt x="234" y="142"/>
                                          <a:pt x="234" y="141"/>
                                        </a:cubicBezTo>
                                        <a:cubicBezTo>
                                          <a:pt x="234" y="139"/>
                                          <a:pt x="234" y="139"/>
                                          <a:pt x="234" y="139"/>
                                        </a:cubicBezTo>
                                        <a:cubicBezTo>
                                          <a:pt x="234" y="127"/>
                                          <a:pt x="234" y="127"/>
                                          <a:pt x="234" y="127"/>
                                        </a:cubicBezTo>
                                        <a:cubicBezTo>
                                          <a:pt x="234" y="127"/>
                                          <a:pt x="234" y="127"/>
                                          <a:pt x="234" y="127"/>
                                        </a:cubicBezTo>
                                        <a:cubicBezTo>
                                          <a:pt x="234" y="127"/>
                                          <a:pt x="234" y="127"/>
                                          <a:pt x="234" y="127"/>
                                        </a:cubicBezTo>
                                        <a:cubicBezTo>
                                          <a:pt x="233" y="126"/>
                                          <a:pt x="233" y="124"/>
                                          <a:pt x="231" y="123"/>
                                        </a:cubicBezTo>
                                        <a:cubicBezTo>
                                          <a:pt x="19" y="1"/>
                                          <a:pt x="19" y="1"/>
                                          <a:pt x="19" y="1"/>
                                        </a:cubicBezTo>
                                        <a:cubicBezTo>
                                          <a:pt x="18" y="0"/>
                                          <a:pt x="16" y="0"/>
                                          <a:pt x="14" y="1"/>
                                        </a:cubicBezTo>
                                        <a:cubicBezTo>
                                          <a:pt x="15" y="1"/>
                                          <a:pt x="15" y="1"/>
                                          <a:pt x="15" y="1"/>
                                        </a:cubicBezTo>
                                        <a:cubicBezTo>
                                          <a:pt x="14" y="1"/>
                                          <a:pt x="14" y="1"/>
                                          <a:pt x="14" y="1"/>
                                        </a:cubicBezTo>
                                        <a:cubicBezTo>
                                          <a:pt x="15" y="1"/>
                                          <a:pt x="15" y="1"/>
                                          <a:pt x="15" y="1"/>
                                        </a:cubicBezTo>
                                        <a:cubicBezTo>
                                          <a:pt x="7" y="5"/>
                                          <a:pt x="7" y="5"/>
                                          <a:pt x="7" y="5"/>
                                        </a:cubicBezTo>
                                        <a:cubicBezTo>
                                          <a:pt x="3" y="8"/>
                                          <a:pt x="3" y="8"/>
                                          <a:pt x="3" y="8"/>
                                        </a:cubicBezTo>
                                        <a:cubicBezTo>
                                          <a:pt x="2" y="8"/>
                                          <a:pt x="1" y="9"/>
                                          <a:pt x="1" y="10"/>
                                        </a:cubicBezTo>
                                        <a:cubicBezTo>
                                          <a:pt x="0" y="10"/>
                                          <a:pt x="0" y="11"/>
                                          <a:pt x="0" y="12"/>
                                        </a:cubicBezTo>
                                        <a:cubicBezTo>
                                          <a:pt x="0" y="14"/>
                                          <a:pt x="0" y="14"/>
                                          <a:pt x="0" y="14"/>
                                        </a:cubicBezTo>
                                        <a:cubicBezTo>
                                          <a:pt x="0" y="26"/>
                                          <a:pt x="0" y="26"/>
                                          <a:pt x="0" y="26"/>
                                        </a:cubicBezTo>
                                        <a:cubicBezTo>
                                          <a:pt x="0" y="26"/>
                                          <a:pt x="0" y="26"/>
                                          <a:pt x="0" y="26"/>
                                        </a:cubicBezTo>
                                        <a:cubicBezTo>
                                          <a:pt x="0" y="28"/>
                                          <a:pt x="1" y="29"/>
                                          <a:pt x="2" y="30"/>
                                        </a:cubicBezTo>
                                        <a:cubicBezTo>
                                          <a:pt x="26" y="44"/>
                                          <a:pt x="214" y="152"/>
                                          <a:pt x="214" y="152"/>
                                        </a:cubicBezTo>
                                        <a:cubicBezTo>
                                          <a:pt x="216" y="153"/>
                                          <a:pt x="217" y="153"/>
                                          <a:pt x="219" y="152"/>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61"/>
                                <wps:cNvSpPr>
                                  <a:spLocks/>
                                </wps:cNvSpPr>
                                <wps:spPr bwMode="auto">
                                  <a:xfrm>
                                    <a:off x="6463" y="11193"/>
                                    <a:ext cx="5011" cy="3289"/>
                                  </a:xfrm>
                                  <a:custGeom>
                                    <a:avLst/>
                                    <a:gdLst>
                                      <a:gd name="T0" fmla="*/ 470911 w 233"/>
                                      <a:gd name="T1" fmla="*/ 326780 h 153"/>
                                      <a:gd name="T2" fmla="*/ 470911 w 233"/>
                                      <a:gd name="T3" fmla="*/ 326780 h 153"/>
                                      <a:gd name="T4" fmla="*/ 488113 w 233"/>
                                      <a:gd name="T5" fmla="*/ 318181 h 153"/>
                                      <a:gd name="T6" fmla="*/ 496714 w 233"/>
                                      <a:gd name="T7" fmla="*/ 311731 h 153"/>
                                      <a:gd name="T8" fmla="*/ 498865 w 233"/>
                                      <a:gd name="T9" fmla="*/ 307431 h 153"/>
                                      <a:gd name="T10" fmla="*/ 501015 w 233"/>
                                      <a:gd name="T11" fmla="*/ 303132 h 153"/>
                                      <a:gd name="T12" fmla="*/ 501015 w 233"/>
                                      <a:gd name="T13" fmla="*/ 296682 h 153"/>
                                      <a:gd name="T14" fmla="*/ 501015 w 233"/>
                                      <a:gd name="T15" fmla="*/ 273033 h 153"/>
                                      <a:gd name="T16" fmla="*/ 501015 w 233"/>
                                      <a:gd name="T17" fmla="*/ 273033 h 153"/>
                                      <a:gd name="T18" fmla="*/ 501015 w 233"/>
                                      <a:gd name="T19" fmla="*/ 273033 h 153"/>
                                      <a:gd name="T20" fmla="*/ 496714 w 233"/>
                                      <a:gd name="T21" fmla="*/ 264434 h 153"/>
                                      <a:gd name="T22" fmla="*/ 40855 w 233"/>
                                      <a:gd name="T23" fmla="*/ 0 h 153"/>
                                      <a:gd name="T24" fmla="*/ 30104 w 233"/>
                                      <a:gd name="T25" fmla="*/ 0 h 153"/>
                                      <a:gd name="T26" fmla="*/ 30104 w 233"/>
                                      <a:gd name="T27" fmla="*/ 0 h 153"/>
                                      <a:gd name="T28" fmla="*/ 12902 w 233"/>
                                      <a:gd name="T29" fmla="*/ 10749 h 153"/>
                                      <a:gd name="T30" fmla="*/ 4301 w 233"/>
                                      <a:gd name="T31" fmla="*/ 15049 h 153"/>
                                      <a:gd name="T32" fmla="*/ 0 w 233"/>
                                      <a:gd name="T33" fmla="*/ 19349 h 153"/>
                                      <a:gd name="T34" fmla="*/ 0 w 233"/>
                                      <a:gd name="T35" fmla="*/ 25798 h 153"/>
                                      <a:gd name="T36" fmla="*/ 0 w 233"/>
                                      <a:gd name="T37" fmla="*/ 30098 h 153"/>
                                      <a:gd name="T38" fmla="*/ 0 w 233"/>
                                      <a:gd name="T39" fmla="*/ 55897 h 153"/>
                                      <a:gd name="T40" fmla="*/ 0 w 233"/>
                                      <a:gd name="T41" fmla="*/ 55897 h 153"/>
                                      <a:gd name="T42" fmla="*/ 0 w 233"/>
                                      <a:gd name="T43" fmla="*/ 55897 h 153"/>
                                      <a:gd name="T44" fmla="*/ 0 w 233"/>
                                      <a:gd name="T45" fmla="*/ 55897 h 153"/>
                                      <a:gd name="T46" fmla="*/ 4301 w 233"/>
                                      <a:gd name="T47" fmla="*/ 64496 h 153"/>
                                      <a:gd name="T48" fmla="*/ 460160 w 233"/>
                                      <a:gd name="T49" fmla="*/ 326780 h 153"/>
                                      <a:gd name="T50" fmla="*/ 470911 w 233"/>
                                      <a:gd name="T51" fmla="*/ 326780 h 15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33" h="153">
                                        <a:moveTo>
                                          <a:pt x="219" y="152"/>
                                        </a:moveTo>
                                        <a:cubicBezTo>
                                          <a:pt x="219" y="152"/>
                                          <a:pt x="219" y="152"/>
                                          <a:pt x="219" y="152"/>
                                        </a:cubicBezTo>
                                        <a:cubicBezTo>
                                          <a:pt x="227" y="148"/>
                                          <a:pt x="227" y="148"/>
                                          <a:pt x="227" y="148"/>
                                        </a:cubicBezTo>
                                        <a:cubicBezTo>
                                          <a:pt x="231" y="145"/>
                                          <a:pt x="231" y="145"/>
                                          <a:pt x="231" y="145"/>
                                        </a:cubicBezTo>
                                        <a:cubicBezTo>
                                          <a:pt x="231" y="145"/>
                                          <a:pt x="232" y="144"/>
                                          <a:pt x="232" y="143"/>
                                        </a:cubicBezTo>
                                        <a:cubicBezTo>
                                          <a:pt x="233" y="142"/>
                                          <a:pt x="233" y="142"/>
                                          <a:pt x="233" y="141"/>
                                        </a:cubicBezTo>
                                        <a:cubicBezTo>
                                          <a:pt x="233" y="138"/>
                                          <a:pt x="233" y="138"/>
                                          <a:pt x="233" y="138"/>
                                        </a:cubicBezTo>
                                        <a:cubicBezTo>
                                          <a:pt x="233" y="127"/>
                                          <a:pt x="233" y="127"/>
                                          <a:pt x="233" y="127"/>
                                        </a:cubicBezTo>
                                        <a:cubicBezTo>
                                          <a:pt x="233" y="127"/>
                                          <a:pt x="233" y="127"/>
                                          <a:pt x="233" y="127"/>
                                        </a:cubicBezTo>
                                        <a:cubicBezTo>
                                          <a:pt x="233" y="127"/>
                                          <a:pt x="233" y="127"/>
                                          <a:pt x="233" y="127"/>
                                        </a:cubicBezTo>
                                        <a:cubicBezTo>
                                          <a:pt x="233" y="125"/>
                                          <a:pt x="232" y="124"/>
                                          <a:pt x="231" y="123"/>
                                        </a:cubicBezTo>
                                        <a:cubicBezTo>
                                          <a:pt x="19" y="0"/>
                                          <a:pt x="19" y="0"/>
                                          <a:pt x="19" y="0"/>
                                        </a:cubicBezTo>
                                        <a:cubicBezTo>
                                          <a:pt x="17" y="0"/>
                                          <a:pt x="16" y="0"/>
                                          <a:pt x="14" y="0"/>
                                        </a:cubicBezTo>
                                        <a:cubicBezTo>
                                          <a:pt x="14" y="0"/>
                                          <a:pt x="14" y="0"/>
                                          <a:pt x="14" y="0"/>
                                        </a:cubicBezTo>
                                        <a:cubicBezTo>
                                          <a:pt x="6" y="5"/>
                                          <a:pt x="6" y="5"/>
                                          <a:pt x="6" y="5"/>
                                        </a:cubicBezTo>
                                        <a:cubicBezTo>
                                          <a:pt x="2" y="7"/>
                                          <a:pt x="2" y="7"/>
                                          <a:pt x="2" y="7"/>
                                        </a:cubicBezTo>
                                        <a:cubicBezTo>
                                          <a:pt x="1" y="8"/>
                                          <a:pt x="1" y="8"/>
                                          <a:pt x="0" y="9"/>
                                        </a:cubicBezTo>
                                        <a:cubicBezTo>
                                          <a:pt x="0" y="10"/>
                                          <a:pt x="0" y="11"/>
                                          <a:pt x="0" y="12"/>
                                        </a:cubicBezTo>
                                        <a:cubicBezTo>
                                          <a:pt x="0" y="14"/>
                                          <a:pt x="0" y="14"/>
                                          <a:pt x="0" y="14"/>
                                        </a:cubicBezTo>
                                        <a:cubicBezTo>
                                          <a:pt x="0" y="26"/>
                                          <a:pt x="0" y="26"/>
                                          <a:pt x="0" y="26"/>
                                        </a:cubicBezTo>
                                        <a:cubicBezTo>
                                          <a:pt x="0" y="26"/>
                                          <a:pt x="0" y="26"/>
                                          <a:pt x="0" y="26"/>
                                        </a:cubicBezTo>
                                        <a:cubicBezTo>
                                          <a:pt x="0" y="26"/>
                                          <a:pt x="0" y="26"/>
                                          <a:pt x="0" y="26"/>
                                        </a:cubicBezTo>
                                        <a:cubicBezTo>
                                          <a:pt x="0" y="26"/>
                                          <a:pt x="0" y="26"/>
                                          <a:pt x="0" y="26"/>
                                        </a:cubicBezTo>
                                        <a:cubicBezTo>
                                          <a:pt x="0" y="27"/>
                                          <a:pt x="0" y="29"/>
                                          <a:pt x="2" y="30"/>
                                        </a:cubicBezTo>
                                        <a:cubicBezTo>
                                          <a:pt x="26" y="44"/>
                                          <a:pt x="214" y="152"/>
                                          <a:pt x="214" y="152"/>
                                        </a:cubicBezTo>
                                        <a:cubicBezTo>
                                          <a:pt x="215" y="153"/>
                                          <a:pt x="217" y="153"/>
                                          <a:pt x="219" y="152"/>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2"/>
                                <wps:cNvSpPr>
                                  <a:spLocks/>
                                </wps:cNvSpPr>
                                <wps:spPr bwMode="auto">
                                  <a:xfrm>
                                    <a:off x="5360" y="4256"/>
                                    <a:ext cx="730" cy="5766"/>
                                  </a:xfrm>
                                  <a:custGeom>
                                    <a:avLst/>
                                    <a:gdLst>
                                      <a:gd name="T0" fmla="*/ 4296 w 34"/>
                                      <a:gd name="T1" fmla="*/ 561520 h 268"/>
                                      <a:gd name="T2" fmla="*/ 4296 w 34"/>
                                      <a:gd name="T3" fmla="*/ 561520 h 268"/>
                                      <a:gd name="T4" fmla="*/ 4296 w 34"/>
                                      <a:gd name="T5" fmla="*/ 561520 h 268"/>
                                      <a:gd name="T6" fmla="*/ 21478 w 34"/>
                                      <a:gd name="T7" fmla="*/ 570126 h 268"/>
                                      <a:gd name="T8" fmla="*/ 30069 w 34"/>
                                      <a:gd name="T9" fmla="*/ 574429 h 268"/>
                                      <a:gd name="T10" fmla="*/ 36513 w 34"/>
                                      <a:gd name="T11" fmla="*/ 576580 h 268"/>
                                      <a:gd name="T12" fmla="*/ 40808 w 34"/>
                                      <a:gd name="T13" fmla="*/ 574429 h 268"/>
                                      <a:gd name="T14" fmla="*/ 45104 w 34"/>
                                      <a:gd name="T15" fmla="*/ 572277 h 268"/>
                                      <a:gd name="T16" fmla="*/ 66582 w 34"/>
                                      <a:gd name="T17" fmla="*/ 561520 h 268"/>
                                      <a:gd name="T18" fmla="*/ 66582 w 34"/>
                                      <a:gd name="T19" fmla="*/ 561520 h 268"/>
                                      <a:gd name="T20" fmla="*/ 66582 w 34"/>
                                      <a:gd name="T21" fmla="*/ 561520 h 268"/>
                                      <a:gd name="T22" fmla="*/ 66582 w 34"/>
                                      <a:gd name="T23" fmla="*/ 561520 h 268"/>
                                      <a:gd name="T24" fmla="*/ 73025 w 34"/>
                                      <a:gd name="T25" fmla="*/ 550763 h 268"/>
                                      <a:gd name="T26" fmla="*/ 73025 w 34"/>
                                      <a:gd name="T27" fmla="*/ 25817 h 268"/>
                                      <a:gd name="T28" fmla="*/ 66582 w 34"/>
                                      <a:gd name="T29" fmla="*/ 17211 h 268"/>
                                      <a:gd name="T30" fmla="*/ 66582 w 34"/>
                                      <a:gd name="T31" fmla="*/ 17211 h 268"/>
                                      <a:gd name="T32" fmla="*/ 49399 w 34"/>
                                      <a:gd name="T33" fmla="*/ 6454 h 268"/>
                                      <a:gd name="T34" fmla="*/ 40808 w 34"/>
                                      <a:gd name="T35" fmla="*/ 2151 h 268"/>
                                      <a:gd name="T36" fmla="*/ 36513 w 34"/>
                                      <a:gd name="T37" fmla="*/ 0 h 268"/>
                                      <a:gd name="T38" fmla="*/ 30069 w 34"/>
                                      <a:gd name="T39" fmla="*/ 2151 h 268"/>
                                      <a:gd name="T40" fmla="*/ 25774 w 34"/>
                                      <a:gd name="T41" fmla="*/ 4303 h 268"/>
                                      <a:gd name="T42" fmla="*/ 4296 w 34"/>
                                      <a:gd name="T43" fmla="*/ 17211 h 268"/>
                                      <a:gd name="T44" fmla="*/ 4296 w 34"/>
                                      <a:gd name="T45" fmla="*/ 17211 h 268"/>
                                      <a:gd name="T46" fmla="*/ 0 w 34"/>
                                      <a:gd name="T47" fmla="*/ 25817 h 268"/>
                                      <a:gd name="T48" fmla="*/ 0 w 34"/>
                                      <a:gd name="T49" fmla="*/ 550763 h 268"/>
                                      <a:gd name="T50" fmla="*/ 4296 w 34"/>
                                      <a:gd name="T51" fmla="*/ 561520 h 268"/>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34" h="268">
                                        <a:moveTo>
                                          <a:pt x="2" y="261"/>
                                        </a:moveTo>
                                        <a:cubicBezTo>
                                          <a:pt x="2" y="261"/>
                                          <a:pt x="2" y="261"/>
                                          <a:pt x="2" y="261"/>
                                        </a:cubicBezTo>
                                        <a:cubicBezTo>
                                          <a:pt x="2" y="261"/>
                                          <a:pt x="2" y="261"/>
                                          <a:pt x="2" y="261"/>
                                        </a:cubicBezTo>
                                        <a:cubicBezTo>
                                          <a:pt x="10" y="265"/>
                                          <a:pt x="10" y="265"/>
                                          <a:pt x="10" y="265"/>
                                        </a:cubicBezTo>
                                        <a:cubicBezTo>
                                          <a:pt x="14" y="267"/>
                                          <a:pt x="14" y="267"/>
                                          <a:pt x="14" y="267"/>
                                        </a:cubicBezTo>
                                        <a:cubicBezTo>
                                          <a:pt x="15" y="268"/>
                                          <a:pt x="16" y="268"/>
                                          <a:pt x="17" y="268"/>
                                        </a:cubicBezTo>
                                        <a:cubicBezTo>
                                          <a:pt x="18" y="268"/>
                                          <a:pt x="18" y="268"/>
                                          <a:pt x="19" y="267"/>
                                        </a:cubicBezTo>
                                        <a:cubicBezTo>
                                          <a:pt x="21" y="266"/>
                                          <a:pt x="21" y="266"/>
                                          <a:pt x="21" y="266"/>
                                        </a:cubicBezTo>
                                        <a:cubicBezTo>
                                          <a:pt x="31" y="261"/>
                                          <a:pt x="31" y="261"/>
                                          <a:pt x="31" y="261"/>
                                        </a:cubicBezTo>
                                        <a:cubicBezTo>
                                          <a:pt x="31" y="261"/>
                                          <a:pt x="31" y="261"/>
                                          <a:pt x="31" y="261"/>
                                        </a:cubicBezTo>
                                        <a:cubicBezTo>
                                          <a:pt x="31" y="261"/>
                                          <a:pt x="31" y="261"/>
                                          <a:pt x="31" y="261"/>
                                        </a:cubicBezTo>
                                        <a:cubicBezTo>
                                          <a:pt x="31" y="261"/>
                                          <a:pt x="31" y="261"/>
                                          <a:pt x="31" y="261"/>
                                        </a:cubicBezTo>
                                        <a:cubicBezTo>
                                          <a:pt x="33" y="260"/>
                                          <a:pt x="34" y="258"/>
                                          <a:pt x="34" y="256"/>
                                        </a:cubicBezTo>
                                        <a:cubicBezTo>
                                          <a:pt x="34" y="12"/>
                                          <a:pt x="34" y="12"/>
                                          <a:pt x="34" y="12"/>
                                        </a:cubicBezTo>
                                        <a:cubicBezTo>
                                          <a:pt x="34" y="10"/>
                                          <a:pt x="33" y="9"/>
                                          <a:pt x="31" y="8"/>
                                        </a:cubicBezTo>
                                        <a:cubicBezTo>
                                          <a:pt x="31" y="8"/>
                                          <a:pt x="31" y="8"/>
                                          <a:pt x="31" y="8"/>
                                        </a:cubicBezTo>
                                        <a:cubicBezTo>
                                          <a:pt x="23" y="3"/>
                                          <a:pt x="23" y="3"/>
                                          <a:pt x="23" y="3"/>
                                        </a:cubicBezTo>
                                        <a:cubicBezTo>
                                          <a:pt x="19" y="1"/>
                                          <a:pt x="19" y="1"/>
                                          <a:pt x="19" y="1"/>
                                        </a:cubicBezTo>
                                        <a:cubicBezTo>
                                          <a:pt x="18" y="0"/>
                                          <a:pt x="17" y="0"/>
                                          <a:pt x="17" y="0"/>
                                        </a:cubicBezTo>
                                        <a:cubicBezTo>
                                          <a:pt x="16" y="0"/>
                                          <a:pt x="15" y="0"/>
                                          <a:pt x="14" y="1"/>
                                        </a:cubicBezTo>
                                        <a:cubicBezTo>
                                          <a:pt x="12" y="2"/>
                                          <a:pt x="12" y="2"/>
                                          <a:pt x="12" y="2"/>
                                        </a:cubicBezTo>
                                        <a:cubicBezTo>
                                          <a:pt x="2" y="8"/>
                                          <a:pt x="2" y="8"/>
                                          <a:pt x="2" y="8"/>
                                        </a:cubicBezTo>
                                        <a:cubicBezTo>
                                          <a:pt x="2" y="8"/>
                                          <a:pt x="2" y="8"/>
                                          <a:pt x="2" y="8"/>
                                        </a:cubicBezTo>
                                        <a:cubicBezTo>
                                          <a:pt x="1" y="9"/>
                                          <a:pt x="0" y="10"/>
                                          <a:pt x="0" y="12"/>
                                        </a:cubicBezTo>
                                        <a:cubicBezTo>
                                          <a:pt x="0" y="256"/>
                                          <a:pt x="0" y="256"/>
                                          <a:pt x="0" y="256"/>
                                        </a:cubicBezTo>
                                        <a:cubicBezTo>
                                          <a:pt x="0" y="258"/>
                                          <a:pt x="1" y="260"/>
                                          <a:pt x="2" y="261"/>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63"/>
                                <wps:cNvSpPr>
                                  <a:spLocks/>
                                </wps:cNvSpPr>
                                <wps:spPr bwMode="auto">
                                  <a:xfrm>
                                    <a:off x="0" y="11193"/>
                                    <a:ext cx="5029" cy="3289"/>
                                  </a:xfrm>
                                  <a:custGeom>
                                    <a:avLst/>
                                    <a:gdLst>
                                      <a:gd name="T0" fmla="*/ 502920 w 234"/>
                                      <a:gd name="T1" fmla="*/ 55897 h 153"/>
                                      <a:gd name="T2" fmla="*/ 502920 w 234"/>
                                      <a:gd name="T3" fmla="*/ 55897 h 153"/>
                                      <a:gd name="T4" fmla="*/ 502920 w 234"/>
                                      <a:gd name="T5" fmla="*/ 55897 h 153"/>
                                      <a:gd name="T6" fmla="*/ 502920 w 234"/>
                                      <a:gd name="T7" fmla="*/ 55897 h 153"/>
                                      <a:gd name="T8" fmla="*/ 502920 w 234"/>
                                      <a:gd name="T9" fmla="*/ 34398 h 153"/>
                                      <a:gd name="T10" fmla="*/ 502920 w 234"/>
                                      <a:gd name="T11" fmla="*/ 25798 h 153"/>
                                      <a:gd name="T12" fmla="*/ 500771 w 234"/>
                                      <a:gd name="T13" fmla="*/ 19349 h 153"/>
                                      <a:gd name="T14" fmla="*/ 496472 w 234"/>
                                      <a:gd name="T15" fmla="*/ 15049 h 153"/>
                                      <a:gd name="T16" fmla="*/ 492174 w 234"/>
                                      <a:gd name="T17" fmla="*/ 12899 h 153"/>
                                      <a:gd name="T18" fmla="*/ 470682 w 234"/>
                                      <a:gd name="T19" fmla="*/ 0 h 153"/>
                                      <a:gd name="T20" fmla="*/ 470682 w 234"/>
                                      <a:gd name="T21" fmla="*/ 0 h 153"/>
                                      <a:gd name="T22" fmla="*/ 470682 w 234"/>
                                      <a:gd name="T23" fmla="*/ 0 h 153"/>
                                      <a:gd name="T24" fmla="*/ 470682 w 234"/>
                                      <a:gd name="T25" fmla="*/ 0 h 153"/>
                                      <a:gd name="T26" fmla="*/ 459935 w 234"/>
                                      <a:gd name="T27" fmla="*/ 0 h 153"/>
                                      <a:gd name="T28" fmla="*/ 4298 w 234"/>
                                      <a:gd name="T29" fmla="*/ 264434 h 153"/>
                                      <a:gd name="T30" fmla="*/ 0 w 234"/>
                                      <a:gd name="T31" fmla="*/ 273033 h 153"/>
                                      <a:gd name="T32" fmla="*/ 0 w 234"/>
                                      <a:gd name="T33" fmla="*/ 273033 h 153"/>
                                      <a:gd name="T34" fmla="*/ 0 w 234"/>
                                      <a:gd name="T35" fmla="*/ 292382 h 153"/>
                                      <a:gd name="T36" fmla="*/ 0 w 234"/>
                                      <a:gd name="T37" fmla="*/ 303132 h 153"/>
                                      <a:gd name="T38" fmla="*/ 2149 w 234"/>
                                      <a:gd name="T39" fmla="*/ 307431 h 153"/>
                                      <a:gd name="T40" fmla="*/ 6448 w 234"/>
                                      <a:gd name="T41" fmla="*/ 311731 h 153"/>
                                      <a:gd name="T42" fmla="*/ 10746 w 234"/>
                                      <a:gd name="T43" fmla="*/ 313881 h 153"/>
                                      <a:gd name="T44" fmla="*/ 32238 w 234"/>
                                      <a:gd name="T45" fmla="*/ 326780 h 153"/>
                                      <a:gd name="T46" fmla="*/ 30089 w 234"/>
                                      <a:gd name="T47" fmla="*/ 326780 h 153"/>
                                      <a:gd name="T48" fmla="*/ 30089 w 234"/>
                                      <a:gd name="T49" fmla="*/ 326780 h 153"/>
                                      <a:gd name="T50" fmla="*/ 30089 w 234"/>
                                      <a:gd name="T51" fmla="*/ 326780 h 153"/>
                                      <a:gd name="T52" fmla="*/ 40835 w 234"/>
                                      <a:gd name="T53" fmla="*/ 326780 h 153"/>
                                      <a:gd name="T54" fmla="*/ 496472 w 234"/>
                                      <a:gd name="T55" fmla="*/ 64496 h 153"/>
                                      <a:gd name="T56" fmla="*/ 502920 w 234"/>
                                      <a:gd name="T57" fmla="*/ 55897 h 153"/>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34" h="153">
                                        <a:moveTo>
                                          <a:pt x="234" y="26"/>
                                        </a:moveTo>
                                        <a:cubicBezTo>
                                          <a:pt x="234" y="26"/>
                                          <a:pt x="234" y="26"/>
                                          <a:pt x="234" y="26"/>
                                        </a:cubicBezTo>
                                        <a:cubicBezTo>
                                          <a:pt x="234" y="26"/>
                                          <a:pt x="234" y="26"/>
                                          <a:pt x="234" y="26"/>
                                        </a:cubicBezTo>
                                        <a:cubicBezTo>
                                          <a:pt x="234" y="26"/>
                                          <a:pt x="234" y="26"/>
                                          <a:pt x="234" y="26"/>
                                        </a:cubicBezTo>
                                        <a:cubicBezTo>
                                          <a:pt x="234" y="16"/>
                                          <a:pt x="234" y="16"/>
                                          <a:pt x="234" y="16"/>
                                        </a:cubicBezTo>
                                        <a:cubicBezTo>
                                          <a:pt x="234" y="12"/>
                                          <a:pt x="234" y="12"/>
                                          <a:pt x="234" y="12"/>
                                        </a:cubicBezTo>
                                        <a:cubicBezTo>
                                          <a:pt x="234" y="11"/>
                                          <a:pt x="233" y="10"/>
                                          <a:pt x="233" y="9"/>
                                        </a:cubicBezTo>
                                        <a:cubicBezTo>
                                          <a:pt x="232" y="8"/>
                                          <a:pt x="232" y="8"/>
                                          <a:pt x="231" y="7"/>
                                        </a:cubicBezTo>
                                        <a:cubicBezTo>
                                          <a:pt x="229" y="6"/>
                                          <a:pt x="229" y="6"/>
                                          <a:pt x="229" y="6"/>
                                        </a:cubicBezTo>
                                        <a:cubicBezTo>
                                          <a:pt x="219" y="0"/>
                                          <a:pt x="219" y="0"/>
                                          <a:pt x="219" y="0"/>
                                        </a:cubicBezTo>
                                        <a:cubicBezTo>
                                          <a:pt x="219" y="0"/>
                                          <a:pt x="219" y="0"/>
                                          <a:pt x="219" y="0"/>
                                        </a:cubicBezTo>
                                        <a:cubicBezTo>
                                          <a:pt x="219" y="0"/>
                                          <a:pt x="219" y="0"/>
                                          <a:pt x="219" y="0"/>
                                        </a:cubicBezTo>
                                        <a:cubicBezTo>
                                          <a:pt x="219" y="0"/>
                                          <a:pt x="219" y="0"/>
                                          <a:pt x="219" y="0"/>
                                        </a:cubicBezTo>
                                        <a:cubicBezTo>
                                          <a:pt x="217" y="0"/>
                                          <a:pt x="216" y="0"/>
                                          <a:pt x="214" y="0"/>
                                        </a:cubicBezTo>
                                        <a:cubicBezTo>
                                          <a:pt x="2" y="123"/>
                                          <a:pt x="2" y="123"/>
                                          <a:pt x="2" y="123"/>
                                        </a:cubicBezTo>
                                        <a:cubicBezTo>
                                          <a:pt x="1" y="124"/>
                                          <a:pt x="0" y="125"/>
                                          <a:pt x="0" y="127"/>
                                        </a:cubicBezTo>
                                        <a:cubicBezTo>
                                          <a:pt x="0" y="127"/>
                                          <a:pt x="0" y="127"/>
                                          <a:pt x="0" y="127"/>
                                        </a:cubicBezTo>
                                        <a:cubicBezTo>
                                          <a:pt x="0" y="136"/>
                                          <a:pt x="0" y="136"/>
                                          <a:pt x="0" y="136"/>
                                        </a:cubicBezTo>
                                        <a:cubicBezTo>
                                          <a:pt x="0" y="141"/>
                                          <a:pt x="0" y="141"/>
                                          <a:pt x="0" y="141"/>
                                        </a:cubicBezTo>
                                        <a:cubicBezTo>
                                          <a:pt x="0" y="142"/>
                                          <a:pt x="0" y="142"/>
                                          <a:pt x="1" y="143"/>
                                        </a:cubicBezTo>
                                        <a:cubicBezTo>
                                          <a:pt x="1" y="144"/>
                                          <a:pt x="2" y="145"/>
                                          <a:pt x="3" y="145"/>
                                        </a:cubicBezTo>
                                        <a:cubicBezTo>
                                          <a:pt x="5" y="146"/>
                                          <a:pt x="5" y="146"/>
                                          <a:pt x="5" y="146"/>
                                        </a:cubicBezTo>
                                        <a:cubicBezTo>
                                          <a:pt x="15" y="152"/>
                                          <a:pt x="15" y="152"/>
                                          <a:pt x="15" y="152"/>
                                        </a:cubicBezTo>
                                        <a:cubicBezTo>
                                          <a:pt x="14" y="152"/>
                                          <a:pt x="14" y="152"/>
                                          <a:pt x="14" y="152"/>
                                        </a:cubicBezTo>
                                        <a:cubicBezTo>
                                          <a:pt x="14" y="152"/>
                                          <a:pt x="14" y="152"/>
                                          <a:pt x="14" y="152"/>
                                        </a:cubicBezTo>
                                        <a:cubicBezTo>
                                          <a:pt x="14" y="152"/>
                                          <a:pt x="14" y="152"/>
                                          <a:pt x="14" y="152"/>
                                        </a:cubicBezTo>
                                        <a:cubicBezTo>
                                          <a:pt x="16" y="153"/>
                                          <a:pt x="18" y="153"/>
                                          <a:pt x="19" y="152"/>
                                        </a:cubicBezTo>
                                        <a:cubicBezTo>
                                          <a:pt x="43" y="138"/>
                                          <a:pt x="231" y="30"/>
                                          <a:pt x="231" y="30"/>
                                        </a:cubicBezTo>
                                        <a:cubicBezTo>
                                          <a:pt x="233" y="29"/>
                                          <a:pt x="233" y="27"/>
                                          <a:pt x="234" y="26"/>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64"/>
                                <wps:cNvSpPr>
                                  <a:spLocks/>
                                </wps:cNvSpPr>
                                <wps:spPr bwMode="auto">
                                  <a:xfrm>
                                    <a:off x="0" y="0"/>
                                    <a:ext cx="5029" cy="3308"/>
                                  </a:xfrm>
                                  <a:custGeom>
                                    <a:avLst/>
                                    <a:gdLst>
                                      <a:gd name="T0" fmla="*/ 470682 w 234"/>
                                      <a:gd name="T1" fmla="*/ 328687 h 154"/>
                                      <a:gd name="T2" fmla="*/ 470682 w 234"/>
                                      <a:gd name="T3" fmla="*/ 328687 h 154"/>
                                      <a:gd name="T4" fmla="*/ 470682 w 234"/>
                                      <a:gd name="T5" fmla="*/ 328687 h 154"/>
                                      <a:gd name="T6" fmla="*/ 487875 w 234"/>
                                      <a:gd name="T7" fmla="*/ 317945 h 154"/>
                                      <a:gd name="T8" fmla="*/ 496472 w 234"/>
                                      <a:gd name="T9" fmla="*/ 313649 h 154"/>
                                      <a:gd name="T10" fmla="*/ 500771 w 234"/>
                                      <a:gd name="T11" fmla="*/ 309352 h 154"/>
                                      <a:gd name="T12" fmla="*/ 502920 w 234"/>
                                      <a:gd name="T13" fmla="*/ 302907 h 154"/>
                                      <a:gd name="T14" fmla="*/ 502920 w 234"/>
                                      <a:gd name="T15" fmla="*/ 298611 h 154"/>
                                      <a:gd name="T16" fmla="*/ 502920 w 234"/>
                                      <a:gd name="T17" fmla="*/ 274980 h 154"/>
                                      <a:gd name="T18" fmla="*/ 502920 w 234"/>
                                      <a:gd name="T19" fmla="*/ 274980 h 154"/>
                                      <a:gd name="T20" fmla="*/ 496472 w 234"/>
                                      <a:gd name="T21" fmla="*/ 264238 h 154"/>
                                      <a:gd name="T22" fmla="*/ 40835 w 234"/>
                                      <a:gd name="T23" fmla="*/ 2148 h 154"/>
                                      <a:gd name="T24" fmla="*/ 30089 w 234"/>
                                      <a:gd name="T25" fmla="*/ 2148 h 154"/>
                                      <a:gd name="T26" fmla="*/ 30089 w 234"/>
                                      <a:gd name="T27" fmla="*/ 2148 h 154"/>
                                      <a:gd name="T28" fmla="*/ 30089 w 234"/>
                                      <a:gd name="T29" fmla="*/ 2148 h 154"/>
                                      <a:gd name="T30" fmla="*/ 32238 w 234"/>
                                      <a:gd name="T31" fmla="*/ 2148 h 154"/>
                                      <a:gd name="T32" fmla="*/ 15045 w 234"/>
                                      <a:gd name="T33" fmla="*/ 12890 h 154"/>
                                      <a:gd name="T34" fmla="*/ 6448 w 234"/>
                                      <a:gd name="T35" fmla="*/ 17186 h 154"/>
                                      <a:gd name="T36" fmla="*/ 2149 w 234"/>
                                      <a:gd name="T37" fmla="*/ 21483 h 154"/>
                                      <a:gd name="T38" fmla="*/ 0 w 234"/>
                                      <a:gd name="T39" fmla="*/ 25779 h 154"/>
                                      <a:gd name="T40" fmla="*/ 0 w 234"/>
                                      <a:gd name="T41" fmla="*/ 32224 h 154"/>
                                      <a:gd name="T42" fmla="*/ 0 w 234"/>
                                      <a:gd name="T43" fmla="*/ 55855 h 154"/>
                                      <a:gd name="T44" fmla="*/ 0 w 234"/>
                                      <a:gd name="T45" fmla="*/ 55855 h 154"/>
                                      <a:gd name="T46" fmla="*/ 0 w 234"/>
                                      <a:gd name="T47" fmla="*/ 55855 h 154"/>
                                      <a:gd name="T48" fmla="*/ 0 w 234"/>
                                      <a:gd name="T49" fmla="*/ 55855 h 154"/>
                                      <a:gd name="T50" fmla="*/ 4298 w 234"/>
                                      <a:gd name="T51" fmla="*/ 66597 h 154"/>
                                      <a:gd name="T52" fmla="*/ 459935 w 234"/>
                                      <a:gd name="T53" fmla="*/ 328687 h 154"/>
                                      <a:gd name="T54" fmla="*/ 470682 w 234"/>
                                      <a:gd name="T55" fmla="*/ 328687 h 154"/>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234" h="154">
                                        <a:moveTo>
                                          <a:pt x="219" y="153"/>
                                        </a:moveTo>
                                        <a:cubicBezTo>
                                          <a:pt x="219" y="153"/>
                                          <a:pt x="219" y="153"/>
                                          <a:pt x="219" y="153"/>
                                        </a:cubicBezTo>
                                        <a:cubicBezTo>
                                          <a:pt x="219" y="153"/>
                                          <a:pt x="219" y="153"/>
                                          <a:pt x="219" y="153"/>
                                        </a:cubicBezTo>
                                        <a:cubicBezTo>
                                          <a:pt x="227" y="148"/>
                                          <a:pt x="227" y="148"/>
                                          <a:pt x="227" y="148"/>
                                        </a:cubicBezTo>
                                        <a:cubicBezTo>
                                          <a:pt x="231" y="146"/>
                                          <a:pt x="231" y="146"/>
                                          <a:pt x="231" y="146"/>
                                        </a:cubicBezTo>
                                        <a:cubicBezTo>
                                          <a:pt x="232" y="145"/>
                                          <a:pt x="232" y="145"/>
                                          <a:pt x="233" y="144"/>
                                        </a:cubicBezTo>
                                        <a:cubicBezTo>
                                          <a:pt x="233" y="143"/>
                                          <a:pt x="234" y="142"/>
                                          <a:pt x="234" y="141"/>
                                        </a:cubicBezTo>
                                        <a:cubicBezTo>
                                          <a:pt x="234" y="139"/>
                                          <a:pt x="234" y="139"/>
                                          <a:pt x="234" y="139"/>
                                        </a:cubicBezTo>
                                        <a:cubicBezTo>
                                          <a:pt x="234" y="128"/>
                                          <a:pt x="234" y="128"/>
                                          <a:pt x="234" y="128"/>
                                        </a:cubicBezTo>
                                        <a:cubicBezTo>
                                          <a:pt x="234" y="128"/>
                                          <a:pt x="234" y="128"/>
                                          <a:pt x="234" y="128"/>
                                        </a:cubicBezTo>
                                        <a:cubicBezTo>
                                          <a:pt x="233" y="126"/>
                                          <a:pt x="233" y="124"/>
                                          <a:pt x="231" y="123"/>
                                        </a:cubicBezTo>
                                        <a:cubicBezTo>
                                          <a:pt x="19" y="1"/>
                                          <a:pt x="19" y="1"/>
                                          <a:pt x="19" y="1"/>
                                        </a:cubicBezTo>
                                        <a:cubicBezTo>
                                          <a:pt x="18" y="0"/>
                                          <a:pt x="16" y="0"/>
                                          <a:pt x="14" y="1"/>
                                        </a:cubicBezTo>
                                        <a:cubicBezTo>
                                          <a:pt x="14" y="1"/>
                                          <a:pt x="14" y="1"/>
                                          <a:pt x="14" y="1"/>
                                        </a:cubicBezTo>
                                        <a:cubicBezTo>
                                          <a:pt x="14" y="1"/>
                                          <a:pt x="14" y="1"/>
                                          <a:pt x="14" y="1"/>
                                        </a:cubicBezTo>
                                        <a:cubicBezTo>
                                          <a:pt x="15" y="1"/>
                                          <a:pt x="15" y="1"/>
                                          <a:pt x="15" y="1"/>
                                        </a:cubicBezTo>
                                        <a:cubicBezTo>
                                          <a:pt x="7" y="6"/>
                                          <a:pt x="7" y="6"/>
                                          <a:pt x="7" y="6"/>
                                        </a:cubicBezTo>
                                        <a:cubicBezTo>
                                          <a:pt x="3" y="8"/>
                                          <a:pt x="3" y="8"/>
                                          <a:pt x="3" y="8"/>
                                        </a:cubicBezTo>
                                        <a:cubicBezTo>
                                          <a:pt x="2" y="8"/>
                                          <a:pt x="1" y="9"/>
                                          <a:pt x="1" y="10"/>
                                        </a:cubicBezTo>
                                        <a:cubicBezTo>
                                          <a:pt x="0" y="11"/>
                                          <a:pt x="0" y="12"/>
                                          <a:pt x="0" y="12"/>
                                        </a:cubicBezTo>
                                        <a:cubicBezTo>
                                          <a:pt x="0" y="15"/>
                                          <a:pt x="0" y="15"/>
                                          <a:pt x="0" y="15"/>
                                        </a:cubicBezTo>
                                        <a:cubicBezTo>
                                          <a:pt x="0" y="26"/>
                                          <a:pt x="0" y="26"/>
                                          <a:pt x="0" y="26"/>
                                        </a:cubicBezTo>
                                        <a:cubicBezTo>
                                          <a:pt x="0" y="26"/>
                                          <a:pt x="0" y="26"/>
                                          <a:pt x="0" y="26"/>
                                        </a:cubicBezTo>
                                        <a:cubicBezTo>
                                          <a:pt x="0" y="26"/>
                                          <a:pt x="0" y="26"/>
                                          <a:pt x="0" y="26"/>
                                        </a:cubicBezTo>
                                        <a:cubicBezTo>
                                          <a:pt x="0" y="26"/>
                                          <a:pt x="0" y="26"/>
                                          <a:pt x="0" y="26"/>
                                        </a:cubicBezTo>
                                        <a:cubicBezTo>
                                          <a:pt x="0" y="28"/>
                                          <a:pt x="1" y="30"/>
                                          <a:pt x="2" y="31"/>
                                        </a:cubicBezTo>
                                        <a:cubicBezTo>
                                          <a:pt x="26" y="44"/>
                                          <a:pt x="214" y="153"/>
                                          <a:pt x="214" y="153"/>
                                        </a:cubicBezTo>
                                        <a:cubicBezTo>
                                          <a:pt x="216" y="154"/>
                                          <a:pt x="217" y="154"/>
                                          <a:pt x="219" y="153"/>
                                        </a:cubicBez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65"/>
                                <wps:cNvSpPr>
                                  <a:spLocks/>
                                </wps:cNvSpPr>
                                <wps:spPr bwMode="auto">
                                  <a:xfrm>
                                    <a:off x="6463" y="0"/>
                                    <a:ext cx="5011" cy="3308"/>
                                  </a:xfrm>
                                  <a:custGeom>
                                    <a:avLst/>
                                    <a:gdLst>
                                      <a:gd name="T0" fmla="*/ 501015 w 233"/>
                                      <a:gd name="T1" fmla="*/ 55855 h 154"/>
                                      <a:gd name="T2" fmla="*/ 501015 w 233"/>
                                      <a:gd name="T3" fmla="*/ 55855 h 154"/>
                                      <a:gd name="T4" fmla="*/ 501015 w 233"/>
                                      <a:gd name="T5" fmla="*/ 55855 h 154"/>
                                      <a:gd name="T6" fmla="*/ 501015 w 233"/>
                                      <a:gd name="T7" fmla="*/ 36521 h 154"/>
                                      <a:gd name="T8" fmla="*/ 501015 w 233"/>
                                      <a:gd name="T9" fmla="*/ 25779 h 154"/>
                                      <a:gd name="T10" fmla="*/ 498865 w 233"/>
                                      <a:gd name="T11" fmla="*/ 21483 h 154"/>
                                      <a:gd name="T12" fmla="*/ 496714 w 233"/>
                                      <a:gd name="T13" fmla="*/ 17186 h 154"/>
                                      <a:gd name="T14" fmla="*/ 492414 w 233"/>
                                      <a:gd name="T15" fmla="*/ 15038 h 154"/>
                                      <a:gd name="T16" fmla="*/ 470911 w 233"/>
                                      <a:gd name="T17" fmla="*/ 2148 h 154"/>
                                      <a:gd name="T18" fmla="*/ 470911 w 233"/>
                                      <a:gd name="T19" fmla="*/ 2148 h 154"/>
                                      <a:gd name="T20" fmla="*/ 470911 w 233"/>
                                      <a:gd name="T21" fmla="*/ 2148 h 154"/>
                                      <a:gd name="T22" fmla="*/ 460160 w 233"/>
                                      <a:gd name="T23" fmla="*/ 2148 h 154"/>
                                      <a:gd name="T24" fmla="*/ 4301 w 233"/>
                                      <a:gd name="T25" fmla="*/ 264238 h 154"/>
                                      <a:gd name="T26" fmla="*/ 0 w 233"/>
                                      <a:gd name="T27" fmla="*/ 274980 h 154"/>
                                      <a:gd name="T28" fmla="*/ 0 w 233"/>
                                      <a:gd name="T29" fmla="*/ 274980 h 154"/>
                                      <a:gd name="T30" fmla="*/ 0 w 233"/>
                                      <a:gd name="T31" fmla="*/ 274980 h 154"/>
                                      <a:gd name="T32" fmla="*/ 0 w 233"/>
                                      <a:gd name="T33" fmla="*/ 294314 h 154"/>
                                      <a:gd name="T34" fmla="*/ 0 w 233"/>
                                      <a:gd name="T35" fmla="*/ 302907 h 154"/>
                                      <a:gd name="T36" fmla="*/ 0 w 233"/>
                                      <a:gd name="T37" fmla="*/ 309352 h 154"/>
                                      <a:gd name="T38" fmla="*/ 4301 w 233"/>
                                      <a:gd name="T39" fmla="*/ 313649 h 154"/>
                                      <a:gd name="T40" fmla="*/ 8601 w 233"/>
                                      <a:gd name="T41" fmla="*/ 315797 h 154"/>
                                      <a:gd name="T42" fmla="*/ 30104 w 233"/>
                                      <a:gd name="T43" fmla="*/ 328687 h 154"/>
                                      <a:gd name="T44" fmla="*/ 30104 w 233"/>
                                      <a:gd name="T45" fmla="*/ 328687 h 154"/>
                                      <a:gd name="T46" fmla="*/ 40855 w 233"/>
                                      <a:gd name="T47" fmla="*/ 328687 h 154"/>
                                      <a:gd name="T48" fmla="*/ 496714 w 233"/>
                                      <a:gd name="T49" fmla="*/ 66597 h 154"/>
                                      <a:gd name="T50" fmla="*/ 501015 w 233"/>
                                      <a:gd name="T51" fmla="*/ 55855 h 154"/>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33" h="154">
                                        <a:moveTo>
                                          <a:pt x="233" y="26"/>
                                        </a:moveTo>
                                        <a:cubicBezTo>
                                          <a:pt x="233" y="26"/>
                                          <a:pt x="233" y="26"/>
                                          <a:pt x="233" y="26"/>
                                        </a:cubicBezTo>
                                        <a:cubicBezTo>
                                          <a:pt x="233" y="26"/>
                                          <a:pt x="233" y="26"/>
                                          <a:pt x="233" y="26"/>
                                        </a:cubicBezTo>
                                        <a:cubicBezTo>
                                          <a:pt x="233" y="17"/>
                                          <a:pt x="233" y="17"/>
                                          <a:pt x="233" y="17"/>
                                        </a:cubicBezTo>
                                        <a:cubicBezTo>
                                          <a:pt x="233" y="12"/>
                                          <a:pt x="233" y="12"/>
                                          <a:pt x="233" y="12"/>
                                        </a:cubicBezTo>
                                        <a:cubicBezTo>
                                          <a:pt x="233" y="12"/>
                                          <a:pt x="233" y="11"/>
                                          <a:pt x="232" y="10"/>
                                        </a:cubicBezTo>
                                        <a:cubicBezTo>
                                          <a:pt x="232" y="9"/>
                                          <a:pt x="231" y="8"/>
                                          <a:pt x="231" y="8"/>
                                        </a:cubicBezTo>
                                        <a:cubicBezTo>
                                          <a:pt x="229" y="7"/>
                                          <a:pt x="229" y="7"/>
                                          <a:pt x="229" y="7"/>
                                        </a:cubicBezTo>
                                        <a:cubicBezTo>
                                          <a:pt x="219" y="1"/>
                                          <a:pt x="219" y="1"/>
                                          <a:pt x="219" y="1"/>
                                        </a:cubicBezTo>
                                        <a:cubicBezTo>
                                          <a:pt x="219" y="1"/>
                                          <a:pt x="219" y="1"/>
                                          <a:pt x="219" y="1"/>
                                        </a:cubicBezTo>
                                        <a:cubicBezTo>
                                          <a:pt x="219" y="1"/>
                                          <a:pt x="219" y="1"/>
                                          <a:pt x="219" y="1"/>
                                        </a:cubicBezTo>
                                        <a:cubicBezTo>
                                          <a:pt x="217" y="0"/>
                                          <a:pt x="215" y="0"/>
                                          <a:pt x="214" y="1"/>
                                        </a:cubicBezTo>
                                        <a:cubicBezTo>
                                          <a:pt x="2" y="123"/>
                                          <a:pt x="2" y="123"/>
                                          <a:pt x="2" y="123"/>
                                        </a:cubicBezTo>
                                        <a:cubicBezTo>
                                          <a:pt x="0" y="124"/>
                                          <a:pt x="0" y="126"/>
                                          <a:pt x="0" y="128"/>
                                        </a:cubicBezTo>
                                        <a:cubicBezTo>
                                          <a:pt x="0" y="128"/>
                                          <a:pt x="0" y="128"/>
                                          <a:pt x="0" y="128"/>
                                        </a:cubicBezTo>
                                        <a:cubicBezTo>
                                          <a:pt x="0" y="128"/>
                                          <a:pt x="0" y="128"/>
                                          <a:pt x="0" y="128"/>
                                        </a:cubicBezTo>
                                        <a:cubicBezTo>
                                          <a:pt x="0" y="137"/>
                                          <a:pt x="0" y="137"/>
                                          <a:pt x="0" y="137"/>
                                        </a:cubicBezTo>
                                        <a:cubicBezTo>
                                          <a:pt x="0" y="141"/>
                                          <a:pt x="0" y="141"/>
                                          <a:pt x="0" y="141"/>
                                        </a:cubicBezTo>
                                        <a:cubicBezTo>
                                          <a:pt x="0" y="142"/>
                                          <a:pt x="0" y="143"/>
                                          <a:pt x="0" y="144"/>
                                        </a:cubicBezTo>
                                        <a:cubicBezTo>
                                          <a:pt x="1" y="145"/>
                                          <a:pt x="1" y="145"/>
                                          <a:pt x="2" y="146"/>
                                        </a:cubicBezTo>
                                        <a:cubicBezTo>
                                          <a:pt x="4" y="147"/>
                                          <a:pt x="4" y="147"/>
                                          <a:pt x="4" y="147"/>
                                        </a:cubicBezTo>
                                        <a:cubicBezTo>
                                          <a:pt x="14" y="153"/>
                                          <a:pt x="14" y="153"/>
                                          <a:pt x="14" y="153"/>
                                        </a:cubicBezTo>
                                        <a:cubicBezTo>
                                          <a:pt x="14" y="153"/>
                                          <a:pt x="14" y="153"/>
                                          <a:pt x="14" y="153"/>
                                        </a:cubicBezTo>
                                        <a:cubicBezTo>
                                          <a:pt x="16" y="154"/>
                                          <a:pt x="17" y="154"/>
                                          <a:pt x="19" y="153"/>
                                        </a:cubicBezTo>
                                        <a:cubicBezTo>
                                          <a:pt x="43" y="139"/>
                                          <a:pt x="231" y="31"/>
                                          <a:pt x="231" y="31"/>
                                        </a:cubicBezTo>
                                        <a:cubicBezTo>
                                          <a:pt x="232" y="30"/>
                                          <a:pt x="233" y="28"/>
                                          <a:pt x="233" y="26"/>
                                        </a:cubicBezTo>
                                      </a:path>
                                    </a:pathLst>
                                  </a:custGeom>
                                  <a:solidFill>
                                    <a:srgbClr val="00A9C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3397E6" id="Group 1068" o:spid="_x0000_s1026" alt="background" style="position:absolute;margin-left:-136.1pt;margin-top:-75.6pt;width:751.75pt;height:862.85pt;z-index:-251481600;mso-position-horizontal-relative:page;mso-position-vertical-relative:page" coordorigin="-1594,-379" coordsize="15034,17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">
                      <v:rect id="Rectangle 1047" o:spid="_x0000_s1027" style="position:absolute;left:-186;top:12511;width:12127;height:436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WkcMA&#10;AADaAAAADwAAAGRycy9kb3ducmV2LnhtbESPW2sCMRSE3wv+h3AE32pWH6SsRvGC0BYR6vX1sDnu&#10;rm5O1k3U+O+bgtDHYWa+YUaTYCpxp8aVlhX0ugkI4szqknMFu+3y/QOE88gaK8uk4EkOJuPW2whT&#10;bR/8Q/eNz0WEsEtRQeF9nUrpsoIMuq6tiaN3so1BH2WTS93gI8JNJftJMpAGS44LBdY0Lyi7bG5G&#10;gf6qwmodepldXWf7wfH7vD+EhVKddpgOQXgK/j/8an9qBX34uxJvgB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WkcMAAADaAAAADwAAAAAAAAAAAAAAAACYAgAAZHJzL2Rv&#10;d25yZXYueG1sUEsFBgAAAAAEAAQA9QAAAIgDAAAAAA==&#10;" fillcolor="white [3212]" stroked="f">
                        <v:textbox inset="0,0,0,0"/>
                      </v:rect>
                      <v:rect id="Rectangle 356" o:spid="_x0000_s1028" style="position:absolute;left:-331;top:-379;width:12353;height:11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mn8AA&#10;AADaAAAADwAAAGRycy9kb3ducmV2LnhtbESPQYvCMBSE74L/ITzBm6auIGs1iojCnhbsinh8NM+m&#10;tHkpTaz1328EweMwM98w621va9FR60vHCmbTBARx7nTJhYLz33HyDcIHZI21Y1LwJA/bzXCwxlS7&#10;B5+oy0IhIoR9igpMCE0qpc8NWfRT1xBH7+ZaiyHKtpC6xUeE21p+JclCWiw5LhhsaG8or7K7VVBc&#10;j4eurwy5k59n96pZnn8vWqnxqN+tQATqwyf8bv9oBXN4XYk3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cmn8AAAADaAAAADwAAAAAAAAAAAAAAAACYAgAAZHJzL2Rvd25y&#10;ZXYueG1sUEsFBgAAAAAEAAQA9QAAAIUDAAAAAA==&#10;" fillcolor="black [3213]" stroked="f" strokeweight="2pt"/>
                      <v:group id="Group 344" o:spid="_x0000_s1029" style="position:absolute;left:-1594;top:8496;width:15034;height:6083" coordorigin=",-19" coordsize="64814,26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Freeform 181" o:spid="_x0000_s1030" style="position:absolute;top:-19;width:12979;height:14973;visibility:visible;mso-wrap-style:square;v-text-anchor:top" coordsize="2044,2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lGOsEA&#10;AADaAAAADwAAAGRycy9kb3ducmV2LnhtbESPQYvCMBSE78L+h/AWvGm6oiLVKFJW8SCC1Yu3R/Ns&#10;i81LaaKt/94IgsdhZr5hFqvOVOJBjSstK/gbRiCIM6tLzhWcT5vBDITzyBory6TgSQ5Wy5/eAmNt&#10;Wz7SI/W5CBB2MSoovK9jKV1WkEE3tDVx8K62MeiDbHKpG2wD3FRyFEVTabDksFBgTUlB2S29GwVu&#10;zFV0+T9Otm09viX7wz5LJk6p/m+3noPw1Plv+NPeaQVTeF8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5RjrBAAAA2gAAAA8AAAAAAAAAAAAAAAAAmAIAAGRycy9kb3du&#10;cmV2LnhtbFBLBQYAAAAABAAEAPUAAACGAwAAAAA=&#10;" path="m2044,1768l1022,2358,,1768,,589,1022,,2044,589r,1179xe" fillcolor="black [3213]" strokecolor="black [3213]" strokeweight="1pt">
                          <v:path arrowok="t" o:connecttype="custom" o:connectlocs="8241665,7128875;4120833,9507855;0,7128875;0,2374948;4120833,0;8241665,2374948;8241665,7128875" o:connectangles="0,0,0,0,0,0,0"/>
                        </v:shape>
                        <v:shape id="Freeform 182" o:spid="_x0000_s1031" style="position:absolute;left:6489;top:11207;width:12961;height:14999;visibility:visible;mso-wrap-style:square;v-text-anchor:top" coordsize="2041,2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o0cUA&#10;AADaAAAADwAAAGRycy9kb3ducmV2LnhtbESPQWvCQBSE74X+h+UVems2FWpq6ipSCSjWgtGLt0f2&#10;mYRm34bsRqO/3i0Uehxm5htmOh9MI87UudqygtcoBkFcWF1zqeCwz17eQTiPrLGxTAqu5GA+e3yY&#10;YqrthXd0zn0pAoRdigoq79tUSldUZNBFtiUO3sl2Bn2QXSl1h5cAN40cxfFYGqw5LFTY0mdFxU/e&#10;GwX9W/L1HY+T5XFzmyzK4bTeZvao1PPTsPgA4Wnw/+G/9korSOD3Srg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6jRxQAAANoAAAAPAAAAAAAAAAAAAAAAAJgCAABkcnMv&#10;ZG93bnJldi54bWxQSwUGAAAAAAQABAD1AAAAigMAAAAA&#10;" path="m2041,1773l1022,2362,,1773,,590,1022,,2041,590r,1183xe" fillcolor="black [3213]" strokecolor="black [3213]" strokeweight="1pt">
                          <v:path arrowok="t" o:connecttype="custom" o:connectlocs="8230235,7149322;4121166,9524365;0,7149322;0,2379075;4121166,0;8230235,2379075;8230235,7149322" o:connectangles="0,0,0,0,0,0,0"/>
                        </v:shape>
                        <v:shape id="Freeform 183" o:spid="_x0000_s1032" style="position:absolute;left:19450;top:11207;width:12960;height:14999;visibility:visible;mso-wrap-style:square;v-text-anchor:top" coordsize="2041,2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A8o8EA&#10;AADaAAAADwAAAGRycy9kb3ducmV2LnhtbERPSYvCMBS+C/MfwhuYm6YOuNVGkRFhBhdwuXh7NK8L&#10;Ni+lidrx15uD4PHj25N5aypxo8aVlhX0exEI4tTqknMFp+OqOwbhPLLGyjIp+CcH89lHJ8FY2zvv&#10;6XbwuQgh7GJUUHhfx1K6tCCDrmdr4sBltjHoA2xyqRu8h3BTye8oGkqDJYeGAmv6KSi9HK5GwXUw&#10;2uyi4Wh5Xj8mi7zN/rYre1bq67NdTEF4av1b/HL/agVha7gSbo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APKPBAAAA2gAAAA8AAAAAAAAAAAAAAAAAmAIAAGRycy9kb3du&#10;cmV2LnhtbFBLBQYAAAAABAAEAPUAAACGAwAAAAA=&#10;" path="m2041,1773l1022,2362,,1773,,590,1022,,2041,590r,1183xe" fillcolor="black [3213]" strokecolor="black [3213]" strokeweight="1pt">
                          <v:path arrowok="t" o:connecttype="custom" o:connectlocs="8229600,7149322;4120848,9524365;0,7149322;0,2379075;4120848,0;8229600,2379075;8229600,7149322" o:connectangles="0,0,0,0,0,0,0"/>
                        </v:shape>
                        <v:shape id="Freeform 184" o:spid="_x0000_s1033" style="position:absolute;left:32410;top:11207;width:12954;height:14999;visibility:visible;mso-wrap-style:square;v-text-anchor:top" coordsize="2040,2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vPMMA&#10;AADaAAAADwAAAGRycy9kb3ducmV2LnhtbESP0WrCQBRE3wX/YblC33TTUopJs0oRLLUgxjQfcMne&#10;JqHZuzG7Ncnfu4WCj8PMnGHS7WhacaXeNZYVPK4iEMSl1Q1XCoqv/XINwnlkja1lUjCRg+1mPksx&#10;0XbgM11zX4kAYZeggtr7LpHSlTUZdCvbEQfv2/YGfZB9JXWPQ4CbVj5F0Ys02HBYqLGjXU3lT/5r&#10;FBxOnL3T+bMqzDE+uOx5GvaXXKmHxfj2CsLT6O/h//aHVhDD35Vw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yvPMMAAADaAAAADwAAAAAAAAAAAAAAAACYAgAAZHJzL2Rv&#10;d25yZXYueG1sUEsFBgAAAAAEAAQA9QAAAIgDAAAAAA==&#10;" path="m2040,1773l1022,2362,,1773,,590,1022,,2040,590r,1183xe" fillcolor="black [3213]" strokecolor="black [3213]" strokeweight="1pt">
                          <v:path arrowok="t" o:connecttype="custom" o:connectlocs="8225790,7149322;4120960,9524365;0,7149322;0,2379075;4120960,0;8225790,2379075;8225790,7149322" o:connectangles="0,0,0,0,0,0,0"/>
                        </v:shape>
                        <v:shape id="Freeform 185" o:spid="_x0000_s1034" style="position:absolute;left:45364;top:11207;width:12986;height:14999;visibility:visible;mso-wrap-style:square;v-text-anchor:top" coordsize="2045,2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pzM8MA&#10;AADbAAAADwAAAGRycy9kb3ducmV2LnhtbESPQWvCQBCF7wX/wzJCL0U3SimSukoVlF5NFa9Ddsym&#10;zc6G7GrS/vrOQfA2w3vz3jfL9eAbdaMu1oENzKYZKOIy2JorA8ev3WQBKiZki01gMvBLEdar0dMS&#10;cxt6PtCtSJWSEI45GnAptbnWsXTkMU5DSyzaJXQek6xdpW2HvYT7Rs+z7E17rFkaHLa0dVT+FFdv&#10;oHg5njb94ZL9vbrv8yzs9dk5bczzePh4B5VoSA/z/frTCr7Qyy8y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pzM8MAAADbAAAADwAAAAAAAAAAAAAAAACYAgAAZHJzL2Rv&#10;d25yZXYueG1sUEsFBgAAAAAEAAQA9QAAAIgDAAAAAA==&#10;" path="m2045,1773l1023,2362,,1773,,590,1023,,2045,590r,1183xe" fillcolor="black [3213]" strokecolor="black [3213]" strokeweight="1pt">
                          <v:path arrowok="t" o:connecttype="custom" o:connectlocs="8246110,7149322;4125071,9524365;0,7149322;0,2379075;4125071,0;8246110,2379075;8246110,7149322" o:connectangles="0,0,0,0,0,0,0"/>
                        </v:shape>
                        <v:shape id="Freeform 186" o:spid="_x0000_s1035" style="position:absolute;left:12979;top:-19;width:12960;height:14973;visibility:visible;mso-wrap-style:square;v-text-anchor:top" coordsize="2041,2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wcu8EA&#10;AADbAAAADwAAAGRycy9kb3ducmV2LnhtbERPzWrCQBC+F3yHZYTemo2lSI2uEkMjYk+mfYAhO2aD&#10;2dmQXU369t1Cwdt8fL+z2U22E3cafOtYwSJJQRDXTrfcKPj+Kl/eQfiArLFzTAp+yMNuO3vaYKbd&#10;yGe6V6ERMYR9hgpMCH0mpa8NWfSJ64kjd3GDxRDh0Eg94BjDbSdf03QpLbYcGwz2VBiqr9XNKtgf&#10;zMd5f8j922dxnfLbqV2VrlDqeT7laxCBpvAQ/7uPOs5fwN8v8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8HLvBAAAA2wAAAA8AAAAAAAAAAAAAAAAAmAIAAGRycy9kb3du&#10;cmV2LnhtbFBLBQYAAAAABAAEAPUAAACGAwAAAAA=&#10;" path="m2041,1768l1019,2358,,1768,,589,1019,,2041,589r,1179xe" fillcolor="black [3213]" strokecolor="black [3213]" strokeweight="1pt">
                          <v:path arrowok="t" o:connecttype="custom" o:connectlocs="8229600,7128875;4108752,9507855;0,7128875;0,2374948;4108752,0;8229600,2374948;8229600,7128875" o:connectangles="0,0,0,0,0,0,0"/>
                        </v:shape>
                        <v:shape id="Freeform 187" o:spid="_x0000_s1036" style="position:absolute;left:25939;top:-19;width:12961;height:14973;visibility:visible;mso-wrap-style:square;v-text-anchor:top" coordsize="2041,2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InV8AA&#10;AADbAAAADwAAAGRycy9kb3ducmV2LnhtbERPzYrCMBC+C/sOYRa8abqryFqNUouK6EnXBxiasSk2&#10;k9JErW9vhIW9zcf3O/NlZ2txp9ZXjhV8DRMQxIXTFZcKzr+bwQ8IH5A11o5JwZM8LBcfvTmm2j34&#10;SPdTKEUMYZ+iAhNCk0rpC0MW/dA1xJG7uNZiiLAtpW7xEcNtLb+TZCItVhwbDDaUGyqup5tVsNqa&#10;9XG1zfz4kF+77LavphuXK9X/7LIZiEBd+Bf/uXc6zh/B+5d4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InV8AAAADbAAAADwAAAAAAAAAAAAAAAACYAgAAZHJzL2Rvd25y&#10;ZXYueG1sUEsFBgAAAAAEAAQA9QAAAIUDAAAAAA==&#10;" path="m2041,1768l1019,2358,,1768,,589,1019,,2041,589r,1179xe" fillcolor="black [3213]" strokecolor="black [3213]" strokeweight="1pt">
                          <v:path arrowok="t" o:connecttype="custom" o:connectlocs="8230235,7128875;4109069,9507855;0,7128875;0,2374948;4109069,0;8230235,2374948;8230235,7128875" o:connectangles="0,0,0,0,0,0,0"/>
                        </v:shape>
                        <v:shape id="Freeform 188" o:spid="_x0000_s1037" style="position:absolute;left:38900;top:-19;width:12960;height:14973;visibility:visible;mso-wrap-style:square;v-text-anchor:top" coordsize="2041,2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I78A&#10;AADbAAAADwAAAGRycy9kb3ducmV2LnhtbERP24rCMBB9X/Afwgj7tqaKyFqNUssq4j55+YChGZti&#10;MylN1Pr3RhB8m8O5znzZ2VrcqPWVYwXDQQKCuHC64lLB6bj++QXhA7LG2jEpeJCH5aL3NcdUuzvv&#10;6XYIpYgh7FNUYEJoUil9YciiH7iGOHJn11oMEbal1C3eY7it5ShJJtJixbHBYEO5oeJyuFoFq435&#10;2682mR//55cuu+6q6drlSn33u2wGIlAXPuK3e6vj/DG8fokH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y78jvwAAANsAAAAPAAAAAAAAAAAAAAAAAJgCAABkcnMvZG93bnJl&#10;di54bWxQSwUGAAAAAAQABAD1AAAAhAMAAAAA&#10;" path="m2041,1768l1018,2358,,1768,,589,1018,,2041,589r,1179xe" fillcolor="black [3213]" strokecolor="black [3213]" strokeweight="1pt">
                          <v:path arrowok="t" o:connecttype="custom" o:connectlocs="8229600,7128875;4104720,9507855;0,7128875;0,2374948;4104720,0;8229600,2374948;8229600,7128875" o:connectangles="0,0,0,0,0,0,0"/>
                        </v:shape>
                        <v:shape id="Freeform 189" o:spid="_x0000_s1038" style="position:absolute;left:51860;top:-19;width:12954;height:14973;visibility:visible;mso-wrap-style:square;v-text-anchor:top" coordsize="2040,2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EzMIA&#10;AADbAAAADwAAAGRycy9kb3ducmV2LnhtbERPS2vCQBC+F/wPywi96UZLbU3diAopQfCgLXgdstMk&#10;JDsbsptH/323UOhtPr7n7PaTacRAnassK1gtIxDEudUVFwo+P9LFKwjnkTU2lknBNznYJ7OHHcba&#10;jnyl4eYLEULYxaig9L6NpXR5SQbd0rbEgfuynUEfYFdI3eEYwk0j11G0kQYrDg0ltnQqKa9vvVHw&#10;7oqX4z2t/TBdtmvK+vPT1W6UepxPhzcQnib/L/5zZzrMf4bfX8IBM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wTMwgAAANsAAAAPAAAAAAAAAAAAAAAAAJgCAABkcnMvZG93&#10;bnJldi54bWxQSwUGAAAAAAQABAD1AAAAhwMAAAAA&#10;" path="m2040,1768l1022,2358,,1768,,589,1022,,2040,589r,1179xe" fillcolor="black [3213]" strokecolor="black [3213]" strokeweight="1pt">
                          <v:path arrowok="t" o:connecttype="custom" o:connectlocs="8225790,7128875;4120960,9507855;0,7128875;0,2374948;4120960,0;8225790,2374948;8225790,7128875" o:connectangles="0,0,0,0,0,0,0"/>
                        </v:shape>
                      </v:group>
                      <v:group id="Group 354" o:spid="_x0000_s1039" style="position:absolute;left:88;top:8570;width:11699;height:5957" coordsize="50433,256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202" o:spid="_x0000_s1040" style="position:absolute;left:45404;top:22387;width:5029;height:3295;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OLL8IA&#10;AADbAAAADwAAAGRycy9kb3ducmV2LnhtbERPTWvCQBC9C/0PyxS86aYqtkZXqUKpB6E0KcXjkB2z&#10;wexsyK4a/70rCN7m8T5nsepsLc7U+sqxgrdhAoK4cLriUsFf/jX4AOEDssbaMSm4kofV8qW3wFS7&#10;C//SOQuliCHsU1RgQmhSKX1hyKIfuoY4cgfXWgwRtqXULV5iuK3lKEmm0mLFscFgQxtDxTE7WQXb&#10;anb8aXbfM5dN9uPDKV+P/zujVP+1+5yDCNSFp/jh3uo4/x3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I4svwgAAANsAAAAPAAAAAAAAAAAAAAAAAJgCAABkcnMvZG93&#10;bnJldi54bWxQSwUGAAAAAAQABAD1AAAAhwMAAAAA&#10;" path="m234,26v,,,,,c234,26,234,26,234,26v,-9,,-9,,-9c234,12,234,12,234,12v,-1,-1,-2,-1,-2c233,9,232,8,231,8,229,7,229,7,229,7,219,1,219,1,219,1v,,,,,c219,1,219,1,219,1,218,,216,,214,1,3,123,3,123,3,123v-2,1,-3,3,-3,4c,127,,127,,127v,,,,,c,136,,136,,136v,5,,5,,5c,142,,143,1,144v,,1,1,2,2c5,147,5,147,5,147v10,5,10,5,10,5c15,152,15,152,15,152v1,1,3,1,5,c43,139,231,30,231,30v2,-1,3,-2,3,-4e" fillcolor="#30b787 [3204]" stroked="f">
                          <v:path arrowok="t" o:connecttype="custom" o:connectlocs="10808482,1206121;10808482,1206121;10808482,1206121;10808482,788603;10808482,556661;10762296,463884;10669905,371107;10577534,324719;10115640,46388;10115640,46388;10115640,46388;9884671,46388;138577,5705820;0,5891374;0,5891374;0,5891374;0,6308891;0,6540833;46185,6679999;138577,6772776;230947,6819164;692841,7051106;692841,7051106;923810,7051106;10669905,1391674;10808482,1206121" o:connectangles="0,0,0,0,0,0,0,0,0,0,0,0,0,0,0,0,0,0,0,0,0,0,0,0,0,0"/>
                        </v:shape>
                        <v:shape id="Freeform 204" o:spid="_x0000_s1041" style="position:absolute;left:38783;top:22387;width:5029;height:3295;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fXcUA&#10;AADbAAAADwAAAGRycy9kb3ducmV2LnhtbESPQWvCQBCF74X+h2UK3uqmKqWmrlIF0YNQGkvpcciO&#10;2WB2NmRXjf/eOQjeZnhv3vtmtuh9o87UxTqwgbdhBoq4DLbmysDvfv36ASomZItNYDJwpQiL+fPT&#10;DHMbLvxD5yJVSkI45mjApdTmWsfSkcc4DC2xaIfQeUyydpW2HV4k3Dd6lGXv2mPN0uCwpZWj8lic&#10;vIFtPT1+t7vNNBST//HhtF+O/3pnzOCl//oElahPD/P9emsFX2DlFxl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B9dxQAAANsAAAAPAAAAAAAAAAAAAAAAAJgCAABkcnMv&#10;ZG93bnJldi54bWxQSwUGAAAAAAQABAD1AAAAigMAAAAA&#10;" path="m220,152v,,,,,c220,152,220,152,220,152v7,-4,7,-4,7,-4c231,146,231,146,231,146v1,-1,2,-2,2,-2c234,143,234,142,234,141v,-2,,-2,,-2c234,127,234,127,234,127v,,,,,c234,127,234,127,234,127v,-1,-1,-3,-2,-4c20,1,20,1,20,1,18,,17,,15,1v,,,,,c15,1,15,1,15,1v,,,,,c7,5,7,5,7,5,3,8,3,8,3,8,2,8,2,9,1,10v,,-1,1,-1,2c,14,,14,,14,,26,,26,,26v1,,1,,1,c1,28,1,29,3,30,27,44,215,152,215,152v1,1,3,1,5,e" fillcolor="#30b787 [3204]" stroked="f">
                          <v:path arrowok="t" o:connecttype="custom" o:connectlocs="10161825,7051106;10161825,7051106;10161825,7051106;10485143,6865552;10669905,6772776;10762296,6679999;10808482,6540833;10808482,6448057;10808482,5891374;10808482,5891374;10808482,5891374;10716111,5705820;923810,46388;692841,46388;692841,46388;692841,46388;692841,46388;323339,231942;138577,371107;46185,463884;0,556661;0,649438;0,1206121;46185,1206121;138577,1391674;9930878,7051106;10161825,7051106" o:connectangles="0,0,0,0,0,0,0,0,0,0,0,0,0,0,0,0,0,0,0,0,0,0,0,0,0,0,0"/>
                        </v:shape>
                        <v:shape id="Freeform 207" o:spid="_x0000_s1042" style="position:absolute;left:37837;top:15607;width:711;height:5785;visibility:visible;mso-wrap-style:square;v-text-anchor:top" coordsize="3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ygd8AA&#10;AADbAAAADwAAAGRycy9kb3ducmV2LnhtbERP22oCMRB9L/gPYYS+1awtWF2NIlJL7ZuXDxg342Zx&#10;M1mTqOnfN0Khb3M415ktkm3FjXxoHCsYDgoQxJXTDdcKDvv1yxhEiMgaW8ek4IcCLOa9pxmW2t15&#10;S7ddrEUO4VCiAhNjV0oZKkMWw8B1xJk7OW8xZuhrqT3ec7ht5WtRjKTFhnODwY5Whqrz7moVTMIl&#10;Vd9phaP98eOzedPvl43xSj3303IKIlKK/+I/95fO8yfw+CUfIO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ygd8AAAADbAAAADwAAAAAAAAAAAAAAAACYAgAAZHJzL2Rvd25y&#10;ZXYueG1sUEsFBgAAAAAEAAQA9QAAAIUDAAAAAA==&#10;" path="m2,261v,,,,,c2,261,2,261,2,261v,,,,,c10,265,10,265,10,265v4,3,4,3,4,3c15,268,16,269,16,269v1,,2,-1,3,-1c21,267,21,267,21,267v10,-6,10,-6,10,-6c31,261,31,261,31,261v,,,,,c31,261,31,261,31,261v1,-1,2,-3,2,-4c33,12,33,12,33,12,33,10,32,9,31,8v,,,,,c23,3,23,3,23,3,19,1,19,1,19,1,18,1,17,,16,v,,-1,1,-2,1c12,2,12,2,12,2,2,8,2,8,2,8v,,,,,c1,9,,10,,12,,257,,257,,257v,1,1,3,2,4e" fillcolor="#30b787 [3204]" stroked="f">
                          <v:path arrowok="t" o:connecttype="custom" o:connectlocs="92861,12070671;92861,12070671;92861,12070671;92861,12070671;464348,12255662;650069,12394395;742930,12440653;882243,12394395;975104,12348158;1439452,12070671;1439452,12070671;1439452,12070671;1439452,12070671;1532313,11885680;1532313,554973;1439452,369982;1439452,369982;1067965,138754;882243,46258;742930,0;650069,46258;557209,92495;92861,369982;92861,369982;0,554973;0,11885680;92861,12070671" o:connectangles="0,0,0,0,0,0,0,0,0,0,0,0,0,0,0,0,0,0,0,0,0,0,0,0,0,0,0"/>
                        </v:shape>
                        <v:shape id="Freeform 209" o:spid="_x0000_s1043" style="position:absolute;left:45404;top:11193;width:5029;height:3289;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Z5sIA&#10;AADbAAAADwAAAGRycy9kb3ducmV2LnhtbERPz2vCMBS+D/wfwhN2m6k6htamooMxD4NhFfH4aF6b&#10;0ualNFG7/345DHb8+H5n29F24k6DbxwrmM8SEMSl0w3XCs6nj5cVCB+QNXaOScEPedjmk6cMU+0e&#10;fKR7EWoRQ9inqMCE0KdS+tKQRT9zPXHkKjdYDBEOtdQDPmK47eQiSd6kxYZjg8Ge3g2VbXGzCg7N&#10;uv3uvz7Xrni9Lqvbab+8jEap5+m424AINIZ/8Z/7oBUs4vr4Jf4A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ptnmwgAAANsAAAAPAAAAAAAAAAAAAAAAAJgCAABkcnMvZG93&#10;bnJldi54bWxQSwUGAAAAAAQABAD1AAAAhwMAAAAA&#10;" path="m219,152v,,,,,c219,152,219,152,219,152v8,-4,8,-4,8,-4c231,145,231,145,231,145v1,,2,-1,2,-2c233,142,234,142,234,141v,-3,,-3,,-3c234,127,234,127,234,127v,,,,,c234,125,233,124,231,123,20,,20,,20,,18,,16,,15,v,,,,,c7,5,7,5,7,5,3,7,3,7,3,7,2,8,1,8,1,9,,10,,11,,12v,2,,2,,2c,26,,26,,26v,,,,,c,26,,26,,26v,,,,,c,27,1,29,3,30,26,44,214,152,214,152v2,1,4,1,5,e" fillcolor="#30b787 [3204]" stroked="f">
                          <v:path arrowok="t" o:connecttype="custom" o:connectlocs="10115640,7024702;10115640,7024702;10115640,7024702;10485143,6839852;10669905,6701198;10762296,6608762;10808482,6516347;10808482,6377693;10808482,5869317;10808482,5869317;10669905,5684467;923810,0;692841,0;692841,0;323339,231068;138577,323504;46185,415940;0,554573;0,647009;0,1201603;0,1201603;0,1201603;0,1201603;138577,1386453;9884671,7024702;10115640,7024702" o:connectangles="0,0,0,0,0,0,0,0,0,0,0,0,0,0,0,0,0,0,0,0,0,0,0,0,0,0"/>
                        </v:shape>
                        <v:shape id="Freeform 211" o:spid="_x0000_s1044" style="position:absolute;left:38783;top:11193;width:5029;height:3289;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8fcMA&#10;AADbAAAADwAAAGRycy9kb3ducmV2LnhtbESPQYvCMBSE78L+h/AEb5qqi6zVKKsg60EQ6yIeH82z&#10;KTYvpYna/fcbQfA4zMw3zHzZ2krcqfGlYwXDQQKCOHe65ELB73HT/wLhA7LGyjEp+CMPy8VHZ46p&#10;dg8+0D0LhYgQ9ikqMCHUqZQ+N2TRD1xNHL2LayyGKJtC6gYfEW4rOUqSibRYclwwWNPaUH7NblbB&#10;tpxe9/XuZ+qyz/P4cjuuxqfWKNXrtt8zEIHa8A6/2lutYDSE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p8fcMAAADbAAAADwAAAAAAAAAAAAAAAACYAgAAZHJzL2Rv&#10;d25yZXYueG1sUEsFBgAAAAAEAAQA9QAAAIgDAAAAAA==&#10;" path="m234,26v,,,,,c234,26,234,26,234,26v,,,,,c234,16,234,16,234,16v,-4,,-4,,-4c234,11,234,10,233,9v,-1,-1,-1,-2,-2c230,6,230,6,230,6,220,,220,,220,v,,,,,c220,,220,,220,v,,,,,c218,,216,,215,,3,123,3,123,3,123v-2,1,-2,2,-2,4c,127,,127,,127v,9,,9,,9c,141,,141,,141v,1,1,1,1,2c2,144,2,145,3,145v2,1,2,1,2,1c15,152,15,152,15,152v,,,,,c15,152,15,152,15,152v,,,,,c17,153,18,153,20,152,44,138,232,30,232,30v1,-1,2,-3,2,-4e" fillcolor="#30b787 [3204]" stroked="f">
                          <v:path arrowok="t" o:connecttype="custom" o:connectlocs="10808482,1201603;10808482,1201603;10808482,1201603;10808482,1201603;10808482,739445;10808482,554573;10762296,415940;10669905,323504;10623720,277286;10161825,0;10161825,0;10161825,0;10161825,0;9930878,0;138577,5684467;46185,5869317;0,5869317;0,6285258;0,6516347;46185,6608762;138577,6701198;230947,6747416;692841,7024702;692841,7024702;692841,7024702;692841,7024702;923810,7024702;10716111,1386453;10808482,1201603" o:connectangles="0,0,0,0,0,0,0,0,0,0,0,0,0,0,0,0,0,0,0,0,0,0,0,0,0,0,0,0,0"/>
                        </v:shape>
                        <v:shape id="Freeform 212" o:spid="_x0000_s1045" style="position:absolute;left:32319;top:11193;width:5029;height:3289;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spGMQA&#10;AADbAAAADwAAAGRycy9kb3ducmV2LnhtbESPQWsCMRSE70L/Q3gFL6LZBrRl3awUUVB60lbw+Ng8&#10;s0s3L8sm1fXfm0Khx2FmvmGK1eBacaU+NJ41vMwyEMSVNw1bDV+f2+kbiBCRDbaeScOdAqzKp1GB&#10;ufE3PtD1GK1IEA45aqhj7HIpQ1WTwzDzHXHyLr53GJPsrTQ93hLctVJl2UI6bDgt1NjRuqbq+/jj&#10;NJzcvpmozcJO1PzUnufrj40dXrUePw/vSxCRhvgf/mvvjAal4PdL+gGy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KRjEAAAA2wAAAA8AAAAAAAAAAAAAAAAAmAIAAGRycy9k&#10;b3ducmV2LnhtbFBLBQYAAAAABAAEAPUAAACJAwAAAAA=&#10;" path="m219,152v,,,,,c219,152,219,152,219,152v,,,,,c227,148,227,148,227,148v4,-3,4,-3,4,-3c232,145,232,144,233,143v,-1,1,-1,1,-2c234,138,234,138,234,138v,-11,,-11,,-11c234,127,234,127,234,127v-1,-2,-1,-3,-3,-4c19,,19,,19,,18,,16,,14,v,,,,,c14,,14,,14,,7,5,7,5,7,5,3,7,3,7,3,7,2,8,1,8,1,9,,10,,11,,12v,2,,2,,2c,26,,26,,26v,,,,,c,26,,26,,26v,,,,,c,27,1,29,2,30,26,44,214,152,214,152v2,1,3,1,5,e" fillcolor="#00a9ce" stroked="f">
                          <v:path arrowok="t" o:connecttype="custom" o:connectlocs="10115640,7024702;10115640,7024702;10115640,7024702;10115640,7024702;10485143,6839852;10669905,6701198;10762296,6608762;10808482,6516347;10808482,6377693;10808482,5869317;10808482,5869317;10669905,5684467;877603,0;646656,0;646656,0;646656,0;323339,231068;138577,323504;46185,415940;0,554573;0,647009;0,1201603;0,1201603;0,1201603;0,1201603;92370,1386453;9884671,7024702;10115640,7024702" o:connectangles="0,0,0,0,0,0,0,0,0,0,0,0,0,0,0,0,0,0,0,0,0,0,0,0,0,0,0,0"/>
                        </v:shape>
                        <v:shape id="Freeform 213" o:spid="_x0000_s1046" style="position:absolute;left:44301;top:4256;width:730;height:5766;visibility:visible;mso-wrap-style:square;v-text-anchor:top" coordsize="34,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9Y58MA&#10;AADbAAAADwAAAGRycy9kb3ducmV2LnhtbESPQWvCQBSE74X+h+UVequbKmiNrlIExYMXTer5mX1N&#10;QrNvQ3Y1m3/fFQSPw8x8wyzXwTTiRp2rLSv4HCUgiAuray4V5Nn24wuE88gaG8ukYCAH69XryxJT&#10;bXs+0u3kSxEh7FJUUHnfplK6oiKDbmRb4uj92s6gj7Irpe6wj3DTyHGSTKXBmuNChS1tKir+Tlej&#10;YLc/9xM9XMLspzRDmNeHLMsPSr2/he8FCE/BP8OP9l4rGE/g/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9Y58MAAADbAAAADwAAAAAAAAAAAAAAAACYAgAAZHJzL2Rv&#10;d25yZXYueG1sUEsFBgAAAAAEAAQA9QAAAIgDAAAAAA==&#10;" path="m3,261v,,,,,c3,261,3,261,3,261v7,4,7,4,7,4c14,267,14,267,14,267v1,1,2,1,3,1c18,268,19,268,20,267v2,-1,2,-1,2,-1c32,261,32,261,32,261v,,,,,c32,261,32,261,32,261v,,,,,c33,260,34,258,34,256,34,12,34,12,34,12,34,10,33,9,32,8v,,,,,c32,8,32,8,32,8v,,,,,c24,3,24,3,24,3,20,1,20,1,20,1,19,,18,,17,,16,,15,,14,1,13,2,13,2,13,2,3,8,3,8,3,8v,,,,,c3,8,3,8,3,8v,,,,,c1,9,,10,,12,,256,,256,,256v,2,1,4,3,5e" fillcolor="#00a9ce" stroked="f">
                          <v:path arrowok="t" o:connecttype="custom" o:connectlocs="138335,12081061;138335,12081061;138335,12081061;461145,12266218;645599,12358797;783956,12405076;922291,12358797;1014507,12312497;1475652,12081061;1475652,12081061;1475652,12081061;1475652,12081061;1567890,11849625;1567890,555451;1475652,370293;1475652,370293;1475652,370293;1475652,370293;1106744,138857;922291,46279;783956,0;645599,46279;599480,92579;138335,370293;138335,370293;138335,370293;138335,370293;0,555451;0,11849625;138335,12081061" o:connectangles="0,0,0,0,0,0,0,0,0,0,0,0,0,0,0,0,0,0,0,0,0,0,0,0,0,0,0,0,0,0"/>
                        </v:shape>
                        <v:shape id="Freeform 214" o:spid="_x0000_s1047" style="position:absolute;left:38783;width:5029;height:3308;visibility:visible;mso-wrap-style:square;v-text-anchor:top" coordsize="234,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AkMQA&#10;AADbAAAADwAAAGRycy9kb3ducmV2LnhtbESPQWvCQBSE70L/w/IK3nSjSNHoKq1FUKwHowePr9nX&#10;JDT7NuyuMf33bkHwOMzMN8xi1ZlatOR8ZVnBaJiAIM6trrhQcD5tBlMQPiBrrC2Tgj/ysFq+9BaY&#10;anvjI7VZKESEsE9RQRlCk0rp85IM+qFtiKP3Y53BEKUrpHZ4i3BTy3GSvEmDFceFEhtal5T/Zlej&#10;4OLk4fPLfR8+drtRu8821Szza6X6r937HESgLjzDj/ZWKxhP4P9L/AF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OwJDEAAAA2wAAAA8AAAAAAAAAAAAAAAAAmAIAAGRycy9k&#10;b3ducmV2LnhtbFBLBQYAAAAABAAEAPUAAACJAwAAAAA=&#10;" path="m220,153v,,,,,c220,153,220,153,220,153v7,-5,7,-5,7,-5c232,146,232,146,232,146v,-1,1,-1,1,-2c234,143,234,142,234,141v,-2,,-2,,-2c234,128,234,128,234,128v,,,,,c234,126,233,124,232,123,20,1,20,1,20,1,18,,17,,15,1v,,,,,c15,1,15,1,15,1v,,,,,c7,6,7,6,7,6,3,8,3,8,3,8,2,8,2,9,1,10,1,11,,12,,12v,3,,3,,3c1,26,1,26,1,26v,,,,,c1,26,1,26,1,26v,,,,,c1,28,1,30,3,31,27,44,215,153,215,153v1,1,3,1,5,e" fillcolor="#30b787 [3204]" stroked="f">
                          <v:path arrowok="t" o:connecttype="custom" o:connectlocs="10161825,7060368;10161825,7060368;10161825,7060368;10485143,6829624;10716111,6737343;10762296,6645042;10808482,6506600;10808482,6414319;10808482,5906713;10808482,5906713;10716111,5675970;923810,46140;692841,46140;692841,46140;692841,46140;692841,46140;323339,276884;138577,369164;46185,461466;0,553746;0,692188;46185,1199794;46185,1199794;46185,1199794;46185,1199794;138577,1430538;9930878,7060368;10161825,7060368" o:connectangles="0,0,0,0,0,0,0,0,0,0,0,0,0,0,0,0,0,0,0,0,0,0,0,0,0,0,0,0"/>
                        </v:shape>
                        <v:shape id="Freeform 215" o:spid="_x0000_s1048" style="position:absolute;left:45404;width:5029;height:3308;visibility:visible;mso-wrap-style:square;v-text-anchor:top" coordsize="234,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nlMEA&#10;AADbAAAADwAAAGRycy9kb3ducmV2LnhtbESPQYvCMBSE74L/ITzBm6YKLks1ioiKiAhVweuzebbF&#10;5qU2Ueu/3wgLHoeZ+YaZzBpTiifVrrCsYNCPQBCnVhecKTgdV71fEM4jaywtk4I3OZhN260Jxtq+&#10;OKHnwWciQNjFqCD3voqldGlOBl3fVsTBu9raoA+yzqSu8RXgppTDKPqRBgsOCzlWtMgpvR0eRsHW&#10;3i7r3Wl/T9aJ4fTscLm8bJXqdpr5GISnxn/D/+2NVjAcwedL+A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T55TBAAAA2wAAAA8AAAAAAAAAAAAAAAAAmAIAAGRycy9kb3du&#10;cmV2LnhtbFBLBQYAAAAABAAEAPUAAACGAwAAAAA=&#10;" path="m234,26v,,,,,c234,26,234,26,234,26v,-9,,-9,,-9c234,12,234,12,234,12v,,-1,-1,-1,-2c233,9,232,8,231,8,229,7,229,7,229,7,219,1,219,1,219,1v,,,,,c219,1,219,1,219,1,218,,216,,214,1,3,123,3,123,3,123v-2,1,-3,3,-3,5c,128,,128,,128v,,,,,c,137,,137,,137v,4,,4,,4c,142,,143,1,144v,1,1,1,2,2c5,147,5,147,5,147v10,6,10,6,10,6c15,153,15,153,15,153v1,1,3,1,5,c43,139,231,31,231,31v2,-1,3,-3,3,-5e" fillcolor="#00a9ce" stroked="f">
                          <v:path arrowok="t" o:connecttype="custom" o:connectlocs="10808482,1199794;10808482,1199794;10808482,1199794;10808482,784490;10808482,553746;10762296,461466;10669905,369164;10577534,323024;10115640,46140;10115640,46140;10115640,46140;9884671,46140;138577,5675970;0,5906713;0,5906713;0,5906713;0,6322018;0,6506600;46185,6645042;138577,6737343;230947,6783484;692841,7060368;692841,7060368;923810,7060368;10669905,1430538;10808482,1199794" o:connectangles="0,0,0,0,0,0,0,0,0,0,0,0,0,0,0,0,0,0,0,0,0,0,0,0,0,0"/>
                        </v:shape>
                        <v:shape id="Freeform 236" o:spid="_x0000_s1049" style="position:absolute;left:25855;top:22387;width:5029;height:3295;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kCcQA&#10;AADbAAAADwAAAGRycy9kb3ducmV2LnhtbESPT4vCMBTE78J+h/AWvGnqH2StRtkVRA+CWBfx+Gie&#10;TbF5KU3U+u3NwoLHYWZ+w8yXra3EnRpfOlYw6CcgiHOnSy4U/B7XvS8QPiBrrByTgid5WC4+OnNM&#10;tXvwge5ZKESEsE9RgQmhTqX0uSGLvu9q4uhdXGMxRNkUUjf4iHBbyWGSTKTFkuOCwZpWhvJrdrMK&#10;tuX0uq93m6nLxufR5Xb8GZ1ao1T3s/2egQjUhnf4v73VCoYT+PsSf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D5AnEAAAA2wAAAA8AAAAAAAAAAAAAAAAAmAIAAGRycy9k&#10;b3ducmV2LnhtbFBLBQYAAAAABAAEAPUAAACJAwAAAAA=&#10;" path="m219,152v,,,,,c219,152,219,152,219,152v,,,,,c227,148,227,148,227,148v4,-2,4,-2,4,-2c232,145,233,144,233,144v1,-1,1,-2,1,-3c234,139,234,139,234,139v,-12,,-12,,-12c234,127,234,127,234,127v,,,,,c234,126,233,124,231,123,20,1,20,1,20,1,18,,16,,15,1v,,,,,c15,1,15,1,15,1v,,,,,c7,5,7,5,7,5,3,8,3,8,3,8,2,8,1,9,1,10v,,-1,1,-1,2c,14,,14,,14,,26,,26,,26v,,,,,c,28,1,29,3,30,27,44,214,152,214,152v2,1,4,1,5,e" fillcolor="#30b787 [3204]" stroked="f">
                          <v:path arrowok="t" o:connecttype="custom" o:connectlocs="10115640,7051106;10115640,7051106;10115640,7051106;10115640,7051106;10485143,6865552;10669905,6772776;10762296,6679999;10808482,6540833;10808482,6448057;10808482,5891374;10808482,5891374;10808482,5891374;10669905,5705820;923810,46388;692841,46388;692841,46388;692841,46388;692841,46388;323339,231942;138577,371107;46185,463884;0,556661;0,649438;0,1206121;0,1206121;138577,1391674;9884671,7051106;10115640,7051106" o:connectangles="0,0,0,0,0,0,0,0,0,0,0,0,0,0,0,0,0,0,0,0,0,0,0,0,0,0,0,0"/>
                        </v:shape>
                        <v:shape id="Freeform 237" o:spid="_x0000_s1050" style="position:absolute;left:12927;top:22387;width:5029;height:3295;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KgMQA&#10;AADbAAAADwAAAGRycy9kb3ducmV2LnhtbESPT4vCMBTE78J+h/AWvMiaWvAP1SiLKCh7sirs8dE8&#10;07LNS2mi1m9vFgSPw8z8hlmsOluLG7W+cqxgNExAEBdOV2wUnI7brxkIH5A11o5JwYM8rJYfvQVm&#10;2t35QLc8GBEh7DNUUIbQZFL6oiSLfuga4uhdXGsxRNkaqVu8R7itZZokE2mx4rhQYkPrkoq//GoV&#10;nO2+GqSbiRmk43P9O17/bEw3Var/2X3PQQTqwjv8au+0gnQK/1/i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sioDEAAAA2wAAAA8AAAAAAAAAAAAAAAAAmAIAAGRycy9k&#10;b3ducmV2LnhtbFBLBQYAAAAABAAEAPUAAACJAwAAAAA=&#10;" path="m219,152v,,,,,c219,152,219,152,219,152v,,,,,c227,148,227,148,227,148v4,-2,4,-2,4,-2c232,145,233,144,233,144v1,-1,1,-2,1,-3c234,139,234,139,234,139v,-12,,-12,,-12c234,127,234,127,234,127v,,,,,c234,126,233,124,231,123,20,1,20,1,20,1,18,,16,,15,1v,,,,,c15,1,15,1,15,1v,,,,,c7,5,7,5,7,5,3,8,3,8,3,8,2,8,1,9,1,10,,10,,11,,12v,2,,2,,2c,26,,26,,26v,,,,,c,28,1,29,3,30,26,44,214,152,214,152v2,1,4,1,5,e" fillcolor="#00a9ce" stroked="f">
                          <v:path arrowok="t" o:connecttype="custom" o:connectlocs="10115640,7051106;10115640,7051106;10115640,7051106;10115640,7051106;10485143,6865552;10669905,6772776;10762296,6679999;10808482,6540833;10808482,6448057;10808482,5891374;10808482,5891374;10808482,5891374;10669905,5705820;923810,46388;692841,46388;692841,46388;692841,46388;692841,46388;323339,231942;138577,371107;46185,463884;0,556661;0,649438;0,1206121;0,1206121;138577,1391674;9884671,7051106;10115640,7051106" o:connectangles="0,0,0,0,0,0,0,0,0,0,0,0,0,0,0,0,0,0,0,0,0,0,0,0,0,0,0,0"/>
                        </v:shape>
                        <v:shape id="Freeform 240" o:spid="_x0000_s1051" style="position:absolute;left:19391;top:22387;width:5010;height:3295;visibility:visible;mso-wrap-style:square;v-text-anchor:top" coordsize="23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358EA&#10;AADbAAAADwAAAGRycy9kb3ducmV2LnhtbERPTWvCMBi+D/wP4RV2m6kyhqumRQd+0NucB48vzdum&#10;2LwpSaZ1v345DHZ8eL7X5Wh7cSMfOscK5rMMBHHtdMetgvPX7mUJIkRkjb1jUvCgAGUxeVpjrt2d&#10;P+l2iq1IIRxyVGBiHHIpQ23IYpi5gThxjfMWY4K+ldrjPYXbXi6y7E1a7Dg1GBzow1B9PX1bBU3F&#10;r01V/ywP1T54Od9ejH4/KvU8HTcrEJHG+C/+cx+1gkUam76kHy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PN+fBAAAA2wAAAA8AAAAAAAAAAAAAAAAAmAIAAGRycy9kb3du&#10;cmV2LnhtbFBLBQYAAAAABAAEAPUAAACGAwAAAAA=&#10;" path="m233,26v,,,,,c233,26,233,26,233,26v,-9,,-9,,-9c233,12,233,12,233,12v,-1,,-2,,-2c232,9,231,8,231,8,229,7,229,7,229,7,219,1,219,1,219,1v,,,,,c219,1,219,1,219,1,217,,215,,214,1,2,123,2,123,2,123v-1,1,-2,3,-2,4c,127,,127,,127v,,,,,c,136,,136,,136v,5,,5,,5c,142,,143,,144v1,,2,1,2,2c4,147,4,147,4,147v10,5,10,5,10,5c14,152,14,152,14,152v2,1,4,1,5,c43,139,231,30,231,30v1,-1,2,-2,2,-4e" fillcolor="#00a9ce" stroked="f">
                          <v:path arrowok="t" o:connecttype="custom" o:connectlocs="10772898,1206121;10772898,1206121;10772898,1206121;10772898,788603;10772898,556661;10772898,463884;10680417,371107;10587958,324719;10125597,46388;10125597,46388;10125597,46388;9894427,46388;92481,5705820;0,5891374;0,5891374;0,5891374;0,6308891;0,6540833;0,6679999;92481,6772776;184940,6819164;647301,7051106;647301,7051106;878470,7051106;10680417,1391674;10772898,1206121" o:connectangles="0,0,0,0,0,0,0,0,0,0,0,0,0,0,0,0,0,0,0,0,0,0,0,0,0,0"/>
                        </v:shape>
                        <v:shape id="Freeform 244" o:spid="_x0000_s1052" style="position:absolute;left:11824;top:15607;width:730;height:5785;visibility:visible;mso-wrap-style:square;v-text-anchor:top" coordsize="3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mFcMA&#10;AADbAAAADwAAAGRycy9kb3ducmV2LnhtbESP3WoCMRSE7wu+QziCdzWrYNHVKGopLYUi/t0fkuNm&#10;cXOybtJ1ffumUOjlMDPfMItV5yrRUhNKzwpGwwwEsfam5ELB6fj2PAURIrLByjMpeFCA1bL3tMDc&#10;+DvvqT3EQiQIhxwV2BjrXMqgLTkMQ18TJ+/iG4cxyaaQpsF7grtKjrPsRTosOS1YrGlrSV8P307B&#10;efT1vjO6ta+bCWF1+5xubw+t1KDfrecgInXxP/zX/jAKxjP4/Z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mFcMAAADbAAAADwAAAAAAAAAAAAAAAACYAgAAZHJzL2Rv&#10;d25yZXYueG1sUEsFBgAAAAAEAAQA9QAAAIgDAAAAAA==&#10;" path="m3,261v,,,,,c3,261,3,261,3,261v,,,,,c10,265,10,265,10,265v5,3,5,3,5,3c15,268,16,269,17,269v1,,2,-1,3,-1c22,267,22,267,22,267v10,-6,10,-6,10,-6c32,261,32,261,32,261v,,,,,c33,260,34,258,34,257,34,12,34,12,34,12,34,10,33,9,32,8v,,,,,c24,3,24,3,24,3,20,1,20,1,20,1,19,1,18,,17,,16,,15,1,14,1,13,2,13,2,13,2,3,8,3,8,3,8v,,,,,c3,8,3,8,3,8v,,,,,c1,9,,10,,12,,257,,257,,257v,1,1,3,3,4e" fillcolor="#30b787 [3204]" stroked="f">
                          <v:path arrowok="t" o:connecttype="custom" o:connectlocs="138335,12070671;138335,12070671;138335,12070671;138335,12070671;461145,12255662;691718,12394395;783956,12440653;922291,12394395;1014507,12348158;1475652,12070671;1475652,12070671;1475652,12070671;1567890,11885680;1567890,554973;1475652,369982;1475652,369982;1106744,138754;922291,46258;783956,0;645599,46258;599480,92495;138335,369982;138335,369982;138335,369982;138335,369982;0,554973;0,11885680;138335,12070671" o:connectangles="0,0,0,0,0,0,0,0,0,0,0,0,0,0,0,0,0,0,0,0,0,0,0,0,0,0,0,0"/>
                        </v:shape>
                        <v:shape id="Freeform 246" o:spid="_x0000_s1053" style="position:absolute;left:25855;top:11193;width:5029;height:3289;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EKcIA&#10;AADbAAAADwAAAGRycy9kb3ducmV2LnhtbERPz2vCMBS+D/wfwhO8lJnaUR2dUaRU2NhpTmHHR/NM&#10;i81LaaLW/345DHb8+H6vt6PtxI0G3zpWsJinIIhrp1s2Co7f++dXED4ga+wck4IHedhuJk9rLLS7&#10;8xfdDsGIGMK+QAVNCH0hpa8bsujnrieO3NkNFkOEg5F6wHsMt53M0nQpLbYcGxrsqWyovhyuVsHJ&#10;frRJVi1NkuWn7icvPyszrpSaTcfdG4hAY/gX/7nftYKXuD5+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IQpwgAAANsAAAAPAAAAAAAAAAAAAAAAAJgCAABkcnMvZG93&#10;bnJldi54bWxQSwUGAAAAAAQABAD1AAAAhwMAAAAA&#10;" path="m234,26v,,,,,c234,26,234,26,234,26v,,,,,c234,16,234,16,234,16v,-4,,-4,,-4c234,11,234,10,233,9v,-1,-1,-1,-2,-2c229,6,229,6,229,6,219,,219,,219,v,,,,,c219,,219,,219,v,,,,,c218,,216,,214,,3,123,3,123,3,123v-2,1,-3,2,-3,4c,127,,127,,127v,9,,9,,9c,141,,141,,141v,1,1,1,1,2c1,144,2,145,3,145v2,1,2,1,2,1c15,152,15,152,15,152v,,,,,c15,152,15,152,15,152v,,,,,c16,153,18,153,20,152,44,138,231,30,231,30v2,-1,3,-3,3,-4e" fillcolor="#00a9ce" stroked="f">
                          <v:path arrowok="t" o:connecttype="custom" o:connectlocs="10808482,1201603;10808482,1201603;10808482,1201603;10808482,1201603;10808482,739445;10808482,554573;10762296,415940;10669905,323504;10577534,277286;10115640,0;10115640,0;10115640,0;10115640,0;9884671,0;138577,5684467;0,5869317;0,5869317;0,6285258;0,6516347;46185,6608762;138577,6701198;230947,6747416;692841,7024702;692841,7024702;692841,7024702;692841,7024702;923810,7024702;10669905,1386453;10808482,1201603" o:connectangles="0,0,0,0,0,0,0,0,0,0,0,0,0,0,0,0,0,0,0,0,0,0,0,0,0,0,0,0,0"/>
                        </v:shape>
                        <v:shape id="Freeform 247" o:spid="_x0000_s1054" style="position:absolute;left:19391;top:11193;width:5010;height:3289;visibility:visible;mso-wrap-style:square;v-text-anchor:top" coordsize="23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qmsQA&#10;AADbAAAADwAAAGRycy9kb3ducmV2LnhtbESPX2vCQBDE3wv9DscW+iJ6qYUq0VNaoRCKFPxX6NuS&#10;W5Ngbi/ktjF+e08Q+jjMzG+Y+bJ3teqoDZVnAy+jBBRx7m3FhYH97nM4BRUE2WLtmQxcKMBy8fgw&#10;x9T6M2+o20qhIoRDigZKkSbVOuQlOQwj3xBH7+hbhxJlW2jb4jnCXa3HSfKmHVYcF0psaFVSftr+&#10;OQOHsPrIdtlP8/stNOGv9UCOHRnz/NS/z0AJ9fIfvrcza+B1DLcv8Qfo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aprEAAAA2wAAAA8AAAAAAAAAAAAAAAAAmAIAAGRycy9k&#10;b3ducmV2LnhtbFBLBQYAAAAABAAEAPUAAACJAwAAAAA=&#10;" path="m219,152v,,,,,c227,148,227,148,227,148v4,-3,4,-3,4,-3c231,145,232,144,233,143v,-1,,-1,,-2c233,138,233,138,233,138v,-11,,-11,,-11c233,127,233,127,233,127v,,,,,c233,125,232,124,231,123,19,,19,,19,,18,,16,,14,v,,,,,c6,5,6,5,6,5,2,7,2,7,2,7,2,8,1,8,,9v,1,,2,,3c,14,,14,,14,,26,,26,,26v,,,,,c,26,,26,,26v,,,,,c,27,1,29,2,30,26,44,214,152,214,152v1,1,3,1,5,e" fillcolor="#30b787 [3204]" stroked="f">
                          <v:path arrowok="t" o:connecttype="custom" o:connectlocs="10125597,7024702;10125597,7024702;10495477,6839852;10680417,6701198;10772898,6608762;10772898,6516347;10772898,6377693;10772898,5869317;10772898,5869317;10772898,5869317;10680417,5684467;878470,0;647301,0;647301,0;277421,231068;92481,323504;0,415940;0,554573;0,647009;0,1201603;0,1201603;0,1201603;0,1201603;92481,1386453;9894427,7024702;10125597,7024702" o:connectangles="0,0,0,0,0,0,0,0,0,0,0,0,0,0,0,0,0,0,0,0,0,0,0,0,0,0"/>
                        </v:shape>
                        <v:shape id="Freeform 248" o:spid="_x0000_s1055" style="position:absolute;left:18288;top:4256;width:730;height:5766;visibility:visible;mso-wrap-style:square;v-text-anchor:top" coordsize="34,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CqNcMA&#10;AADbAAAADwAAAGRycy9kb3ducmV2LnhtbESPzWrDMBCE74G+g9hCb7GcGpLWtRJKiaE9Jinkuljr&#10;n9haGUuO3bevAoEch5n5hsl2s+nElQbXWFawimIQxIXVDVcKfk/58g2E88gaO8uk4I8c7LZPiwxT&#10;bSc+0PXoKxEg7FJUUHvfp1K6oiaDLrI9cfBKOxj0QQ6V1ANOAW46+RrHa2mw4bBQY09fNRXtcTQK&#10;fs7teBn3BjfTGUv5nrflvomVenmePz9AeJr9I3xvf2sFSQK3L+EH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CqNcMAAADbAAAADwAAAAAAAAAAAAAAAACYAgAAZHJzL2Rv&#10;d25yZXYueG1sUEsFBgAAAAAEAAQA9QAAAIgDAAAAAA==&#10;" path="m2,261v,,,,,c2,261,2,261,2,261v,,,,,c10,265,10,265,10,265v4,2,4,2,4,2c15,268,16,268,17,268v1,,2,,2,-1c21,266,21,266,21,266v10,-5,10,-5,10,-5c31,261,31,261,31,261v,,,,,c31,261,31,261,31,261v2,-1,3,-3,3,-5c34,12,34,12,34,12,34,10,33,9,31,8v,,,,,c23,3,23,3,23,3,19,1,19,1,19,1,19,,18,,17,,16,,15,,14,1,12,2,12,2,12,2,2,8,2,8,2,8v,,,,,c1,9,,10,,12,,256,,256,,256v,2,1,4,2,5e" fillcolor="#30b787 [3204]" stroked="f">
                          <v:path arrowok="t" o:connecttype="custom" o:connectlocs="92238,12081061;92238,12081061;92238,12081061;92238,12081061;461145,12266218;645599,12358797;783956,12405076;876172,12358797;968409,12312497;1429555,12081061;1429555,12081061;1429555,12081061;1429555,12081061;1567890,11849625;1567890,555451;1429555,370293;1429555,370293;1060626,138857;876172,46279;783956,0;645599,46279;553383,92579;92238,370293;92238,370293;0,555451;0,11849625;92238,12081061" o:connectangles="0,0,0,0,0,0,0,0,0,0,0,0,0,0,0,0,0,0,0,0,0,0,0,0,0,0,0"/>
                        </v:shape>
                        <v:shape id="Freeform 250" o:spid="_x0000_s1056" style="position:absolute;left:12927;top:11193;width:5029;height:3289;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y1MUA&#10;AADbAAAADwAAAGRycy9kb3ducmV2LnhtbESPQWvCQBSE74X+h+UVequbNiIa3UgrSD0UilHE4yP7&#10;zIZk34bsqvHfdwWhx2FmvmEWy8G24kK9rx0reB8lIIhLp2uuFOx367cpCB+QNbaOScGNPCzz56cF&#10;ZtpdeUuXIlQiQthnqMCE0GVS+tKQRT9yHXH0Tq63GKLsK6l7vEa4beVHkkykxZrjgsGOVobKpjhb&#10;BZt61vx2P98zV4yP6em8+0oPg1Hq9WX4nIMINIT/8KO90QrSC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2nLUxQAAANsAAAAPAAAAAAAAAAAAAAAAAJgCAABkcnMv&#10;ZG93bnJldi54bWxQSwUGAAAAAAQABAD1AAAAigMAAAAA&#10;" path="m234,26v,,,,,c234,26,234,26,234,26v,,,,,c234,16,234,16,234,16v,-4,,-4,,-4c234,11,234,10,233,9v,-1,-1,-1,-2,-2c229,6,229,6,229,6,219,,219,,219,v,,,,,c219,,219,,219,v,,,,,c218,,216,,214,,3,123,3,123,3,123v-2,1,-3,2,-3,4c,127,,127,,127v,9,,9,,9c,141,,141,,141v,1,,1,1,2c1,144,2,145,3,145v2,1,2,1,2,1c15,152,15,152,15,152v,,,,,c15,152,15,152,15,152v,,,,,c16,153,18,153,20,152,43,138,231,30,231,30v2,-1,3,-3,3,-4e" fillcolor="#30b787 [3204]" stroked="f">
                          <v:path arrowok="t" o:connecttype="custom" o:connectlocs="10808482,1201603;10808482,1201603;10808482,1201603;10808482,1201603;10808482,739445;10808482,554573;10762296,415940;10669905,323504;10577534,277286;10115640,0;10115640,0;10115640,0;10115640,0;9884671,0;138577,5684467;0,5869317;0,5869317;0,6285258;0,6516347;46185,6608762;138577,6701198;230947,6747416;692841,7024702;692841,7024702;692841,7024702;692841,7024702;923810,7024702;10669905,1386453;10808482,1201603" o:connectangles="0,0,0,0,0,0,0,0,0,0,0,0,0,0,0,0,0,0,0,0,0,0,0,0,0,0,0,0,0"/>
                        </v:shape>
                        <v:shape id="Freeform 254" o:spid="_x0000_s1057" style="position:absolute;left:25855;width:5029;height:3308;visibility:visible;mso-wrap-style:square;v-text-anchor:top" coordsize="234,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IOsUA&#10;AADbAAAADwAAAGRycy9kb3ducmV2LnhtbESPT2vCQBTE7wW/w/KE3upGBaupq/gHQakeTHvo8Zl9&#10;JsHs27C7jem37xYKHoeZ+Q0zX3amFi05X1lWMBwkIIhzqysuFHx+7F6mIHxA1lhbJgU/5GG56D3N&#10;MdX2zmdqs1CICGGfooIyhCaV0uclGfQD2xBH72qdwRClK6R2eI9wU8tRkkykwYrjQokNbUrKb9m3&#10;UfDl5Gl7dJfT+nAYtu/ZrpplfqPUc79bvYEI1IVH+L+91wrGr/D3Jf4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hcg6xQAAANsAAAAPAAAAAAAAAAAAAAAAAJgCAABkcnMv&#10;ZG93bnJldi54bWxQSwUGAAAAAAQABAD1AAAAigMAAAAA&#10;" path="m219,153v,,,,,c219,153,219,153,219,153v,,,,,c227,148,227,148,227,148v4,-2,4,-2,4,-2c232,145,233,145,233,144v1,-1,1,-2,1,-3c234,139,234,139,234,139v,-11,,-11,,-11c234,128,234,128,234,128v,-2,-1,-4,-3,-5c20,1,20,1,20,1,18,,16,,15,1v,,,,,c15,1,15,1,15,1v,,,,,c7,6,7,6,7,6,3,8,3,8,3,8,2,8,1,9,1,10,1,11,,12,,12v,3,,3,,3c,26,,26,,26v,,,,,c,26,,26,,26v,,,,,c,28,1,30,3,31,27,44,214,153,214,153v2,1,4,1,5,e" fillcolor="#30b787 [3204]" stroked="f">
                          <v:path arrowok="t" o:connecttype="custom" o:connectlocs="10115640,7060368;10115640,7060368;10115640,7060368;10115640,7060368;10485143,6829624;10669905,6737343;10762296,6645042;10808482,6506600;10808482,6414319;10808482,5906713;10808482,5906713;10669905,5675970;923810,46140;692841,46140;692841,46140;692841,46140;692841,46140;323339,276884;138577,369164;46185,461466;0,553746;0,692188;0,1199794;0,1199794;0,1199794;0,1199794;138577,1430538;9884671,7060368;10115640,7060368" o:connectangles="0,0,0,0,0,0,0,0,0,0,0,0,0,0,0,0,0,0,0,0,0,0,0,0,0,0,0,0,0"/>
                        </v:shape>
                        <v:shape id="Freeform 255" o:spid="_x0000_s1058" style="position:absolute;left:19391;width:5010;height:3308;visibility:visible;mso-wrap-style:square;v-text-anchor:top" coordsize="233,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tVd8AA&#10;AADbAAAADwAAAGRycy9kb3ducmV2LnhtbERPTYvCMBC9C/sfwgjeNNXF4naNsgi7ehFp7cHj0Ixt&#10;sZmUJlvrvzcHwePjfa+3g2lET52rLSuYzyIQxIXVNZcK8vPvdAXCeWSNjWVS8CAH283HaI2JtndO&#10;qc98KUIIuwQVVN63iZSuqMigm9mWOHBX2xn0AXal1B3eQ7hp5CKKYmmw5tBQYUu7iopb9m8UrCg3&#10;2e0aL//6vbmkl/wY8+lLqcl4+PkG4Wnwb/HLfdAKPsPY8CX8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9tVd8AAAADbAAAADwAAAAAAAAAAAAAAAACYAgAAZHJzL2Rvd25y&#10;ZXYueG1sUEsFBgAAAAAEAAQA9QAAAIUDAAAAAA==&#10;" path="m233,26v,,,,,c233,26,233,26,233,26v,-9,,-9,,-9c233,12,233,12,233,12v,,,-1,,-2c232,9,231,8,231,8,229,7,229,7,229,7,219,1,219,1,219,1v,,,,,c219,1,219,1,219,1,217,,215,,214,1,2,123,2,123,2,123v-1,1,-2,3,-2,5c,128,,128,,128v,,,,,c,137,,137,,137v,4,,4,,4c,142,,143,,144v1,1,2,1,2,2c4,147,4,147,4,147v10,6,10,6,10,6c14,153,14,153,14,153v2,1,4,1,5,c43,139,231,31,231,31v1,-1,2,-3,2,-5e" fillcolor="#30b787 [3204]" stroked="f">
                          <v:path arrowok="t" o:connecttype="custom" o:connectlocs="10772898,1199794;10772898,1199794;10772898,1199794;10772898,784490;10772898,553746;10772898,461466;10680417,369164;10587958,323024;10125597,46140;10125597,46140;10125597,46140;9894427,46140;92481,5675970;0,5906713;0,5906713;0,5906713;0,6322018;0,6506600;0,6645042;92481,6737343;184940,6783484;647301,7060368;647301,7060368;878470,7060368;10680417,1430538;10772898,1199794" o:connectangles="0,0,0,0,0,0,0,0,0,0,0,0,0,0,0,0,0,0,0,0,0,0,0,0,0,0"/>
                        </v:shape>
                        <v:shape id="Freeform 257" o:spid="_x0000_s1059" style="position:absolute;top:22387;width:5029;height:3295;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mpsQA&#10;AADbAAAADwAAAGRycy9kb3ducmV2LnhtbESPQWvCQBSE7wX/w/IEb3VjU4qJrqIFqQehGEU8PrLP&#10;bDD7NmRXTf99Vyj0OMzMN8x82dtG3KnztWMFk3ECgrh0uuZKwfGweZ2C8AFZY+OYFPyQh+Vi8DLH&#10;XLsH7+lehEpECPscFZgQ2lxKXxqy6MeuJY7exXUWQ5RdJXWHjwi3jXxLkg9psea4YLClT0PltbhZ&#10;Bds6u363u6/MFe/n9HI7rNNTb5QaDfvVDESgPvyH/9pbrSDN4Pk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F5qbEAAAA2wAAAA8AAAAAAAAAAAAAAAAAmAIAAGRycy9k&#10;b3ducmV2LnhtbFBLBQYAAAAABAAEAPUAAACJAwAAAAA=&#10;" path="m219,152v,,,,,c219,152,219,152,219,152v8,-4,8,-4,8,-4c231,146,231,146,231,146v1,-1,1,-2,2,-2c233,143,234,142,234,141v,-2,,-2,,-2c234,127,234,127,234,127v,,,,,c234,127,234,127,234,127v-1,-1,-1,-3,-3,-4c19,1,19,1,19,1,18,,16,,14,1v1,,1,,1,c14,1,14,1,14,1v1,,1,,1,c7,5,7,5,7,5,3,8,3,8,3,8,2,8,1,9,1,10,,10,,11,,12v,2,,2,,2c,26,,26,,26v,,,,,c,28,1,29,2,30,26,44,214,152,214,152v2,1,3,1,5,e" fillcolor="#30b787 [3204]" stroked="f">
                          <v:path arrowok="t" o:connecttype="custom" o:connectlocs="10115640,7051106;10115640,7051106;10115640,7051106;10485143,6865552;10669905,6772776;10762296,6679999;10808482,6540833;10808482,6448057;10808482,5891374;10808482,5891374;10808482,5891374;10669905,5705820;877603,46388;646656,46388;692841,46388;646656,46388;692841,46388;323339,231942;138577,371107;46185,463884;0,556661;0,649438;0,1206121;0,1206121;92370,1391674;9884671,7051106;10115640,7051106" o:connectangles="0,0,0,0,0,0,0,0,0,0,0,0,0,0,0,0,0,0,0,0,0,0,0,0,0,0,0"/>
                        </v:shape>
                        <v:shape id="Freeform 261" o:spid="_x0000_s1060" style="position:absolute;left:6463;top:11193;width:5011;height:3289;visibility:visible;mso-wrap-style:square;v-text-anchor:top" coordsize="23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eQcAA&#10;AADbAAAADwAAAGRycy9kb3ducmV2LnhtbERPz2vCMBS+D/wfwhO8zdQhw1XTogOd9DbnweOjeW2K&#10;zUtJonb765fDYMeP7/emHG0v7uRD51jBYp6BIK6d7rhVcP7aP69AhIissXdMCr4pQFlMnjaYa/fg&#10;T7qfYitSCIccFZgYh1zKUBuyGOZuIE5c47zFmKBvpfb4SOG2ly9Z9iotdpwaDA70bqi+nm5WQVPx&#10;sqnqn9VHdQheLnYXo9+OSs2m43YNItIY/8V/7qNWsEzr05f0A2T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eQcAAAADbAAAADwAAAAAAAAAAAAAAAACYAgAAZHJzL2Rvd25y&#10;ZXYueG1sUEsFBgAAAAAEAAQA9QAAAIUDAAAAAA==&#10;" path="m219,152v,,,,,c227,148,227,148,227,148v4,-3,4,-3,4,-3c231,145,232,144,232,143v1,-1,1,-1,1,-2c233,138,233,138,233,138v,-11,,-11,,-11c233,127,233,127,233,127v,,,,,c233,125,232,124,231,123,19,,19,,19,,17,,16,,14,v,,,,,c6,5,6,5,6,5,2,7,2,7,2,7,1,8,1,8,,9v,1,,2,,3c,14,,14,,14,,26,,26,,26v,,,,,c,26,,26,,26v,,,,,c,27,,29,2,30,26,44,214,152,214,152v1,1,3,1,5,e" fillcolor="#00a9ce" stroked="f">
                          <v:path arrowok="t" o:connecttype="custom" o:connectlocs="10127618,7024702;10127618,7024702;10497572,6839852;10682549,6701198;10728809,6608762;10775048,6516347;10775048,6377693;10775048,5869317;10775048,5869317;10775048,5869317;10682549,5684467;878646,0;647430,0;647430,0;277476,231068;92499,323504;0,415940;0,554573;0,647009;0,1201603;0,1201603;0,1201603;0,1201603;92499,1386453;9896402,7024702;10127618,7024702" o:connectangles="0,0,0,0,0,0,0,0,0,0,0,0,0,0,0,0,0,0,0,0,0,0,0,0,0,0"/>
                        </v:shape>
                        <v:shape id="Freeform 262" o:spid="_x0000_s1061" style="position:absolute;left:5360;top:4256;width:730;height:5766;visibility:visible;mso-wrap-style:square;v-text-anchor:top" coordsize="34,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6Gq8QA&#10;AADbAAAADwAAAGRycy9kb3ducmV2LnhtbESPT2vCQBTE74V+h+UVeqsbW/FPdJVSaPHgRaOen9ln&#10;Esy+Ddmt2Xx7VxA8DjPzG2axCqYWV2pdZVnBcJCAIM6trrhQsM9+P6YgnEfWWFsmBT05WC1fXxaY&#10;atvxlq47X4gIYZeigtL7JpXS5SUZdAPbEEfvbFuDPsq2kLrFLsJNLT+TZCwNVhwXSmzop6T8svs3&#10;Cv7Wx+5L96cwORSmD7Nqk2X7jVLvb+F7DsJT8M/wo73WCkZDuH+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uhqvEAAAA2wAAAA8AAAAAAAAAAAAAAAAAmAIAAGRycy9k&#10;b3ducmV2LnhtbFBLBQYAAAAABAAEAPUAAACJAwAAAAA=&#10;" path="m2,261v,,,,,c2,261,2,261,2,261v8,4,8,4,8,4c14,267,14,267,14,267v1,1,2,1,3,1c18,268,18,268,19,267v2,-1,2,-1,2,-1c31,261,31,261,31,261v,,,,,c31,261,31,261,31,261v,,,,,c33,260,34,258,34,256,34,12,34,12,34,12,34,10,33,9,31,8v,,,,,c23,3,23,3,23,3,19,1,19,1,19,1,18,,17,,17,,16,,15,,14,1,12,2,12,2,12,2,2,8,2,8,2,8v,,,,,c1,9,,10,,12,,256,,256,,256v,2,1,4,2,5e" fillcolor="#00a9ce" stroked="f">
                          <v:path arrowok="t" o:connecttype="custom" o:connectlocs="92238,12081061;92238,12081061;92238,12081061;461145,12266218;645599,12358797;783956,12405076;876172,12358797;968409,12312497;1429555,12081061;1429555,12081061;1429555,12081061;1429555,12081061;1567890,11849625;1567890,555451;1429555,370293;1429555,370293;1060626,138857;876172,46279;783956,0;645599,46279;553383,92579;92238,370293;92238,370293;0,555451;0,11849625;92238,12081061" o:connectangles="0,0,0,0,0,0,0,0,0,0,0,0,0,0,0,0,0,0,0,0,0,0,0,0,0,0"/>
                        </v:shape>
                        <v:shape id="Freeform 263" o:spid="_x0000_s1062" style="position:absolute;top:11193;width:5029;height:3289;visibility:visible;mso-wrap-style:square;v-text-anchor:top" coordsize="234,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cHqsQA&#10;AADbAAAADwAAAGRycy9kb3ducmV2LnhtbESPT4vCMBTE7wt+h/AEb5r6B9FqFF1Y9CAsVhGPj+bZ&#10;FJuX0kTtfvuNsLDHYWZ+wyzXra3EkxpfOlYwHCQgiHOnSy4UnE9f/RkIH5A1Vo5JwQ95WK86H0tM&#10;tXvxkZ5ZKESEsE9RgQmhTqX0uSGLfuBq4ujdXGMxRNkUUjf4inBbyVGSTKXFkuOCwZo+DeX37GEV&#10;7Mv5/bs+7OYum1zHt8dpO760Rqlet90sQARqw3/4r73XCiYjeH+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nB6rEAAAA2wAAAA8AAAAAAAAAAAAAAAAAmAIAAGRycy9k&#10;b3ducmV2LnhtbFBLBQYAAAAABAAEAPUAAACJAwAAAAA=&#10;" path="m234,26v,,,,,c234,26,234,26,234,26v,,,,,c234,16,234,16,234,16v,-4,,-4,,-4c234,11,233,10,233,9,232,8,232,8,231,7,229,6,229,6,229,6,219,,219,,219,v,,,,,c219,,219,,219,v,,,,,c217,,216,,214,,2,123,2,123,2,123v-1,1,-2,2,-2,4c,127,,127,,127v,9,,9,,9c,141,,141,,141v,1,,1,1,2c1,144,2,145,3,145v2,1,2,1,2,1c15,152,15,152,15,152v-1,,-1,,-1,c14,152,14,152,14,152v,,,,,c16,153,18,153,19,152,43,138,231,30,231,30v2,-1,2,-3,3,-4e" fillcolor="#30b787 [3204]" stroked="f">
                          <v:path arrowok="t" o:connecttype="custom" o:connectlocs="10808482,1201603;10808482,1201603;10808482,1201603;10808482,1201603;10808482,739445;10808482,554573;10762296,415940;10669905,323504;10577534,277286;10115640,0;10115640,0;10115640,0;10115640,0;9884671,0;92370,5684467;0,5869317;0,5869317;0,6285258;0,6516347;46185,6608762;138577,6701198;230947,6747416;692841,7024702;646656,7024702;646656,7024702;646656,7024702;877603,7024702;10669905,1386453;10808482,1201603" o:connectangles="0,0,0,0,0,0,0,0,0,0,0,0,0,0,0,0,0,0,0,0,0,0,0,0,0,0,0,0,0"/>
                        </v:shape>
                        <v:shape id="Freeform 264" o:spid="_x0000_s1063" style="position:absolute;width:5029;height:3308;visibility:visible;mso-wrap-style:square;v-text-anchor:top" coordsize="234,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9RMYA&#10;AADbAAAADwAAAGRycy9kb3ducmV2LnhtbESPzWvCQBTE7wX/h+UJvdWNHxRNXcUPBKV6MO2hx2f2&#10;mQSzb8PuNqb/fbdQ8DjMzG+Y+bIztWjJ+cqyguEgAUGcW11xoeDzY/cyBeEDssbaMin4IQ/LRe9p&#10;jqm2dz5Tm4VCRAj7FBWUITSplD4vyaAf2IY4elfrDIYoXSG1w3uEm1qOkuRVGqw4LpTY0Kak/JZ9&#10;GwVfTp62R3c5rQ+HYfue7apZ5jdKPfe71RuIQF14hP/be61gMoa/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9RMYAAADbAAAADwAAAAAAAAAAAAAAAACYAgAAZHJz&#10;L2Rvd25yZXYueG1sUEsFBgAAAAAEAAQA9QAAAIsDAAAAAA==&#10;" path="m219,153v,,,,,c219,153,219,153,219,153v8,-5,8,-5,8,-5c231,146,231,146,231,146v1,-1,1,-1,2,-2c233,143,234,142,234,141v,-2,,-2,,-2c234,128,234,128,234,128v,,,,,c233,126,233,124,231,123,19,1,19,1,19,1,18,,16,,14,1v,,,,,c14,1,14,1,14,1v1,,1,,1,c7,6,7,6,7,6,3,8,3,8,3,8,2,8,1,9,1,10,,11,,12,,12v,3,,3,,3c,26,,26,,26v,,,,,c,26,,26,,26v,,,,,c,28,1,30,2,31,26,44,214,153,214,153v2,1,3,1,5,e" fillcolor="#30b787 [3204]" stroked="f">
                          <v:path arrowok="t" o:connecttype="custom" o:connectlocs="10115640,7060368;10115640,7060368;10115640,7060368;10485143,6829624;10669905,6737343;10762296,6645042;10808482,6506600;10808482,6414319;10808482,5906713;10808482,5906713;10669905,5675970;877603,46140;646656,46140;646656,46140;646656,46140;692841,46140;323339,276884;138577,369164;46185,461466;0,553746;0,692188;0,1199794;0,1199794;0,1199794;0,1199794;92370,1430538;9884671,7060368;10115640,7060368" o:connectangles="0,0,0,0,0,0,0,0,0,0,0,0,0,0,0,0,0,0,0,0,0,0,0,0,0,0,0,0"/>
                        </v:shape>
                        <v:shape id="Freeform 265" o:spid="_x0000_s1064" style="position:absolute;left:6463;width:5011;height:3308;visibility:visible;mso-wrap-style:square;v-text-anchor:top" coordsize="233,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J78YA&#10;AADbAAAADwAAAGRycy9kb3ducmV2LnhtbESPQUvDQBSE74L/YXmCl9Ju1FrS2G0pQkXwUtOWXh/Z&#10;1ySYfRuyr2n017tCweMwM98wi9XgGtVTF2rPBh4mCSjiwtuaSwP73WacggqCbLHxTAa+KcBqeXuz&#10;wMz6C39Sn0upIoRDhgYqkTbTOhQVOQwT3xJH7+Q7hxJlV2rb4SXCXaMfk2SmHdYcFyps6bWi4is/&#10;OwMyfz48HdciH0n+Nvo59OmwPaXG3N8N6xdQQoP8h6/td2tgOoW/L/EH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J78YAAADbAAAADwAAAAAAAAAAAAAAAACYAgAAZHJz&#10;L2Rvd25yZXYueG1sUEsFBgAAAAAEAAQA9QAAAIsDAAAAAA==&#10;" path="m233,26v,,,,,c233,26,233,26,233,26v,-9,,-9,,-9c233,12,233,12,233,12v,,,-1,-1,-2c232,9,231,8,231,8,229,7,229,7,229,7,219,1,219,1,219,1v,,,,,c219,1,219,1,219,1,217,,215,,214,1,2,123,2,123,2,123,,124,,126,,128v,,,,,c,128,,128,,128v,9,,9,,9c,141,,141,,141v,1,,2,,3c1,145,1,145,2,146v2,1,2,1,2,1c14,153,14,153,14,153v,,,,,c16,154,17,154,19,153,43,139,231,31,231,31v1,-1,2,-3,2,-5e" fillcolor="#00a9ce" stroked="f">
                          <v:path arrowok="t" o:connecttype="custom" o:connectlocs="10775048,1199794;10775048,1199794;10775048,1199794;10775048,784490;10775048,553746;10728809,461466;10682549,369164;10590071,323024;10127618,46140;10127618,46140;10127618,46140;9896402,46140;92499,5675970;0,5906713;0,5906713;0,5906713;0,6322018;0,6506600;0,6645042;92499,6737343;184977,6783484;647430,7060368;647430,7060368;878646,7060368;10682549,1430538;10775048,1199794" o:connectangles="0,0,0,0,0,0,0,0,0,0,0,0,0,0,0,0,0,0,0,0,0,0,0,0,0,0"/>
                        </v:shape>
                      </v:group>
                      <w10:wrap anchorx="page" anchory="page"/>
                      <w10:anchorlock/>
                    </v:group>
                  </w:pict>
                </mc:Fallback>
              </mc:AlternateContent>
            </w:r>
            <w:r w:rsidR="00B46B69" w:rsidRPr="00585C0D">
              <w:t>CONTACT US</w:t>
            </w:r>
          </w:p>
          <w:p w:rsidR="0096435F" w:rsidRPr="00585C0D" w:rsidRDefault="0096435F" w:rsidP="0096435F">
            <w:pPr>
              <w:pStyle w:val="BackCoverContactDetailsWhite"/>
            </w:pPr>
            <w:r w:rsidRPr="00585C0D">
              <w:rPr>
                <w:rStyle w:val="BackCoverContactBold"/>
              </w:rPr>
              <w:t>t</w:t>
            </w:r>
            <w:r w:rsidRPr="00585C0D">
              <w:t xml:space="preserve"> </w:t>
            </w:r>
            <w:r w:rsidRPr="00585C0D">
              <w:tab/>
              <w:t>1300 363 400</w:t>
            </w:r>
          </w:p>
          <w:p w:rsidR="0096435F" w:rsidRPr="00585C0D" w:rsidRDefault="0096435F" w:rsidP="0096435F">
            <w:pPr>
              <w:pStyle w:val="BackCoverContactDetailsWhite"/>
            </w:pPr>
            <w:r w:rsidRPr="00585C0D">
              <w:tab/>
              <w:t>+61 3 9545 2176</w:t>
            </w:r>
          </w:p>
          <w:p w:rsidR="0096435F" w:rsidRPr="00585C0D" w:rsidRDefault="0096435F" w:rsidP="0096435F">
            <w:pPr>
              <w:pStyle w:val="BackCoverContactDetailsWhite"/>
            </w:pPr>
            <w:r w:rsidRPr="00585C0D">
              <w:rPr>
                <w:rStyle w:val="BackCoverContactBold"/>
              </w:rPr>
              <w:t>e</w:t>
            </w:r>
            <w:r w:rsidRPr="00585C0D">
              <w:t xml:space="preserve"> </w:t>
            </w:r>
            <w:r w:rsidRPr="00585C0D">
              <w:tab/>
            </w:r>
            <w:r>
              <w:t>csiro</w:t>
            </w:r>
            <w:r w:rsidRPr="00585C0D">
              <w:t>enquiries@csiro.au</w:t>
            </w:r>
          </w:p>
          <w:p w:rsidR="0096435F" w:rsidRDefault="0096435F" w:rsidP="0096435F">
            <w:pPr>
              <w:pStyle w:val="BackCoverContactDetailsWhite"/>
            </w:pPr>
            <w:r w:rsidRPr="00585C0D">
              <w:rPr>
                <w:rStyle w:val="BackCoverContactBold"/>
              </w:rPr>
              <w:t>w</w:t>
            </w:r>
            <w:r w:rsidRPr="00585C0D">
              <w:t xml:space="preserve"> </w:t>
            </w:r>
            <w:r w:rsidRPr="00585C0D">
              <w:tab/>
              <w:t>www.</w:t>
            </w:r>
            <w:r>
              <w:t>data61.</w:t>
            </w:r>
            <w:r w:rsidRPr="00585C0D">
              <w:t>csiro.au</w:t>
            </w:r>
          </w:p>
          <w:p w:rsidR="00257992" w:rsidRPr="00585C0D" w:rsidRDefault="00257992" w:rsidP="00257992">
            <w:pPr>
              <w:pStyle w:val="BackCoverContactHeading"/>
            </w:pPr>
            <w:r w:rsidRPr="002B3078">
              <w:t>we do the extraordinary every day</w:t>
            </w:r>
          </w:p>
          <w:p w:rsidR="00257992" w:rsidRDefault="00257992" w:rsidP="00257992">
            <w:pPr>
              <w:pStyle w:val="BackCoverContactDetailsWhite"/>
            </w:pPr>
            <w:r>
              <w:t xml:space="preserve">We innovate for tomorrow and help improve today – for our customers, </w:t>
            </w:r>
            <w:r>
              <w:br/>
              <w:t xml:space="preserve">all Australians and the world. </w:t>
            </w:r>
          </w:p>
          <w:p w:rsidR="00257992" w:rsidRDefault="00257992" w:rsidP="00257992">
            <w:pPr>
              <w:pStyle w:val="BackCoverContactDetailsWhite"/>
              <w:spacing w:before="60"/>
            </w:pPr>
            <w:r>
              <w:t>WE IMAGINE</w:t>
            </w:r>
            <w:r>
              <w:br/>
              <w:t>WE COLLABORATE</w:t>
            </w:r>
            <w:r>
              <w:br/>
              <w:t>WE INNOVATE</w:t>
            </w:r>
          </w:p>
          <w:p w:rsidR="00B46B69" w:rsidRPr="00585C0D" w:rsidRDefault="00B46B69" w:rsidP="0096435F">
            <w:pPr>
              <w:pStyle w:val="BackCoverContactDetailsWhite"/>
            </w:pPr>
          </w:p>
        </w:tc>
        <w:tc>
          <w:tcPr>
            <w:tcW w:w="457" w:type="dxa"/>
          </w:tcPr>
          <w:p w:rsidR="00B46B69" w:rsidRPr="00585C0D" w:rsidRDefault="00B46B69" w:rsidP="0024666C">
            <w:pPr>
              <w:pStyle w:val="BackCoverContactHeading"/>
            </w:pPr>
          </w:p>
        </w:tc>
        <w:tc>
          <w:tcPr>
            <w:tcW w:w="4961" w:type="dxa"/>
          </w:tcPr>
          <w:p w:rsidR="00B46B69" w:rsidRPr="00585C0D" w:rsidRDefault="00B46B69" w:rsidP="0024666C">
            <w:pPr>
              <w:pStyle w:val="BackCoverContactHeading"/>
            </w:pPr>
            <w:r w:rsidRPr="00585C0D">
              <w:t>For further information</w:t>
            </w:r>
          </w:p>
          <w:p w:rsidR="0096435F" w:rsidRPr="00585C0D" w:rsidRDefault="00210A65" w:rsidP="00050903">
            <w:pPr>
              <w:pStyle w:val="BackCoverContactDetailsWhite"/>
            </w:pPr>
            <w:r>
              <w:t>Ulrich Engelke</w:t>
            </w:r>
            <w:r>
              <w:br/>
              <w:t>Senior Research Scientist</w:t>
            </w:r>
          </w:p>
          <w:p w:rsidR="0096435F" w:rsidRPr="00C239EA" w:rsidRDefault="0096435F" w:rsidP="00050903">
            <w:pPr>
              <w:pStyle w:val="BackCoverContactDetailsWhite"/>
              <w:rPr>
                <w:lang w:val="de-DE"/>
              </w:rPr>
            </w:pPr>
            <w:r w:rsidRPr="00C239EA">
              <w:rPr>
                <w:rStyle w:val="BackCoverContactBold"/>
                <w:lang w:val="de-DE"/>
              </w:rPr>
              <w:t>e</w:t>
            </w:r>
            <w:r w:rsidRPr="00C239EA">
              <w:rPr>
                <w:lang w:val="de-DE"/>
              </w:rPr>
              <w:t xml:space="preserve"> </w:t>
            </w:r>
            <w:r w:rsidRPr="00C239EA">
              <w:rPr>
                <w:lang w:val="de-DE"/>
              </w:rPr>
              <w:tab/>
            </w:r>
            <w:r w:rsidR="00210A65" w:rsidRPr="00C239EA">
              <w:rPr>
                <w:lang w:val="de-DE"/>
              </w:rPr>
              <w:t>Ulrich</w:t>
            </w:r>
            <w:r w:rsidRPr="00C239EA">
              <w:rPr>
                <w:lang w:val="de-DE"/>
              </w:rPr>
              <w:t>.</w:t>
            </w:r>
            <w:r w:rsidR="00210A65" w:rsidRPr="00C239EA">
              <w:rPr>
                <w:lang w:val="de-DE"/>
              </w:rPr>
              <w:t>Engelke</w:t>
            </w:r>
            <w:r w:rsidRPr="00C239EA">
              <w:rPr>
                <w:lang w:val="de-DE"/>
              </w:rPr>
              <w:t>@</w:t>
            </w:r>
            <w:r w:rsidR="00210A65" w:rsidRPr="00C239EA">
              <w:rPr>
                <w:lang w:val="de-DE"/>
              </w:rPr>
              <w:t>csiro</w:t>
            </w:r>
            <w:r w:rsidRPr="00C239EA">
              <w:rPr>
                <w:lang w:val="de-DE"/>
              </w:rPr>
              <w:t>.au</w:t>
            </w:r>
          </w:p>
          <w:p w:rsidR="00B46B69" w:rsidRPr="00C239EA" w:rsidRDefault="0096435F" w:rsidP="00050903">
            <w:pPr>
              <w:pStyle w:val="BackCoverContactDetailsWhite"/>
              <w:rPr>
                <w:lang w:val="de-DE"/>
              </w:rPr>
            </w:pPr>
            <w:r w:rsidRPr="00C239EA">
              <w:rPr>
                <w:rStyle w:val="BackCoverContactBold"/>
                <w:lang w:val="de-DE"/>
              </w:rPr>
              <w:t>w</w:t>
            </w:r>
            <w:r w:rsidRPr="00C239EA">
              <w:rPr>
                <w:lang w:val="de-DE"/>
              </w:rPr>
              <w:t xml:space="preserve"> </w:t>
            </w:r>
            <w:r w:rsidRPr="00C239EA">
              <w:rPr>
                <w:lang w:val="de-DE"/>
              </w:rPr>
              <w:tab/>
              <w:t xml:space="preserve">www.data61.csiro.au </w:t>
            </w:r>
          </w:p>
          <w:p w:rsidR="0096435F" w:rsidRPr="00C239EA" w:rsidRDefault="0096435F" w:rsidP="00050903">
            <w:pPr>
              <w:pStyle w:val="BackCoverContactDetailsWhite"/>
              <w:rPr>
                <w:lang w:val="de-DE"/>
              </w:rPr>
            </w:pPr>
          </w:p>
          <w:p w:rsidR="0096435F" w:rsidRPr="00C239EA" w:rsidRDefault="00210A65" w:rsidP="00050903">
            <w:pPr>
              <w:pStyle w:val="BackCoverContactDetailsWhite"/>
              <w:rPr>
                <w:lang w:val="de-DE"/>
              </w:rPr>
            </w:pPr>
            <w:r w:rsidRPr="00C239EA">
              <w:rPr>
                <w:lang w:val="de-DE"/>
              </w:rPr>
              <w:t>Jens Klump</w:t>
            </w:r>
            <w:r w:rsidRPr="00C239EA">
              <w:rPr>
                <w:lang w:val="de-DE"/>
              </w:rPr>
              <w:br/>
              <w:t>Team Leader CSIRO</w:t>
            </w:r>
          </w:p>
          <w:p w:rsidR="0096435F" w:rsidRPr="00C239EA" w:rsidRDefault="0096435F" w:rsidP="00050903">
            <w:pPr>
              <w:pStyle w:val="BackCoverContactDetailsWhite"/>
              <w:rPr>
                <w:lang w:val="de-DE"/>
              </w:rPr>
            </w:pPr>
            <w:r w:rsidRPr="00C239EA">
              <w:rPr>
                <w:rStyle w:val="BackCoverContactBold"/>
                <w:lang w:val="de-DE"/>
              </w:rPr>
              <w:t>e</w:t>
            </w:r>
            <w:r w:rsidRPr="00C239EA">
              <w:rPr>
                <w:lang w:val="de-DE"/>
              </w:rPr>
              <w:t xml:space="preserve"> </w:t>
            </w:r>
            <w:r w:rsidRPr="00C239EA">
              <w:rPr>
                <w:lang w:val="de-DE"/>
              </w:rPr>
              <w:tab/>
            </w:r>
            <w:r w:rsidR="00210A65" w:rsidRPr="00C239EA">
              <w:rPr>
                <w:lang w:val="de-DE"/>
              </w:rPr>
              <w:t>Jens</w:t>
            </w:r>
            <w:r w:rsidRPr="00C239EA">
              <w:rPr>
                <w:lang w:val="de-DE"/>
              </w:rPr>
              <w:t>.</w:t>
            </w:r>
            <w:r w:rsidR="00210A65" w:rsidRPr="00C239EA">
              <w:rPr>
                <w:lang w:val="de-DE"/>
              </w:rPr>
              <w:t>Klump</w:t>
            </w:r>
            <w:r w:rsidRPr="00C239EA">
              <w:rPr>
                <w:lang w:val="de-DE"/>
              </w:rPr>
              <w:t>@</w:t>
            </w:r>
            <w:r w:rsidR="00210A65" w:rsidRPr="00C239EA">
              <w:rPr>
                <w:lang w:val="de-DE"/>
              </w:rPr>
              <w:t>csiro</w:t>
            </w:r>
            <w:r w:rsidRPr="00C239EA">
              <w:rPr>
                <w:lang w:val="de-DE"/>
              </w:rPr>
              <w:t>.au</w:t>
            </w:r>
          </w:p>
          <w:p w:rsidR="0096435F" w:rsidRDefault="0096435F" w:rsidP="00050903">
            <w:pPr>
              <w:pStyle w:val="BackCoverContactDetailsWhite"/>
            </w:pPr>
            <w:r w:rsidRPr="00585C0D">
              <w:rPr>
                <w:rStyle w:val="BackCoverContactBold"/>
              </w:rPr>
              <w:t>w</w:t>
            </w:r>
            <w:r>
              <w:t xml:space="preserve"> </w:t>
            </w:r>
            <w:r>
              <w:tab/>
            </w:r>
            <w:r w:rsidR="0070276C" w:rsidRPr="0070276C">
              <w:t>www.csiro.au/en/Research/MRF</w:t>
            </w:r>
          </w:p>
          <w:p w:rsidR="00050903" w:rsidRDefault="00050903" w:rsidP="00050903">
            <w:pPr>
              <w:pStyle w:val="BackCoverContactDetailsWhite"/>
            </w:pPr>
          </w:p>
          <w:p w:rsidR="00050903" w:rsidRPr="00585C0D" w:rsidRDefault="00210A65" w:rsidP="00050903">
            <w:pPr>
              <w:pStyle w:val="BackCoverContactDetailsWhite"/>
            </w:pPr>
            <w:r>
              <w:t>Casey Rogers</w:t>
            </w:r>
            <w:r>
              <w:br/>
              <w:t>Summer Vacation Student</w:t>
            </w:r>
          </w:p>
          <w:p w:rsidR="00050903" w:rsidRPr="00C239EA" w:rsidRDefault="00050903" w:rsidP="00050903">
            <w:pPr>
              <w:pStyle w:val="BackCoverContactDetailsWhite"/>
              <w:rPr>
                <w:lang w:val="de-DE"/>
              </w:rPr>
            </w:pPr>
            <w:r w:rsidRPr="00C239EA">
              <w:rPr>
                <w:rStyle w:val="BackCoverContactBold"/>
                <w:lang w:val="de-DE"/>
              </w:rPr>
              <w:t>e</w:t>
            </w:r>
            <w:r w:rsidRPr="00C239EA">
              <w:rPr>
                <w:lang w:val="de-DE"/>
              </w:rPr>
              <w:t xml:space="preserve"> </w:t>
            </w:r>
            <w:r w:rsidRPr="00C239EA">
              <w:rPr>
                <w:lang w:val="de-DE"/>
              </w:rPr>
              <w:tab/>
            </w:r>
            <w:r w:rsidR="00210A65" w:rsidRPr="00C239EA">
              <w:rPr>
                <w:lang w:val="de-DE"/>
              </w:rPr>
              <w:t>Casey</w:t>
            </w:r>
            <w:r w:rsidRPr="00C239EA">
              <w:rPr>
                <w:lang w:val="de-DE"/>
              </w:rPr>
              <w:t>.</w:t>
            </w:r>
            <w:r w:rsidR="00210A65" w:rsidRPr="00C239EA">
              <w:rPr>
                <w:lang w:val="de-DE"/>
              </w:rPr>
              <w:t>Rogers</w:t>
            </w:r>
            <w:r w:rsidRPr="00C239EA">
              <w:rPr>
                <w:lang w:val="de-DE"/>
              </w:rPr>
              <w:t>@</w:t>
            </w:r>
            <w:r w:rsidR="00210A65" w:rsidRPr="00C239EA">
              <w:rPr>
                <w:lang w:val="de-DE"/>
              </w:rPr>
              <w:t>csiro</w:t>
            </w:r>
            <w:r w:rsidRPr="00C239EA">
              <w:rPr>
                <w:lang w:val="de-DE"/>
              </w:rPr>
              <w:t>.au</w:t>
            </w:r>
          </w:p>
        </w:tc>
      </w:tr>
      <w:tr w:rsidR="00210A65" w:rsidRPr="00C239EA" w:rsidTr="0024666C">
        <w:tc>
          <w:tcPr>
            <w:tcW w:w="3337" w:type="dxa"/>
          </w:tcPr>
          <w:p w:rsidR="00210A65" w:rsidRPr="00C239EA" w:rsidRDefault="00210A65" w:rsidP="0024666C">
            <w:pPr>
              <w:pStyle w:val="BackCoverContactHeading"/>
              <w:rPr>
                <w:noProof/>
                <w:lang w:val="de-DE"/>
              </w:rPr>
            </w:pPr>
          </w:p>
        </w:tc>
        <w:tc>
          <w:tcPr>
            <w:tcW w:w="457" w:type="dxa"/>
          </w:tcPr>
          <w:p w:rsidR="00210A65" w:rsidRPr="00C239EA" w:rsidRDefault="00210A65" w:rsidP="0024666C">
            <w:pPr>
              <w:pStyle w:val="BackCoverContactHeading"/>
              <w:rPr>
                <w:lang w:val="de-DE"/>
              </w:rPr>
            </w:pPr>
          </w:p>
        </w:tc>
        <w:tc>
          <w:tcPr>
            <w:tcW w:w="4961" w:type="dxa"/>
          </w:tcPr>
          <w:p w:rsidR="00210A65" w:rsidRPr="00C239EA" w:rsidRDefault="00210A65" w:rsidP="0024666C">
            <w:pPr>
              <w:pStyle w:val="BackCoverContactHeading"/>
              <w:rPr>
                <w:lang w:val="de-DE"/>
              </w:rPr>
            </w:pPr>
          </w:p>
        </w:tc>
      </w:tr>
    </w:tbl>
    <w:p w:rsidR="00A14107" w:rsidRPr="00C239EA" w:rsidRDefault="00A14107" w:rsidP="006C3DCD">
      <w:pPr>
        <w:pStyle w:val="BodyText"/>
        <w:rPr>
          <w:sz w:val="18"/>
          <w:lang w:val="de-DE"/>
        </w:rPr>
      </w:pPr>
    </w:p>
    <w:sectPr w:rsidR="00A14107" w:rsidRPr="00C239EA" w:rsidSect="0008281F">
      <w:footerReference w:type="even" r:id="rId40"/>
      <w:footerReference w:type="default" r:id="rId41"/>
      <w:type w:val="continuous"/>
      <w:pgSz w:w="11906" w:h="16838" w:code="9"/>
      <w:pgMar w:top="1134" w:right="1134" w:bottom="1134" w:left="1134" w:header="510" w:footer="624" w:gutter="0"/>
      <w:cols w:space="85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72D" w:rsidRDefault="00B5772D" w:rsidP="009964E7">
      <w:r>
        <w:separator/>
      </w:r>
    </w:p>
    <w:p w:rsidR="00B5772D" w:rsidRDefault="00B5772D"/>
  </w:endnote>
  <w:endnote w:type="continuationSeparator" w:id="0">
    <w:p w:rsidR="00B5772D" w:rsidRDefault="00B5772D" w:rsidP="009964E7">
      <w:r>
        <w:continuationSeparator/>
      </w:r>
    </w:p>
    <w:p w:rsidR="00B5772D" w:rsidRDefault="00B577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eijoa Medium">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F4A" w:rsidRDefault="00F27F4A" w:rsidP="00AE0D97">
    <w:pPr>
      <w:pStyle w:val="Footer"/>
      <w:tabs>
        <w:tab w:val="clear" w:pos="4513"/>
        <w:tab w:val="clear" w:pos="9026"/>
      </w:tabs>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w:t>
    </w:r>
    <w:proofErr w:type="gramStart"/>
    <w:r>
      <w:rPr>
        <w:rStyle w:val="PageNumber"/>
      </w:rPr>
      <w:t xml:space="preserve">|  </w:t>
    </w:r>
    <w:proofErr w:type="gramEnd"/>
    <w:r w:rsidR="0023237E">
      <w:rPr>
        <w:noProof/>
      </w:rPr>
      <w:fldChar w:fldCharType="begin"/>
    </w:r>
    <w:r w:rsidR="0023237E">
      <w:rPr>
        <w:noProof/>
      </w:rPr>
      <w:instrText xml:space="preserve"> STYLEREF  CoverTitle </w:instrText>
    </w:r>
    <w:r w:rsidR="0023237E">
      <w:rPr>
        <w:noProof/>
      </w:rPr>
      <w:fldChar w:fldCharType="separate"/>
    </w:r>
    <w:r>
      <w:rPr>
        <w:noProof/>
      </w:rPr>
      <w:t>[Insert report title (font size can be reduced if required)]</w:t>
    </w:r>
    <w:r w:rsidR="0023237E">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F4A" w:rsidRDefault="00F27F4A" w:rsidP="00AE0D97">
    <w:pPr>
      <w:pStyle w:val="Footer"/>
      <w:tabs>
        <w:tab w:val="clear" w:pos="4513"/>
        <w:tab w:val="clear" w:pos="9026"/>
      </w:tabs>
      <w:jc w:val="right"/>
    </w:pPr>
    <w:r>
      <w:rPr>
        <w:noProof/>
      </w:rPr>
      <w:fldChar w:fldCharType="begin"/>
    </w:r>
    <w:r>
      <w:rPr>
        <w:noProof/>
      </w:rPr>
      <w:instrText xml:space="preserve"> STYLEREF  CoverTitle </w:instrText>
    </w:r>
    <w:r>
      <w:rPr>
        <w:noProof/>
      </w:rPr>
      <w:fldChar w:fldCharType="separate"/>
    </w:r>
    <w:r w:rsidR="00584E37">
      <w:rPr>
        <w:noProof/>
      </w:rPr>
      <w:t>HypAR - Hyperspectral imaging using Augmented Reality</w:t>
    </w:r>
    <w:r>
      <w:rPr>
        <w:noProof/>
      </w:rPr>
      <w:fldChar w:fldCharType="end"/>
    </w:r>
    <w:r>
      <w:t xml:space="preserve">  | </w:t>
    </w:r>
    <w:r>
      <w:fldChar w:fldCharType="begin"/>
    </w:r>
    <w:r>
      <w:instrText xml:space="preserve"> PAGE   \* MERGEFORMAT </w:instrText>
    </w:r>
    <w:r>
      <w:fldChar w:fldCharType="separate"/>
    </w:r>
    <w:r w:rsidR="00584E37">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72D" w:rsidRDefault="00B5772D" w:rsidP="009964E7">
      <w:r>
        <w:separator/>
      </w:r>
    </w:p>
    <w:p w:rsidR="00B5772D" w:rsidRDefault="00B5772D"/>
  </w:footnote>
  <w:footnote w:type="continuationSeparator" w:id="0">
    <w:p w:rsidR="00B5772D" w:rsidRDefault="00B5772D" w:rsidP="009964E7">
      <w:r>
        <w:continuationSeparator/>
      </w:r>
    </w:p>
    <w:p w:rsidR="00B5772D" w:rsidRDefault="00B5772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C3EF2D2"/>
    <w:lvl w:ilvl="0">
      <w:start w:val="1"/>
      <w:numFmt w:val="lowerLetter"/>
      <w:pStyle w:val="ListNumber2"/>
      <w:lvlText w:val="%1."/>
      <w:lvlJc w:val="left"/>
      <w:pPr>
        <w:ind w:left="643" w:hanging="360"/>
      </w:pPr>
    </w:lvl>
  </w:abstractNum>
  <w:abstractNum w:abstractNumId="1" w15:restartNumberingAfterBreak="0">
    <w:nsid w:val="FFFFFF80"/>
    <w:multiLevelType w:val="singleLevel"/>
    <w:tmpl w:val="B442ECCC"/>
    <w:lvl w:ilvl="0">
      <w:start w:val="1"/>
      <w:numFmt w:val="bullet"/>
      <w:pStyle w:val="ListNumber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B77C9CB0"/>
    <w:lvl w:ilvl="0">
      <w:start w:val="1"/>
      <w:numFmt w:val="bullet"/>
      <w:pStyle w:val="ListNumber4"/>
      <w:lvlText w:val=""/>
      <w:lvlJc w:val="left"/>
      <w:pPr>
        <w:tabs>
          <w:tab w:val="num" w:pos="1209"/>
        </w:tabs>
        <w:ind w:left="1209" w:hanging="360"/>
      </w:pPr>
      <w:rPr>
        <w:rFonts w:ascii="Symbol" w:hAnsi="Symbol" w:hint="default"/>
      </w:rPr>
    </w:lvl>
  </w:abstractNum>
  <w:abstractNum w:abstractNumId="3" w15:restartNumberingAfterBreak="0">
    <w:nsid w:val="FFFFFF83"/>
    <w:multiLevelType w:val="singleLevel"/>
    <w:tmpl w:val="2716FB9A"/>
    <w:lvl w:ilvl="0">
      <w:start w:val="1"/>
      <w:numFmt w:val="bullet"/>
      <w:pStyle w:val="ListBullet5"/>
      <w:lvlText w:val="–"/>
      <w:lvlJc w:val="left"/>
      <w:pPr>
        <w:ind w:left="360" w:hanging="360"/>
      </w:pPr>
      <w:rPr>
        <w:rFonts w:ascii="Feijoa Medium" w:hAnsi="Feijoa Medium" w:hint="default"/>
      </w:rPr>
    </w:lvl>
  </w:abstractNum>
  <w:abstractNum w:abstractNumId="4" w15:restartNumberingAfterBreak="0">
    <w:nsid w:val="FFFFFF88"/>
    <w:multiLevelType w:val="singleLevel"/>
    <w:tmpl w:val="87D43BCA"/>
    <w:lvl w:ilvl="0">
      <w:start w:val="1"/>
      <w:numFmt w:val="decimal"/>
      <w:pStyle w:val="ListBullet4"/>
      <w:lvlText w:val="%1."/>
      <w:lvlJc w:val="left"/>
      <w:pPr>
        <w:ind w:left="360" w:hanging="360"/>
      </w:pPr>
      <w:rPr>
        <w:rFonts w:cs="Times New Roman"/>
      </w:rPr>
    </w:lvl>
  </w:abstractNum>
  <w:abstractNum w:abstractNumId="5" w15:restartNumberingAfterBreak="0">
    <w:nsid w:val="0E1F61CC"/>
    <w:multiLevelType w:val="hybridMultilevel"/>
    <w:tmpl w:val="B5D4205E"/>
    <w:lvl w:ilvl="0" w:tplc="BBD8D8A4">
      <w:start w:val="1"/>
      <w:numFmt w:val="decimal"/>
      <w:lvlText w:val="%1."/>
      <w:lvlJc w:val="left"/>
      <w:pPr>
        <w:ind w:left="720" w:hanging="360"/>
      </w:pPr>
      <w:rPr>
        <w:rFonts w:ascii="Arial" w:eastAsia="Calibri" w:hAnsi="Arial" w:cs="Aria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5C71666"/>
    <w:multiLevelType w:val="hybridMultilevel"/>
    <w:tmpl w:val="74B02026"/>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7" w15:restartNumberingAfterBreak="0">
    <w:nsid w:val="2064646D"/>
    <w:multiLevelType w:val="multilevel"/>
    <w:tmpl w:val="08D0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0"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2E552011"/>
    <w:multiLevelType w:val="multilevel"/>
    <w:tmpl w:val="C09E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54F17"/>
    <w:multiLevelType w:val="hybridMultilevel"/>
    <w:tmpl w:val="B65A2DB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35280D6B"/>
    <w:multiLevelType w:val="hybridMultilevel"/>
    <w:tmpl w:val="E2E64AE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5B9497D"/>
    <w:multiLevelType w:val="multilevel"/>
    <w:tmpl w:val="108E6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614C6"/>
    <w:multiLevelType w:val="multilevel"/>
    <w:tmpl w:val="0C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6"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17" w15:restartNumberingAfterBreak="0">
    <w:nsid w:val="59444BE6"/>
    <w:multiLevelType w:val="multilevel"/>
    <w:tmpl w:val="21F87840"/>
    <w:lvl w:ilvl="0">
      <w:start w:val="1"/>
      <w:numFmt w:val="decimal"/>
      <w:pStyle w:val="Heading1"/>
      <w:lvlText w:val="%1"/>
      <w:lvlJc w:val="left"/>
      <w:pPr>
        <w:ind w:left="432" w:hanging="432"/>
      </w:pPr>
      <w:rPr>
        <w:rFonts w:cs="Times New Roman" w:hint="default"/>
        <w:color w:val="30B787" w:themeColor="accent1"/>
      </w:rPr>
    </w:lvl>
    <w:lvl w:ilvl="1">
      <w:start w:val="1"/>
      <w:numFmt w:val="decimal"/>
      <w:pStyle w:val="Heading2"/>
      <w:lvlText w:val="%1.%2"/>
      <w:lvlJc w:val="left"/>
      <w:pPr>
        <w:ind w:left="576" w:hanging="576"/>
      </w:pPr>
      <w:rPr>
        <w:rFonts w:cs="Times New Roman" w:hint="default"/>
        <w:color w:val="30B787" w:themeColor="accent1"/>
      </w:rPr>
    </w:lvl>
    <w:lvl w:ilvl="2">
      <w:start w:val="1"/>
      <w:numFmt w:val="decimal"/>
      <w:pStyle w:val="Heading3"/>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8"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19" w15:restartNumberingAfterBreak="0">
    <w:nsid w:val="5CEC013F"/>
    <w:multiLevelType w:val="hybridMultilevel"/>
    <w:tmpl w:val="08527DD8"/>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0"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F4C27FB"/>
    <w:multiLevelType w:val="multilevel"/>
    <w:tmpl w:val="0C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2" w15:restartNumberingAfterBreak="0">
    <w:nsid w:val="66063429"/>
    <w:multiLevelType w:val="multilevel"/>
    <w:tmpl w:val="FCBECBAC"/>
    <w:lvl w:ilvl="0">
      <w:start w:val="1"/>
      <w:numFmt w:val="upperLetter"/>
      <w:pStyle w:val="AppendixHeading1base"/>
      <w:lvlText w:val="Appendix %1 "/>
      <w:lvlJc w:val="left"/>
      <w:pPr>
        <w:ind w:left="0" w:firstLine="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AppendixHeading2"/>
      <w:lvlText w:val="%1.%2"/>
      <w:lvlJc w:val="left"/>
      <w:pPr>
        <w:ind w:left="0" w:firstLine="0"/>
      </w:pPr>
      <w:rPr>
        <w:rFonts w:hint="default"/>
      </w:rPr>
    </w:lvl>
    <w:lvl w:ilvl="2">
      <w:start w:val="1"/>
      <w:numFmt w:val="decimal"/>
      <w:pStyle w:val="AppendixHeading3"/>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3" w15:restartNumberingAfterBreak="0">
    <w:nsid w:val="662F70D0"/>
    <w:multiLevelType w:val="hybridMultilevel"/>
    <w:tmpl w:val="66240596"/>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4" w15:restartNumberingAfterBreak="0">
    <w:nsid w:val="66871FFF"/>
    <w:multiLevelType w:val="hybridMultilevel"/>
    <w:tmpl w:val="B5D4205E"/>
    <w:lvl w:ilvl="0" w:tplc="BBD8D8A4">
      <w:start w:val="1"/>
      <w:numFmt w:val="decimal"/>
      <w:lvlText w:val="%1."/>
      <w:lvlJc w:val="left"/>
      <w:pPr>
        <w:ind w:left="720" w:hanging="360"/>
      </w:pPr>
      <w:rPr>
        <w:rFonts w:ascii="Arial" w:eastAsia="Calibri" w:hAnsi="Arial" w:cs="Aria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85844E7"/>
    <w:multiLevelType w:val="hybridMultilevel"/>
    <w:tmpl w:val="397EFD0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6" w15:restartNumberingAfterBreak="0">
    <w:nsid w:val="6CD446A9"/>
    <w:multiLevelType w:val="hybridMultilevel"/>
    <w:tmpl w:val="B5D4205E"/>
    <w:lvl w:ilvl="0" w:tplc="BBD8D8A4">
      <w:start w:val="1"/>
      <w:numFmt w:val="decimal"/>
      <w:lvlText w:val="%1."/>
      <w:lvlJc w:val="left"/>
      <w:pPr>
        <w:ind w:left="720" w:hanging="360"/>
      </w:pPr>
      <w:rPr>
        <w:rFonts w:ascii="Arial" w:eastAsia="Calibri" w:hAnsi="Arial" w:cs="Aria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8" w15:restartNumberingAfterBreak="0">
    <w:nsid w:val="7A7654F1"/>
    <w:multiLevelType w:val="hybridMultilevel"/>
    <w:tmpl w:val="3C1C63FC"/>
    <w:lvl w:ilvl="0" w:tplc="B70E2BCA">
      <w:numFmt w:val="bullet"/>
      <w:lvlText w:val="-"/>
      <w:lvlJc w:val="left"/>
      <w:pPr>
        <w:ind w:left="720" w:hanging="360"/>
      </w:pPr>
      <w:rPr>
        <w:rFonts w:ascii="Calibri" w:eastAsia="Calibri" w:hAnsi="Calibri"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6"/>
  </w:num>
  <w:num w:numId="6">
    <w:abstractNumId w:val="9"/>
  </w:num>
  <w:num w:numId="7">
    <w:abstractNumId w:val="9"/>
  </w:num>
  <w:num w:numId="8">
    <w:abstractNumId w:val="8"/>
  </w:num>
  <w:num w:numId="9">
    <w:abstractNumId w:val="18"/>
  </w:num>
  <w:num w:numId="10">
    <w:abstractNumId w:val="15"/>
  </w:num>
  <w:num w:numId="11">
    <w:abstractNumId w:val="10"/>
  </w:num>
  <w:num w:numId="12">
    <w:abstractNumId w:val="21"/>
  </w:num>
  <w:num w:numId="13">
    <w:abstractNumId w:val="0"/>
  </w:num>
  <w:num w:numId="14">
    <w:abstractNumId w:val="17"/>
  </w:num>
  <w:num w:numId="15">
    <w:abstractNumId w:val="22"/>
  </w:num>
  <w:num w:numId="16">
    <w:abstractNumId w:val="27"/>
  </w:num>
  <w:num w:numId="17">
    <w:abstractNumId w:val="20"/>
  </w:num>
  <w:num w:numId="18">
    <w:abstractNumId w:val="14"/>
  </w:num>
  <w:num w:numId="19">
    <w:abstractNumId w:val="23"/>
  </w:num>
  <w:num w:numId="20">
    <w:abstractNumId w:val="25"/>
  </w:num>
  <w:num w:numId="21">
    <w:abstractNumId w:val="12"/>
  </w:num>
  <w:num w:numId="22">
    <w:abstractNumId w:val="6"/>
  </w:num>
  <w:num w:numId="23">
    <w:abstractNumId w:val="11"/>
  </w:num>
  <w:num w:numId="24">
    <w:abstractNumId w:val="7"/>
  </w:num>
  <w:num w:numId="25">
    <w:abstractNumId w:val="19"/>
  </w:num>
  <w:num w:numId="26">
    <w:abstractNumId w:val="26"/>
  </w:num>
  <w:num w:numId="27">
    <w:abstractNumId w:val="24"/>
  </w:num>
  <w:num w:numId="28">
    <w:abstractNumId w:val="5"/>
  </w:num>
  <w:num w:numId="29">
    <w:abstractNumId w:val="28"/>
  </w:num>
  <w:num w:numId="3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10"/>
  <w:displayHorizontalDrawingGridEvery w:val="2"/>
  <w:characterSpacingControl w:val="doNotCompress"/>
  <w:hdrShapeDefaults>
    <o:shapedefaults v:ext="edit" spidmax="2049" style="mso-position-vertical-relative:page;v-text-anchor:bottom" fill="f" fillcolor="white" stroke="f">
      <v:fill color="white" on="f"/>
      <v:stroke on="f"/>
      <v:textbox inset="0,0,0,0"/>
      <o:colormru v:ext="edit" colors="#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Chosen" w:val="Core"/>
    <w:docVar w:name="CoverChosen" w:val="Standard"/>
  </w:docVars>
  <w:rsids>
    <w:rsidRoot w:val="00FA45E3"/>
    <w:rsid w:val="00000A93"/>
    <w:rsid w:val="00000EEA"/>
    <w:rsid w:val="00001864"/>
    <w:rsid w:val="00002AA7"/>
    <w:rsid w:val="000031E1"/>
    <w:rsid w:val="00003970"/>
    <w:rsid w:val="00004960"/>
    <w:rsid w:val="00006239"/>
    <w:rsid w:val="00011FC6"/>
    <w:rsid w:val="000126EB"/>
    <w:rsid w:val="00012B65"/>
    <w:rsid w:val="0001389F"/>
    <w:rsid w:val="00015E82"/>
    <w:rsid w:val="0001775B"/>
    <w:rsid w:val="00022CFC"/>
    <w:rsid w:val="0002402F"/>
    <w:rsid w:val="00024F6E"/>
    <w:rsid w:val="00025C8E"/>
    <w:rsid w:val="00025FD5"/>
    <w:rsid w:val="0002686D"/>
    <w:rsid w:val="0003120D"/>
    <w:rsid w:val="000312EA"/>
    <w:rsid w:val="000316D4"/>
    <w:rsid w:val="00031865"/>
    <w:rsid w:val="0003217B"/>
    <w:rsid w:val="00032C10"/>
    <w:rsid w:val="000331D4"/>
    <w:rsid w:val="0003741C"/>
    <w:rsid w:val="00042A1A"/>
    <w:rsid w:val="00043428"/>
    <w:rsid w:val="00043876"/>
    <w:rsid w:val="000443E1"/>
    <w:rsid w:val="00046533"/>
    <w:rsid w:val="0005048B"/>
    <w:rsid w:val="00050903"/>
    <w:rsid w:val="00051219"/>
    <w:rsid w:val="00051456"/>
    <w:rsid w:val="0005226F"/>
    <w:rsid w:val="0005371F"/>
    <w:rsid w:val="00053E83"/>
    <w:rsid w:val="00056FD0"/>
    <w:rsid w:val="00064612"/>
    <w:rsid w:val="000667A4"/>
    <w:rsid w:val="00067B0B"/>
    <w:rsid w:val="00074DFE"/>
    <w:rsid w:val="00075774"/>
    <w:rsid w:val="00075B0B"/>
    <w:rsid w:val="000815C2"/>
    <w:rsid w:val="0008281F"/>
    <w:rsid w:val="00083CBE"/>
    <w:rsid w:val="00083FBD"/>
    <w:rsid w:val="00085DC0"/>
    <w:rsid w:val="00087ADA"/>
    <w:rsid w:val="00093F26"/>
    <w:rsid w:val="000979AD"/>
    <w:rsid w:val="000A6F40"/>
    <w:rsid w:val="000B0A3D"/>
    <w:rsid w:val="000B1470"/>
    <w:rsid w:val="000B3486"/>
    <w:rsid w:val="000B4B0D"/>
    <w:rsid w:val="000C02C0"/>
    <w:rsid w:val="000C05F1"/>
    <w:rsid w:val="000C0940"/>
    <w:rsid w:val="000C0E41"/>
    <w:rsid w:val="000C4051"/>
    <w:rsid w:val="000C4CEA"/>
    <w:rsid w:val="000C5523"/>
    <w:rsid w:val="000C617C"/>
    <w:rsid w:val="000C61C0"/>
    <w:rsid w:val="000C7D15"/>
    <w:rsid w:val="000D0298"/>
    <w:rsid w:val="000D19DE"/>
    <w:rsid w:val="000D436B"/>
    <w:rsid w:val="000D5A18"/>
    <w:rsid w:val="000D6B9E"/>
    <w:rsid w:val="000D6D2F"/>
    <w:rsid w:val="000E1CF3"/>
    <w:rsid w:val="000E2048"/>
    <w:rsid w:val="000E2422"/>
    <w:rsid w:val="000E2FD5"/>
    <w:rsid w:val="000E52A5"/>
    <w:rsid w:val="000E599F"/>
    <w:rsid w:val="000F1EC3"/>
    <w:rsid w:val="000F1FE4"/>
    <w:rsid w:val="00101A2A"/>
    <w:rsid w:val="0010343A"/>
    <w:rsid w:val="00104FBD"/>
    <w:rsid w:val="001067F0"/>
    <w:rsid w:val="001068F9"/>
    <w:rsid w:val="001100D4"/>
    <w:rsid w:val="0011346D"/>
    <w:rsid w:val="0011470B"/>
    <w:rsid w:val="00114B30"/>
    <w:rsid w:val="00115AE0"/>
    <w:rsid w:val="00116C3E"/>
    <w:rsid w:val="00117E59"/>
    <w:rsid w:val="0012201E"/>
    <w:rsid w:val="00123BCC"/>
    <w:rsid w:val="00123FD7"/>
    <w:rsid w:val="001245BA"/>
    <w:rsid w:val="001249CC"/>
    <w:rsid w:val="0013089B"/>
    <w:rsid w:val="00132F76"/>
    <w:rsid w:val="0013384F"/>
    <w:rsid w:val="00134FC3"/>
    <w:rsid w:val="001362D8"/>
    <w:rsid w:val="00136B7F"/>
    <w:rsid w:val="00141D5A"/>
    <w:rsid w:val="001440F4"/>
    <w:rsid w:val="00154168"/>
    <w:rsid w:val="0015605C"/>
    <w:rsid w:val="00157AAE"/>
    <w:rsid w:val="00160B14"/>
    <w:rsid w:val="00161BB6"/>
    <w:rsid w:val="00162387"/>
    <w:rsid w:val="001708B3"/>
    <w:rsid w:val="00171331"/>
    <w:rsid w:val="001732C4"/>
    <w:rsid w:val="00173C4D"/>
    <w:rsid w:val="00174A49"/>
    <w:rsid w:val="00175388"/>
    <w:rsid w:val="00177270"/>
    <w:rsid w:val="001772D6"/>
    <w:rsid w:val="0017758B"/>
    <w:rsid w:val="001853C9"/>
    <w:rsid w:val="00190E0B"/>
    <w:rsid w:val="00192E59"/>
    <w:rsid w:val="00193162"/>
    <w:rsid w:val="00194542"/>
    <w:rsid w:val="00194F15"/>
    <w:rsid w:val="00195301"/>
    <w:rsid w:val="00196146"/>
    <w:rsid w:val="001A1020"/>
    <w:rsid w:val="001A6C9D"/>
    <w:rsid w:val="001B00A0"/>
    <w:rsid w:val="001B23ED"/>
    <w:rsid w:val="001B34DE"/>
    <w:rsid w:val="001B3C5A"/>
    <w:rsid w:val="001B6CB5"/>
    <w:rsid w:val="001B79DA"/>
    <w:rsid w:val="001B7BF3"/>
    <w:rsid w:val="001C07F5"/>
    <w:rsid w:val="001C3137"/>
    <w:rsid w:val="001C376C"/>
    <w:rsid w:val="001C540A"/>
    <w:rsid w:val="001C5CA5"/>
    <w:rsid w:val="001C6336"/>
    <w:rsid w:val="001C663B"/>
    <w:rsid w:val="001D1412"/>
    <w:rsid w:val="001D36DC"/>
    <w:rsid w:val="001D4D59"/>
    <w:rsid w:val="001D713C"/>
    <w:rsid w:val="001E2D97"/>
    <w:rsid w:val="001E30E8"/>
    <w:rsid w:val="001E4C59"/>
    <w:rsid w:val="001E531C"/>
    <w:rsid w:val="0020034E"/>
    <w:rsid w:val="00201C06"/>
    <w:rsid w:val="00207117"/>
    <w:rsid w:val="002101A4"/>
    <w:rsid w:val="002103E5"/>
    <w:rsid w:val="002109F9"/>
    <w:rsid w:val="00210A65"/>
    <w:rsid w:val="00213153"/>
    <w:rsid w:val="002137D2"/>
    <w:rsid w:val="00214440"/>
    <w:rsid w:val="00215132"/>
    <w:rsid w:val="002154A2"/>
    <w:rsid w:val="002156C8"/>
    <w:rsid w:val="00221A8F"/>
    <w:rsid w:val="00221D5A"/>
    <w:rsid w:val="00223A05"/>
    <w:rsid w:val="0022431B"/>
    <w:rsid w:val="002254A0"/>
    <w:rsid w:val="002256CA"/>
    <w:rsid w:val="002274F9"/>
    <w:rsid w:val="00227641"/>
    <w:rsid w:val="0023237E"/>
    <w:rsid w:val="00232B56"/>
    <w:rsid w:val="002418DA"/>
    <w:rsid w:val="00241BAC"/>
    <w:rsid w:val="002421F2"/>
    <w:rsid w:val="0024666C"/>
    <w:rsid w:val="00251361"/>
    <w:rsid w:val="0025177C"/>
    <w:rsid w:val="00251DDE"/>
    <w:rsid w:val="00252CBB"/>
    <w:rsid w:val="0025758C"/>
    <w:rsid w:val="00257992"/>
    <w:rsid w:val="002579B2"/>
    <w:rsid w:val="00260CC9"/>
    <w:rsid w:val="00263A58"/>
    <w:rsid w:val="00267364"/>
    <w:rsid w:val="0026739B"/>
    <w:rsid w:val="00273716"/>
    <w:rsid w:val="00273A31"/>
    <w:rsid w:val="00274483"/>
    <w:rsid w:val="00274DF1"/>
    <w:rsid w:val="00274FEA"/>
    <w:rsid w:val="00276E3E"/>
    <w:rsid w:val="00277240"/>
    <w:rsid w:val="00277610"/>
    <w:rsid w:val="00277A23"/>
    <w:rsid w:val="00280E4B"/>
    <w:rsid w:val="00282B80"/>
    <w:rsid w:val="002852DB"/>
    <w:rsid w:val="00285F27"/>
    <w:rsid w:val="00287FBB"/>
    <w:rsid w:val="0029026E"/>
    <w:rsid w:val="0029371B"/>
    <w:rsid w:val="00293873"/>
    <w:rsid w:val="00293EB0"/>
    <w:rsid w:val="00295D01"/>
    <w:rsid w:val="002A47DB"/>
    <w:rsid w:val="002A5A18"/>
    <w:rsid w:val="002A5D8F"/>
    <w:rsid w:val="002A658F"/>
    <w:rsid w:val="002A67E1"/>
    <w:rsid w:val="002B3E6E"/>
    <w:rsid w:val="002B4524"/>
    <w:rsid w:val="002C54A6"/>
    <w:rsid w:val="002D19CD"/>
    <w:rsid w:val="002D2C2B"/>
    <w:rsid w:val="002D688F"/>
    <w:rsid w:val="002D7DD0"/>
    <w:rsid w:val="002E00BA"/>
    <w:rsid w:val="002E0C1E"/>
    <w:rsid w:val="002E11E5"/>
    <w:rsid w:val="002E3B33"/>
    <w:rsid w:val="002E3BB0"/>
    <w:rsid w:val="002E6619"/>
    <w:rsid w:val="002E7AB1"/>
    <w:rsid w:val="002E7DC9"/>
    <w:rsid w:val="002F0071"/>
    <w:rsid w:val="002F06CC"/>
    <w:rsid w:val="002F2F05"/>
    <w:rsid w:val="002F5550"/>
    <w:rsid w:val="002F6563"/>
    <w:rsid w:val="002F6753"/>
    <w:rsid w:val="002F7A19"/>
    <w:rsid w:val="00301C5C"/>
    <w:rsid w:val="003036A2"/>
    <w:rsid w:val="003053C7"/>
    <w:rsid w:val="003059EB"/>
    <w:rsid w:val="00306A4B"/>
    <w:rsid w:val="00307B3C"/>
    <w:rsid w:val="00310421"/>
    <w:rsid w:val="00310CF7"/>
    <w:rsid w:val="003139EB"/>
    <w:rsid w:val="00313CAE"/>
    <w:rsid w:val="0031605A"/>
    <w:rsid w:val="00320351"/>
    <w:rsid w:val="00322BA1"/>
    <w:rsid w:val="0032796C"/>
    <w:rsid w:val="003315BB"/>
    <w:rsid w:val="00331731"/>
    <w:rsid w:val="00333EED"/>
    <w:rsid w:val="0033551F"/>
    <w:rsid w:val="00340806"/>
    <w:rsid w:val="003418BC"/>
    <w:rsid w:val="00341FFE"/>
    <w:rsid w:val="00342288"/>
    <w:rsid w:val="003425BE"/>
    <w:rsid w:val="003450A8"/>
    <w:rsid w:val="003461B2"/>
    <w:rsid w:val="00355B43"/>
    <w:rsid w:val="00357251"/>
    <w:rsid w:val="003579A8"/>
    <w:rsid w:val="00357F24"/>
    <w:rsid w:val="00361EE2"/>
    <w:rsid w:val="0036319D"/>
    <w:rsid w:val="00374449"/>
    <w:rsid w:val="00375D2B"/>
    <w:rsid w:val="00383ADF"/>
    <w:rsid w:val="00383B30"/>
    <w:rsid w:val="0038407D"/>
    <w:rsid w:val="00387974"/>
    <w:rsid w:val="00390015"/>
    <w:rsid w:val="0039270B"/>
    <w:rsid w:val="00395EF5"/>
    <w:rsid w:val="0039729E"/>
    <w:rsid w:val="003979E7"/>
    <w:rsid w:val="003A0C47"/>
    <w:rsid w:val="003A2F46"/>
    <w:rsid w:val="003A2FF2"/>
    <w:rsid w:val="003A3052"/>
    <w:rsid w:val="003A3919"/>
    <w:rsid w:val="003A476E"/>
    <w:rsid w:val="003A4AF4"/>
    <w:rsid w:val="003A647C"/>
    <w:rsid w:val="003A710E"/>
    <w:rsid w:val="003B1238"/>
    <w:rsid w:val="003B4380"/>
    <w:rsid w:val="003B58A6"/>
    <w:rsid w:val="003C40B6"/>
    <w:rsid w:val="003C4968"/>
    <w:rsid w:val="003D26A3"/>
    <w:rsid w:val="003D31DB"/>
    <w:rsid w:val="003D62C9"/>
    <w:rsid w:val="003D641F"/>
    <w:rsid w:val="003D6565"/>
    <w:rsid w:val="003D778D"/>
    <w:rsid w:val="003E27E2"/>
    <w:rsid w:val="003E3972"/>
    <w:rsid w:val="003F061A"/>
    <w:rsid w:val="003F1806"/>
    <w:rsid w:val="003F1FBD"/>
    <w:rsid w:val="003F2BD4"/>
    <w:rsid w:val="003F5D80"/>
    <w:rsid w:val="003F6EAD"/>
    <w:rsid w:val="0040108B"/>
    <w:rsid w:val="00401C9F"/>
    <w:rsid w:val="004070AA"/>
    <w:rsid w:val="00410CB7"/>
    <w:rsid w:val="00411649"/>
    <w:rsid w:val="00411FA7"/>
    <w:rsid w:val="00412553"/>
    <w:rsid w:val="00412593"/>
    <w:rsid w:val="004134DD"/>
    <w:rsid w:val="0041517D"/>
    <w:rsid w:val="00416DF7"/>
    <w:rsid w:val="00420785"/>
    <w:rsid w:val="00420CC0"/>
    <w:rsid w:val="00424719"/>
    <w:rsid w:val="00425B20"/>
    <w:rsid w:val="00426E97"/>
    <w:rsid w:val="00431AE4"/>
    <w:rsid w:val="004362E3"/>
    <w:rsid w:val="004375A4"/>
    <w:rsid w:val="00440CFE"/>
    <w:rsid w:val="00441D99"/>
    <w:rsid w:val="00444967"/>
    <w:rsid w:val="00444D4A"/>
    <w:rsid w:val="004459B1"/>
    <w:rsid w:val="00450B7D"/>
    <w:rsid w:val="00450C41"/>
    <w:rsid w:val="00455807"/>
    <w:rsid w:val="0045610B"/>
    <w:rsid w:val="00457440"/>
    <w:rsid w:val="0046209B"/>
    <w:rsid w:val="00462182"/>
    <w:rsid w:val="00463ED6"/>
    <w:rsid w:val="00466556"/>
    <w:rsid w:val="004666B7"/>
    <w:rsid w:val="00467438"/>
    <w:rsid w:val="00467EBB"/>
    <w:rsid w:val="004712A8"/>
    <w:rsid w:val="00471DED"/>
    <w:rsid w:val="00475BB5"/>
    <w:rsid w:val="00475EB7"/>
    <w:rsid w:val="004766E5"/>
    <w:rsid w:val="004774C9"/>
    <w:rsid w:val="00477AA5"/>
    <w:rsid w:val="00477E46"/>
    <w:rsid w:val="004826CF"/>
    <w:rsid w:val="00483F64"/>
    <w:rsid w:val="004849F7"/>
    <w:rsid w:val="0048768F"/>
    <w:rsid w:val="00487D3D"/>
    <w:rsid w:val="00491B05"/>
    <w:rsid w:val="00492547"/>
    <w:rsid w:val="00494587"/>
    <w:rsid w:val="00494743"/>
    <w:rsid w:val="00495F1A"/>
    <w:rsid w:val="004961FD"/>
    <w:rsid w:val="004A067D"/>
    <w:rsid w:val="004A4028"/>
    <w:rsid w:val="004A575F"/>
    <w:rsid w:val="004A7FA7"/>
    <w:rsid w:val="004B1330"/>
    <w:rsid w:val="004B2DAA"/>
    <w:rsid w:val="004B5AC9"/>
    <w:rsid w:val="004C08B6"/>
    <w:rsid w:val="004C0D00"/>
    <w:rsid w:val="004C11CE"/>
    <w:rsid w:val="004C14AB"/>
    <w:rsid w:val="004C3462"/>
    <w:rsid w:val="004C5772"/>
    <w:rsid w:val="004D0A90"/>
    <w:rsid w:val="004D139E"/>
    <w:rsid w:val="004D1CE2"/>
    <w:rsid w:val="004D3DB4"/>
    <w:rsid w:val="004D44AC"/>
    <w:rsid w:val="004D5ED7"/>
    <w:rsid w:val="004D7814"/>
    <w:rsid w:val="004D7860"/>
    <w:rsid w:val="004E0012"/>
    <w:rsid w:val="004E1262"/>
    <w:rsid w:val="004E1EE8"/>
    <w:rsid w:val="004E3049"/>
    <w:rsid w:val="004E3D6B"/>
    <w:rsid w:val="004E411B"/>
    <w:rsid w:val="004E5109"/>
    <w:rsid w:val="004E5C69"/>
    <w:rsid w:val="004E60D0"/>
    <w:rsid w:val="004F12A6"/>
    <w:rsid w:val="004F1565"/>
    <w:rsid w:val="004F1878"/>
    <w:rsid w:val="004F2304"/>
    <w:rsid w:val="004F26F8"/>
    <w:rsid w:val="004F287F"/>
    <w:rsid w:val="004F4CC9"/>
    <w:rsid w:val="004F75D8"/>
    <w:rsid w:val="005006DC"/>
    <w:rsid w:val="005025FE"/>
    <w:rsid w:val="00503D1E"/>
    <w:rsid w:val="00504585"/>
    <w:rsid w:val="00506DDE"/>
    <w:rsid w:val="0050728E"/>
    <w:rsid w:val="005136AD"/>
    <w:rsid w:val="005138BA"/>
    <w:rsid w:val="00513923"/>
    <w:rsid w:val="00513CD9"/>
    <w:rsid w:val="00516657"/>
    <w:rsid w:val="00516904"/>
    <w:rsid w:val="00520CB5"/>
    <w:rsid w:val="005210CC"/>
    <w:rsid w:val="005211AF"/>
    <w:rsid w:val="005213E2"/>
    <w:rsid w:val="005276C2"/>
    <w:rsid w:val="005406F8"/>
    <w:rsid w:val="0054169B"/>
    <w:rsid w:val="005417D2"/>
    <w:rsid w:val="005422E4"/>
    <w:rsid w:val="00543721"/>
    <w:rsid w:val="00544161"/>
    <w:rsid w:val="0054436C"/>
    <w:rsid w:val="00545CF8"/>
    <w:rsid w:val="00550E4D"/>
    <w:rsid w:val="00550F69"/>
    <w:rsid w:val="005523C6"/>
    <w:rsid w:val="005535C1"/>
    <w:rsid w:val="005616AE"/>
    <w:rsid w:val="00571AAC"/>
    <w:rsid w:val="00571ADF"/>
    <w:rsid w:val="00571CEA"/>
    <w:rsid w:val="00571F91"/>
    <w:rsid w:val="0057516A"/>
    <w:rsid w:val="00575E75"/>
    <w:rsid w:val="00581C8A"/>
    <w:rsid w:val="00584E37"/>
    <w:rsid w:val="00585C0D"/>
    <w:rsid w:val="00585D34"/>
    <w:rsid w:val="005871BD"/>
    <w:rsid w:val="005900A1"/>
    <w:rsid w:val="00590B01"/>
    <w:rsid w:val="00595936"/>
    <w:rsid w:val="005A0224"/>
    <w:rsid w:val="005A0BA6"/>
    <w:rsid w:val="005A1201"/>
    <w:rsid w:val="005A15E8"/>
    <w:rsid w:val="005A35B2"/>
    <w:rsid w:val="005A3671"/>
    <w:rsid w:val="005A3F38"/>
    <w:rsid w:val="005A68C6"/>
    <w:rsid w:val="005A6C20"/>
    <w:rsid w:val="005A6F02"/>
    <w:rsid w:val="005B0BCB"/>
    <w:rsid w:val="005B170A"/>
    <w:rsid w:val="005B2B2E"/>
    <w:rsid w:val="005B337B"/>
    <w:rsid w:val="005B753C"/>
    <w:rsid w:val="005B77B6"/>
    <w:rsid w:val="005C1B4B"/>
    <w:rsid w:val="005C2541"/>
    <w:rsid w:val="005C71E9"/>
    <w:rsid w:val="005D5D01"/>
    <w:rsid w:val="005D72BB"/>
    <w:rsid w:val="005D7700"/>
    <w:rsid w:val="005E5EEE"/>
    <w:rsid w:val="005E7012"/>
    <w:rsid w:val="005E75D9"/>
    <w:rsid w:val="005F0DA6"/>
    <w:rsid w:val="005F1AE1"/>
    <w:rsid w:val="005F32AD"/>
    <w:rsid w:val="005F41CD"/>
    <w:rsid w:val="005F573F"/>
    <w:rsid w:val="005F7154"/>
    <w:rsid w:val="005F7C32"/>
    <w:rsid w:val="00601BED"/>
    <w:rsid w:val="006056CF"/>
    <w:rsid w:val="006065A9"/>
    <w:rsid w:val="0060666F"/>
    <w:rsid w:val="006075B1"/>
    <w:rsid w:val="00607651"/>
    <w:rsid w:val="006076E2"/>
    <w:rsid w:val="006101EB"/>
    <w:rsid w:val="006103AF"/>
    <w:rsid w:val="00610C1D"/>
    <w:rsid w:val="006131D3"/>
    <w:rsid w:val="006137A9"/>
    <w:rsid w:val="00613805"/>
    <w:rsid w:val="00620AB1"/>
    <w:rsid w:val="00620C5C"/>
    <w:rsid w:val="00622516"/>
    <w:rsid w:val="0062568B"/>
    <w:rsid w:val="00625BAE"/>
    <w:rsid w:val="00627195"/>
    <w:rsid w:val="00630E7C"/>
    <w:rsid w:val="0063561B"/>
    <w:rsid w:val="0064042D"/>
    <w:rsid w:val="00641AEC"/>
    <w:rsid w:val="006450DC"/>
    <w:rsid w:val="0064524B"/>
    <w:rsid w:val="006469A4"/>
    <w:rsid w:val="00650A8F"/>
    <w:rsid w:val="00651877"/>
    <w:rsid w:val="00655388"/>
    <w:rsid w:val="00655D42"/>
    <w:rsid w:val="00656199"/>
    <w:rsid w:val="0065745D"/>
    <w:rsid w:val="00664D3A"/>
    <w:rsid w:val="00666893"/>
    <w:rsid w:val="00666B96"/>
    <w:rsid w:val="00666F78"/>
    <w:rsid w:val="006679CE"/>
    <w:rsid w:val="00671F37"/>
    <w:rsid w:val="00675060"/>
    <w:rsid w:val="006759C2"/>
    <w:rsid w:val="0067631B"/>
    <w:rsid w:val="00676831"/>
    <w:rsid w:val="00677A9F"/>
    <w:rsid w:val="00681CA4"/>
    <w:rsid w:val="00682027"/>
    <w:rsid w:val="00682EF3"/>
    <w:rsid w:val="006839AA"/>
    <w:rsid w:val="00685B63"/>
    <w:rsid w:val="00690252"/>
    <w:rsid w:val="00694E1A"/>
    <w:rsid w:val="00695A1E"/>
    <w:rsid w:val="00696D3B"/>
    <w:rsid w:val="00697453"/>
    <w:rsid w:val="006A0095"/>
    <w:rsid w:val="006A25BB"/>
    <w:rsid w:val="006A4E81"/>
    <w:rsid w:val="006A5D0B"/>
    <w:rsid w:val="006B10B6"/>
    <w:rsid w:val="006B1377"/>
    <w:rsid w:val="006B2726"/>
    <w:rsid w:val="006B57B2"/>
    <w:rsid w:val="006C0EDC"/>
    <w:rsid w:val="006C109B"/>
    <w:rsid w:val="006C180F"/>
    <w:rsid w:val="006C2F7A"/>
    <w:rsid w:val="006C3DCD"/>
    <w:rsid w:val="006C40BD"/>
    <w:rsid w:val="006C4214"/>
    <w:rsid w:val="006C63D3"/>
    <w:rsid w:val="006D160F"/>
    <w:rsid w:val="006D1B2D"/>
    <w:rsid w:val="006D1E80"/>
    <w:rsid w:val="006D555F"/>
    <w:rsid w:val="006D7E28"/>
    <w:rsid w:val="006E17CD"/>
    <w:rsid w:val="006E23B6"/>
    <w:rsid w:val="006E25AB"/>
    <w:rsid w:val="006E3262"/>
    <w:rsid w:val="006E3A6D"/>
    <w:rsid w:val="006E4748"/>
    <w:rsid w:val="006E7746"/>
    <w:rsid w:val="006E7F70"/>
    <w:rsid w:val="006F4826"/>
    <w:rsid w:val="006F4D0E"/>
    <w:rsid w:val="006F738D"/>
    <w:rsid w:val="00700738"/>
    <w:rsid w:val="0070276C"/>
    <w:rsid w:val="00707997"/>
    <w:rsid w:val="0071029B"/>
    <w:rsid w:val="0071052E"/>
    <w:rsid w:val="0071112B"/>
    <w:rsid w:val="00711762"/>
    <w:rsid w:val="007127B9"/>
    <w:rsid w:val="00716588"/>
    <w:rsid w:val="00721552"/>
    <w:rsid w:val="00726E5E"/>
    <w:rsid w:val="00731ED4"/>
    <w:rsid w:val="007325F7"/>
    <w:rsid w:val="007327F4"/>
    <w:rsid w:val="007367A7"/>
    <w:rsid w:val="00736C13"/>
    <w:rsid w:val="00736E1E"/>
    <w:rsid w:val="00736F0E"/>
    <w:rsid w:val="00737F92"/>
    <w:rsid w:val="007445DB"/>
    <w:rsid w:val="0074569B"/>
    <w:rsid w:val="00746E87"/>
    <w:rsid w:val="00746FD8"/>
    <w:rsid w:val="00746FE8"/>
    <w:rsid w:val="007510E2"/>
    <w:rsid w:val="007513AA"/>
    <w:rsid w:val="00752314"/>
    <w:rsid w:val="00752473"/>
    <w:rsid w:val="00752903"/>
    <w:rsid w:val="00757D44"/>
    <w:rsid w:val="00766BBE"/>
    <w:rsid w:val="00767521"/>
    <w:rsid w:val="0076778B"/>
    <w:rsid w:val="007732C9"/>
    <w:rsid w:val="007738F3"/>
    <w:rsid w:val="00774793"/>
    <w:rsid w:val="00774CB6"/>
    <w:rsid w:val="007751A0"/>
    <w:rsid w:val="00776A3D"/>
    <w:rsid w:val="00782488"/>
    <w:rsid w:val="00785E49"/>
    <w:rsid w:val="007868C5"/>
    <w:rsid w:val="00786A8D"/>
    <w:rsid w:val="00786B17"/>
    <w:rsid w:val="00787338"/>
    <w:rsid w:val="00787C90"/>
    <w:rsid w:val="00790A1F"/>
    <w:rsid w:val="00791F10"/>
    <w:rsid w:val="00793B7A"/>
    <w:rsid w:val="00793C15"/>
    <w:rsid w:val="00793DA2"/>
    <w:rsid w:val="007A01EB"/>
    <w:rsid w:val="007B13AE"/>
    <w:rsid w:val="007B2475"/>
    <w:rsid w:val="007B249F"/>
    <w:rsid w:val="007B2ECC"/>
    <w:rsid w:val="007B436B"/>
    <w:rsid w:val="007B6A0A"/>
    <w:rsid w:val="007C1DF4"/>
    <w:rsid w:val="007C5394"/>
    <w:rsid w:val="007C6BB9"/>
    <w:rsid w:val="007D1633"/>
    <w:rsid w:val="007D1B60"/>
    <w:rsid w:val="007D2E6D"/>
    <w:rsid w:val="007D5501"/>
    <w:rsid w:val="007D7F23"/>
    <w:rsid w:val="007E073D"/>
    <w:rsid w:val="007E260F"/>
    <w:rsid w:val="007E35CB"/>
    <w:rsid w:val="007E4B05"/>
    <w:rsid w:val="007F16A8"/>
    <w:rsid w:val="007F6149"/>
    <w:rsid w:val="007F618C"/>
    <w:rsid w:val="007F688D"/>
    <w:rsid w:val="00802325"/>
    <w:rsid w:val="00803291"/>
    <w:rsid w:val="00804B59"/>
    <w:rsid w:val="00806F44"/>
    <w:rsid w:val="00807954"/>
    <w:rsid w:val="00812E7D"/>
    <w:rsid w:val="0081526D"/>
    <w:rsid w:val="00815DBC"/>
    <w:rsid w:val="00816F1C"/>
    <w:rsid w:val="008175AA"/>
    <w:rsid w:val="008176AD"/>
    <w:rsid w:val="008223E7"/>
    <w:rsid w:val="0082246A"/>
    <w:rsid w:val="00826D20"/>
    <w:rsid w:val="00833678"/>
    <w:rsid w:val="00840460"/>
    <w:rsid w:val="008408C1"/>
    <w:rsid w:val="00840B15"/>
    <w:rsid w:val="008413D6"/>
    <w:rsid w:val="00843A62"/>
    <w:rsid w:val="00844B0F"/>
    <w:rsid w:val="0084763A"/>
    <w:rsid w:val="008503AA"/>
    <w:rsid w:val="0085234E"/>
    <w:rsid w:val="00854E3D"/>
    <w:rsid w:val="00856E94"/>
    <w:rsid w:val="008570F6"/>
    <w:rsid w:val="0085781B"/>
    <w:rsid w:val="00857E65"/>
    <w:rsid w:val="00857F0F"/>
    <w:rsid w:val="008601C5"/>
    <w:rsid w:val="008631BE"/>
    <w:rsid w:val="00863F9A"/>
    <w:rsid w:val="00864126"/>
    <w:rsid w:val="00865F66"/>
    <w:rsid w:val="00867518"/>
    <w:rsid w:val="008704E4"/>
    <w:rsid w:val="00876062"/>
    <w:rsid w:val="00877EFA"/>
    <w:rsid w:val="00880650"/>
    <w:rsid w:val="00880DE8"/>
    <w:rsid w:val="00887AD9"/>
    <w:rsid w:val="00890BD7"/>
    <w:rsid w:val="00891A6E"/>
    <w:rsid w:val="00893041"/>
    <w:rsid w:val="008937AA"/>
    <w:rsid w:val="008941B7"/>
    <w:rsid w:val="008951FB"/>
    <w:rsid w:val="008968EB"/>
    <w:rsid w:val="00897689"/>
    <w:rsid w:val="00897FEE"/>
    <w:rsid w:val="008A3A56"/>
    <w:rsid w:val="008A405E"/>
    <w:rsid w:val="008A4DD1"/>
    <w:rsid w:val="008A51A2"/>
    <w:rsid w:val="008A51C6"/>
    <w:rsid w:val="008A51D2"/>
    <w:rsid w:val="008B2EB2"/>
    <w:rsid w:val="008B2F33"/>
    <w:rsid w:val="008B3364"/>
    <w:rsid w:val="008B7AF1"/>
    <w:rsid w:val="008C3EB9"/>
    <w:rsid w:val="008D0832"/>
    <w:rsid w:val="008D23E5"/>
    <w:rsid w:val="008D305D"/>
    <w:rsid w:val="008D5E56"/>
    <w:rsid w:val="008D5FFF"/>
    <w:rsid w:val="008D720D"/>
    <w:rsid w:val="008E36EC"/>
    <w:rsid w:val="008E3A6A"/>
    <w:rsid w:val="008E5CE3"/>
    <w:rsid w:val="008F10C0"/>
    <w:rsid w:val="008F1194"/>
    <w:rsid w:val="008F273A"/>
    <w:rsid w:val="008F5FA6"/>
    <w:rsid w:val="008F64BD"/>
    <w:rsid w:val="008F7A9C"/>
    <w:rsid w:val="009000E3"/>
    <w:rsid w:val="00900503"/>
    <w:rsid w:val="00903CEC"/>
    <w:rsid w:val="00903F13"/>
    <w:rsid w:val="00911410"/>
    <w:rsid w:val="0091299A"/>
    <w:rsid w:val="00914764"/>
    <w:rsid w:val="0091539C"/>
    <w:rsid w:val="00917822"/>
    <w:rsid w:val="00921389"/>
    <w:rsid w:val="009238C0"/>
    <w:rsid w:val="009238E0"/>
    <w:rsid w:val="00924D99"/>
    <w:rsid w:val="0092593E"/>
    <w:rsid w:val="00925BAA"/>
    <w:rsid w:val="00925EE3"/>
    <w:rsid w:val="0092796F"/>
    <w:rsid w:val="009317F7"/>
    <w:rsid w:val="009328FC"/>
    <w:rsid w:val="00933D7D"/>
    <w:rsid w:val="009360C5"/>
    <w:rsid w:val="00944443"/>
    <w:rsid w:val="0094575B"/>
    <w:rsid w:val="00950842"/>
    <w:rsid w:val="00952B36"/>
    <w:rsid w:val="00957152"/>
    <w:rsid w:val="0096064B"/>
    <w:rsid w:val="00962C63"/>
    <w:rsid w:val="00963568"/>
    <w:rsid w:val="0096435F"/>
    <w:rsid w:val="009704B0"/>
    <w:rsid w:val="00972036"/>
    <w:rsid w:val="0097219A"/>
    <w:rsid w:val="00983F19"/>
    <w:rsid w:val="00987853"/>
    <w:rsid w:val="009920D4"/>
    <w:rsid w:val="0099432F"/>
    <w:rsid w:val="009952EB"/>
    <w:rsid w:val="00995D43"/>
    <w:rsid w:val="009964E7"/>
    <w:rsid w:val="009A180F"/>
    <w:rsid w:val="009A20E5"/>
    <w:rsid w:val="009A623A"/>
    <w:rsid w:val="009A623D"/>
    <w:rsid w:val="009B3319"/>
    <w:rsid w:val="009B4B17"/>
    <w:rsid w:val="009B532B"/>
    <w:rsid w:val="009B5F0E"/>
    <w:rsid w:val="009B6B20"/>
    <w:rsid w:val="009B7560"/>
    <w:rsid w:val="009B77E9"/>
    <w:rsid w:val="009C3E19"/>
    <w:rsid w:val="009C4684"/>
    <w:rsid w:val="009C532F"/>
    <w:rsid w:val="009C5CA3"/>
    <w:rsid w:val="009C5DC9"/>
    <w:rsid w:val="009D3EE1"/>
    <w:rsid w:val="009D7E49"/>
    <w:rsid w:val="009E354F"/>
    <w:rsid w:val="009E3E67"/>
    <w:rsid w:val="009E51CE"/>
    <w:rsid w:val="009E5D82"/>
    <w:rsid w:val="009E5ECF"/>
    <w:rsid w:val="009E6E75"/>
    <w:rsid w:val="009E734D"/>
    <w:rsid w:val="009F0667"/>
    <w:rsid w:val="009F0EAA"/>
    <w:rsid w:val="009F25C5"/>
    <w:rsid w:val="009F38A2"/>
    <w:rsid w:val="009F42AB"/>
    <w:rsid w:val="009F5A9B"/>
    <w:rsid w:val="009F78CB"/>
    <w:rsid w:val="009F79DC"/>
    <w:rsid w:val="00A00A06"/>
    <w:rsid w:val="00A0309C"/>
    <w:rsid w:val="00A0599B"/>
    <w:rsid w:val="00A074BE"/>
    <w:rsid w:val="00A114AB"/>
    <w:rsid w:val="00A14107"/>
    <w:rsid w:val="00A20DBC"/>
    <w:rsid w:val="00A23FE4"/>
    <w:rsid w:val="00A32EDC"/>
    <w:rsid w:val="00A34E79"/>
    <w:rsid w:val="00A35817"/>
    <w:rsid w:val="00A36C54"/>
    <w:rsid w:val="00A37466"/>
    <w:rsid w:val="00A40CC4"/>
    <w:rsid w:val="00A410CD"/>
    <w:rsid w:val="00A41431"/>
    <w:rsid w:val="00A4301D"/>
    <w:rsid w:val="00A502B4"/>
    <w:rsid w:val="00A51997"/>
    <w:rsid w:val="00A52C01"/>
    <w:rsid w:val="00A55391"/>
    <w:rsid w:val="00A57EE5"/>
    <w:rsid w:val="00A63318"/>
    <w:rsid w:val="00A65678"/>
    <w:rsid w:val="00A70D21"/>
    <w:rsid w:val="00A70DD1"/>
    <w:rsid w:val="00A716CA"/>
    <w:rsid w:val="00A7397B"/>
    <w:rsid w:val="00A81299"/>
    <w:rsid w:val="00A82227"/>
    <w:rsid w:val="00A847E1"/>
    <w:rsid w:val="00A85C20"/>
    <w:rsid w:val="00A86058"/>
    <w:rsid w:val="00A86985"/>
    <w:rsid w:val="00A90BD5"/>
    <w:rsid w:val="00A90F41"/>
    <w:rsid w:val="00A943B2"/>
    <w:rsid w:val="00A9602E"/>
    <w:rsid w:val="00A965CC"/>
    <w:rsid w:val="00A969B6"/>
    <w:rsid w:val="00AA0222"/>
    <w:rsid w:val="00AA0642"/>
    <w:rsid w:val="00AA4BB9"/>
    <w:rsid w:val="00AB07A4"/>
    <w:rsid w:val="00AB181B"/>
    <w:rsid w:val="00AB2E64"/>
    <w:rsid w:val="00AB4D75"/>
    <w:rsid w:val="00AB5DF0"/>
    <w:rsid w:val="00AC26B3"/>
    <w:rsid w:val="00AC3B69"/>
    <w:rsid w:val="00AC3E58"/>
    <w:rsid w:val="00AC6720"/>
    <w:rsid w:val="00AC7ECD"/>
    <w:rsid w:val="00AD0766"/>
    <w:rsid w:val="00AD083F"/>
    <w:rsid w:val="00AD2170"/>
    <w:rsid w:val="00AD275A"/>
    <w:rsid w:val="00AD3D6D"/>
    <w:rsid w:val="00AD7F00"/>
    <w:rsid w:val="00AE0559"/>
    <w:rsid w:val="00AE0D97"/>
    <w:rsid w:val="00AE22BA"/>
    <w:rsid w:val="00AE3B5F"/>
    <w:rsid w:val="00AE3CFD"/>
    <w:rsid w:val="00AE55D2"/>
    <w:rsid w:val="00AE7106"/>
    <w:rsid w:val="00AF06CB"/>
    <w:rsid w:val="00AF1B84"/>
    <w:rsid w:val="00AF37BE"/>
    <w:rsid w:val="00AF4D16"/>
    <w:rsid w:val="00AF5B4A"/>
    <w:rsid w:val="00AF6215"/>
    <w:rsid w:val="00B03428"/>
    <w:rsid w:val="00B035CC"/>
    <w:rsid w:val="00B045B9"/>
    <w:rsid w:val="00B06606"/>
    <w:rsid w:val="00B068D9"/>
    <w:rsid w:val="00B06E83"/>
    <w:rsid w:val="00B103CA"/>
    <w:rsid w:val="00B14087"/>
    <w:rsid w:val="00B222AD"/>
    <w:rsid w:val="00B23CE0"/>
    <w:rsid w:val="00B26878"/>
    <w:rsid w:val="00B268F6"/>
    <w:rsid w:val="00B34418"/>
    <w:rsid w:val="00B3452A"/>
    <w:rsid w:val="00B34F64"/>
    <w:rsid w:val="00B43A5B"/>
    <w:rsid w:val="00B43C48"/>
    <w:rsid w:val="00B45E08"/>
    <w:rsid w:val="00B46B69"/>
    <w:rsid w:val="00B51E8B"/>
    <w:rsid w:val="00B522B8"/>
    <w:rsid w:val="00B53061"/>
    <w:rsid w:val="00B5338E"/>
    <w:rsid w:val="00B5561F"/>
    <w:rsid w:val="00B55F0E"/>
    <w:rsid w:val="00B56CFD"/>
    <w:rsid w:val="00B5772D"/>
    <w:rsid w:val="00B6527B"/>
    <w:rsid w:val="00B80087"/>
    <w:rsid w:val="00B816CE"/>
    <w:rsid w:val="00B827FF"/>
    <w:rsid w:val="00B8445D"/>
    <w:rsid w:val="00B846E1"/>
    <w:rsid w:val="00B9000E"/>
    <w:rsid w:val="00B9010E"/>
    <w:rsid w:val="00B9061C"/>
    <w:rsid w:val="00B90A67"/>
    <w:rsid w:val="00B90BE2"/>
    <w:rsid w:val="00B93351"/>
    <w:rsid w:val="00B93FAF"/>
    <w:rsid w:val="00B94054"/>
    <w:rsid w:val="00B943C6"/>
    <w:rsid w:val="00B96AC7"/>
    <w:rsid w:val="00B96DBD"/>
    <w:rsid w:val="00B9744A"/>
    <w:rsid w:val="00BA0D89"/>
    <w:rsid w:val="00BA3402"/>
    <w:rsid w:val="00BA6C89"/>
    <w:rsid w:val="00BB57A6"/>
    <w:rsid w:val="00BC1053"/>
    <w:rsid w:val="00BC2074"/>
    <w:rsid w:val="00BC46FA"/>
    <w:rsid w:val="00BC622C"/>
    <w:rsid w:val="00BC7F2F"/>
    <w:rsid w:val="00BD0813"/>
    <w:rsid w:val="00BD241F"/>
    <w:rsid w:val="00BD403D"/>
    <w:rsid w:val="00BD5C05"/>
    <w:rsid w:val="00BD7002"/>
    <w:rsid w:val="00BE04F9"/>
    <w:rsid w:val="00BE2BFB"/>
    <w:rsid w:val="00BE3C7B"/>
    <w:rsid w:val="00BF2E42"/>
    <w:rsid w:val="00BF3D4C"/>
    <w:rsid w:val="00BF6512"/>
    <w:rsid w:val="00C0427F"/>
    <w:rsid w:val="00C102B5"/>
    <w:rsid w:val="00C134F0"/>
    <w:rsid w:val="00C1365E"/>
    <w:rsid w:val="00C14296"/>
    <w:rsid w:val="00C148C1"/>
    <w:rsid w:val="00C15A2A"/>
    <w:rsid w:val="00C23138"/>
    <w:rsid w:val="00C2332F"/>
    <w:rsid w:val="00C235CA"/>
    <w:rsid w:val="00C239EA"/>
    <w:rsid w:val="00C25CB9"/>
    <w:rsid w:val="00C27641"/>
    <w:rsid w:val="00C32E7A"/>
    <w:rsid w:val="00C35A51"/>
    <w:rsid w:val="00C422BC"/>
    <w:rsid w:val="00C42B47"/>
    <w:rsid w:val="00C44BBE"/>
    <w:rsid w:val="00C469A4"/>
    <w:rsid w:val="00C507C3"/>
    <w:rsid w:val="00C52188"/>
    <w:rsid w:val="00C5358D"/>
    <w:rsid w:val="00C56AB8"/>
    <w:rsid w:val="00C56D03"/>
    <w:rsid w:val="00C607F8"/>
    <w:rsid w:val="00C61603"/>
    <w:rsid w:val="00C62BBB"/>
    <w:rsid w:val="00C6302E"/>
    <w:rsid w:val="00C63B3B"/>
    <w:rsid w:val="00C64AD3"/>
    <w:rsid w:val="00C66A8B"/>
    <w:rsid w:val="00C72037"/>
    <w:rsid w:val="00C731E8"/>
    <w:rsid w:val="00C73E0C"/>
    <w:rsid w:val="00C770B0"/>
    <w:rsid w:val="00C80108"/>
    <w:rsid w:val="00C832E2"/>
    <w:rsid w:val="00C83B2F"/>
    <w:rsid w:val="00C83DF8"/>
    <w:rsid w:val="00C858FA"/>
    <w:rsid w:val="00C8699C"/>
    <w:rsid w:val="00C86A37"/>
    <w:rsid w:val="00C945DD"/>
    <w:rsid w:val="00CA0DC9"/>
    <w:rsid w:val="00CA391F"/>
    <w:rsid w:val="00CA4251"/>
    <w:rsid w:val="00CA43A1"/>
    <w:rsid w:val="00CA4E97"/>
    <w:rsid w:val="00CA5249"/>
    <w:rsid w:val="00CB2DEC"/>
    <w:rsid w:val="00CB41C7"/>
    <w:rsid w:val="00CB59D1"/>
    <w:rsid w:val="00CC004D"/>
    <w:rsid w:val="00CC0749"/>
    <w:rsid w:val="00CC0F54"/>
    <w:rsid w:val="00CC3D0D"/>
    <w:rsid w:val="00CC6FA2"/>
    <w:rsid w:val="00CD1F54"/>
    <w:rsid w:val="00CD23DC"/>
    <w:rsid w:val="00CD27C9"/>
    <w:rsid w:val="00CD33C4"/>
    <w:rsid w:val="00CD4424"/>
    <w:rsid w:val="00CD5730"/>
    <w:rsid w:val="00CD5B9E"/>
    <w:rsid w:val="00CE1604"/>
    <w:rsid w:val="00CE17A5"/>
    <w:rsid w:val="00CE44C5"/>
    <w:rsid w:val="00CE513B"/>
    <w:rsid w:val="00CE6D6D"/>
    <w:rsid w:val="00CF1C3C"/>
    <w:rsid w:val="00CF1F0A"/>
    <w:rsid w:val="00CF4401"/>
    <w:rsid w:val="00CF561E"/>
    <w:rsid w:val="00CF6520"/>
    <w:rsid w:val="00CF65CD"/>
    <w:rsid w:val="00CF7499"/>
    <w:rsid w:val="00CF7B71"/>
    <w:rsid w:val="00D00929"/>
    <w:rsid w:val="00D0366F"/>
    <w:rsid w:val="00D044DD"/>
    <w:rsid w:val="00D051DE"/>
    <w:rsid w:val="00D1044D"/>
    <w:rsid w:val="00D105D7"/>
    <w:rsid w:val="00D11503"/>
    <w:rsid w:val="00D14796"/>
    <w:rsid w:val="00D1613E"/>
    <w:rsid w:val="00D16D7D"/>
    <w:rsid w:val="00D17ACB"/>
    <w:rsid w:val="00D20077"/>
    <w:rsid w:val="00D2192E"/>
    <w:rsid w:val="00D23445"/>
    <w:rsid w:val="00D26EB7"/>
    <w:rsid w:val="00D30198"/>
    <w:rsid w:val="00D308D9"/>
    <w:rsid w:val="00D30DD9"/>
    <w:rsid w:val="00D32C12"/>
    <w:rsid w:val="00D349D1"/>
    <w:rsid w:val="00D4229E"/>
    <w:rsid w:val="00D51978"/>
    <w:rsid w:val="00D5513A"/>
    <w:rsid w:val="00D572EB"/>
    <w:rsid w:val="00D61F41"/>
    <w:rsid w:val="00D62C77"/>
    <w:rsid w:val="00D62DA7"/>
    <w:rsid w:val="00D6788A"/>
    <w:rsid w:val="00D679DE"/>
    <w:rsid w:val="00D67D3D"/>
    <w:rsid w:val="00D7081E"/>
    <w:rsid w:val="00D726E8"/>
    <w:rsid w:val="00D743B6"/>
    <w:rsid w:val="00D74957"/>
    <w:rsid w:val="00D75E64"/>
    <w:rsid w:val="00D77F94"/>
    <w:rsid w:val="00D80059"/>
    <w:rsid w:val="00D81B3B"/>
    <w:rsid w:val="00D84113"/>
    <w:rsid w:val="00D86132"/>
    <w:rsid w:val="00D92DC5"/>
    <w:rsid w:val="00D92E2E"/>
    <w:rsid w:val="00D94F12"/>
    <w:rsid w:val="00DA1A87"/>
    <w:rsid w:val="00DB2075"/>
    <w:rsid w:val="00DB525D"/>
    <w:rsid w:val="00DB55B9"/>
    <w:rsid w:val="00DB6EE5"/>
    <w:rsid w:val="00DC2413"/>
    <w:rsid w:val="00DC3CE7"/>
    <w:rsid w:val="00DC5857"/>
    <w:rsid w:val="00DC6398"/>
    <w:rsid w:val="00DC739A"/>
    <w:rsid w:val="00DD29DC"/>
    <w:rsid w:val="00DD4826"/>
    <w:rsid w:val="00DD4E93"/>
    <w:rsid w:val="00DD4F5E"/>
    <w:rsid w:val="00DD5BBB"/>
    <w:rsid w:val="00DE09D9"/>
    <w:rsid w:val="00DE1C54"/>
    <w:rsid w:val="00DE1FE6"/>
    <w:rsid w:val="00DE30A8"/>
    <w:rsid w:val="00DE63F9"/>
    <w:rsid w:val="00DE72BB"/>
    <w:rsid w:val="00DF1A83"/>
    <w:rsid w:val="00DF238C"/>
    <w:rsid w:val="00DF4393"/>
    <w:rsid w:val="00E021E3"/>
    <w:rsid w:val="00E04447"/>
    <w:rsid w:val="00E06970"/>
    <w:rsid w:val="00E079CA"/>
    <w:rsid w:val="00E1167F"/>
    <w:rsid w:val="00E15CA5"/>
    <w:rsid w:val="00E20A2C"/>
    <w:rsid w:val="00E22258"/>
    <w:rsid w:val="00E231F2"/>
    <w:rsid w:val="00E251B6"/>
    <w:rsid w:val="00E313DA"/>
    <w:rsid w:val="00E32A95"/>
    <w:rsid w:val="00E33BE9"/>
    <w:rsid w:val="00E34923"/>
    <w:rsid w:val="00E34A90"/>
    <w:rsid w:val="00E34CA5"/>
    <w:rsid w:val="00E35E89"/>
    <w:rsid w:val="00E36862"/>
    <w:rsid w:val="00E404F9"/>
    <w:rsid w:val="00E414CC"/>
    <w:rsid w:val="00E424C1"/>
    <w:rsid w:val="00E4491D"/>
    <w:rsid w:val="00E467E7"/>
    <w:rsid w:val="00E50F60"/>
    <w:rsid w:val="00E539E7"/>
    <w:rsid w:val="00E66BA4"/>
    <w:rsid w:val="00E66F0F"/>
    <w:rsid w:val="00E7095D"/>
    <w:rsid w:val="00E71F2C"/>
    <w:rsid w:val="00E72FFF"/>
    <w:rsid w:val="00E75EAB"/>
    <w:rsid w:val="00E80CC5"/>
    <w:rsid w:val="00E80E66"/>
    <w:rsid w:val="00E81CC9"/>
    <w:rsid w:val="00E825CA"/>
    <w:rsid w:val="00E84118"/>
    <w:rsid w:val="00E84B8C"/>
    <w:rsid w:val="00E857E0"/>
    <w:rsid w:val="00E86979"/>
    <w:rsid w:val="00E909DE"/>
    <w:rsid w:val="00E913D7"/>
    <w:rsid w:val="00E92EF9"/>
    <w:rsid w:val="00E95956"/>
    <w:rsid w:val="00EA1519"/>
    <w:rsid w:val="00EA1D11"/>
    <w:rsid w:val="00EA3214"/>
    <w:rsid w:val="00EB0407"/>
    <w:rsid w:val="00EB0536"/>
    <w:rsid w:val="00EB2587"/>
    <w:rsid w:val="00EB42A8"/>
    <w:rsid w:val="00EB5601"/>
    <w:rsid w:val="00EC501A"/>
    <w:rsid w:val="00EC526F"/>
    <w:rsid w:val="00EC5C01"/>
    <w:rsid w:val="00EC5EA9"/>
    <w:rsid w:val="00ED071F"/>
    <w:rsid w:val="00ED0A75"/>
    <w:rsid w:val="00EE25BA"/>
    <w:rsid w:val="00EE43D9"/>
    <w:rsid w:val="00EF08E3"/>
    <w:rsid w:val="00EF2E4D"/>
    <w:rsid w:val="00EF3427"/>
    <w:rsid w:val="00EF5074"/>
    <w:rsid w:val="00F020F8"/>
    <w:rsid w:val="00F0278D"/>
    <w:rsid w:val="00F10410"/>
    <w:rsid w:val="00F10924"/>
    <w:rsid w:val="00F13F22"/>
    <w:rsid w:val="00F1548E"/>
    <w:rsid w:val="00F15CEC"/>
    <w:rsid w:val="00F16569"/>
    <w:rsid w:val="00F178DE"/>
    <w:rsid w:val="00F17EF3"/>
    <w:rsid w:val="00F27F4A"/>
    <w:rsid w:val="00F31ECF"/>
    <w:rsid w:val="00F34445"/>
    <w:rsid w:val="00F34BA8"/>
    <w:rsid w:val="00F40B38"/>
    <w:rsid w:val="00F43209"/>
    <w:rsid w:val="00F444B7"/>
    <w:rsid w:val="00F45304"/>
    <w:rsid w:val="00F46AB9"/>
    <w:rsid w:val="00F46B5A"/>
    <w:rsid w:val="00F46CC7"/>
    <w:rsid w:val="00F50E71"/>
    <w:rsid w:val="00F519E6"/>
    <w:rsid w:val="00F52633"/>
    <w:rsid w:val="00F53DC4"/>
    <w:rsid w:val="00F56BBD"/>
    <w:rsid w:val="00F57032"/>
    <w:rsid w:val="00F6104A"/>
    <w:rsid w:val="00F63EA5"/>
    <w:rsid w:val="00F640E5"/>
    <w:rsid w:val="00F65292"/>
    <w:rsid w:val="00F66234"/>
    <w:rsid w:val="00F71D1C"/>
    <w:rsid w:val="00F7361B"/>
    <w:rsid w:val="00F75271"/>
    <w:rsid w:val="00F75CA3"/>
    <w:rsid w:val="00F76488"/>
    <w:rsid w:val="00F76B77"/>
    <w:rsid w:val="00F80238"/>
    <w:rsid w:val="00F83572"/>
    <w:rsid w:val="00F8357C"/>
    <w:rsid w:val="00F85E4C"/>
    <w:rsid w:val="00F86215"/>
    <w:rsid w:val="00F8641E"/>
    <w:rsid w:val="00F86688"/>
    <w:rsid w:val="00F8713D"/>
    <w:rsid w:val="00F87ECD"/>
    <w:rsid w:val="00F90B68"/>
    <w:rsid w:val="00F91888"/>
    <w:rsid w:val="00F947AE"/>
    <w:rsid w:val="00F94EF4"/>
    <w:rsid w:val="00FA0A5E"/>
    <w:rsid w:val="00FA1C4A"/>
    <w:rsid w:val="00FA1F7F"/>
    <w:rsid w:val="00FA3625"/>
    <w:rsid w:val="00FA45E3"/>
    <w:rsid w:val="00FA61F0"/>
    <w:rsid w:val="00FA64DA"/>
    <w:rsid w:val="00FA652A"/>
    <w:rsid w:val="00FA7D7E"/>
    <w:rsid w:val="00FB4C0B"/>
    <w:rsid w:val="00FB5BF5"/>
    <w:rsid w:val="00FB5EDF"/>
    <w:rsid w:val="00FB6C47"/>
    <w:rsid w:val="00FB702E"/>
    <w:rsid w:val="00FB7E2B"/>
    <w:rsid w:val="00FC1729"/>
    <w:rsid w:val="00FC21E2"/>
    <w:rsid w:val="00FC2995"/>
    <w:rsid w:val="00FC345F"/>
    <w:rsid w:val="00FC4B72"/>
    <w:rsid w:val="00FC4D89"/>
    <w:rsid w:val="00FC5206"/>
    <w:rsid w:val="00FD028C"/>
    <w:rsid w:val="00FD1CFB"/>
    <w:rsid w:val="00FD2217"/>
    <w:rsid w:val="00FD37B0"/>
    <w:rsid w:val="00FD4477"/>
    <w:rsid w:val="00FD5AA1"/>
    <w:rsid w:val="00FD76CC"/>
    <w:rsid w:val="00FE097C"/>
    <w:rsid w:val="00FE0CF9"/>
    <w:rsid w:val="00FE3F4D"/>
    <w:rsid w:val="00FE45A9"/>
    <w:rsid w:val="00FE5074"/>
    <w:rsid w:val="00FE5649"/>
    <w:rsid w:val="00FE5DBC"/>
    <w:rsid w:val="00FE6FDC"/>
    <w:rsid w:val="00FE71D7"/>
    <w:rsid w:val="00FF014F"/>
    <w:rsid w:val="00FF03D7"/>
    <w:rsid w:val="00FF6451"/>
    <w:rsid w:val="00FF7390"/>
    <w:rsid w:val="00FF7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page;v-text-anchor:bottom" fill="f" fillcolor="white" stroke="f">
      <v:fill color="white" on="f"/>
      <v:stroke on="f"/>
      <v:textbox inset="0,0,0,0"/>
      <o:colormru v:ext="edit" colors="#ddd,#f8f8f8"/>
    </o:shapedefaults>
    <o:shapelayout v:ext="edit">
      <o:idmap v:ext="edit" data="1"/>
    </o:shapelayout>
  </w:shapeDefaults>
  <w:decimalSymbol w:val="."/>
  <w:listSeparator w:val=","/>
  <w15:docId w15:val="{598DCD74-A148-4F0E-9BBD-5D3BFCCFA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2"/>
        <w:szCs w:val="22"/>
        <w:lang w:val="en-AU" w:eastAsia="en-AU" w:bidi="ar-SA"/>
      </w:rPr>
    </w:rPrDefault>
    <w:pPrDefault/>
  </w:docDefaults>
  <w:latentStyles w:defLockedState="0" w:defUIPriority="99" w:defSemiHidden="0" w:defUnhideWhenUsed="0" w:defQFormat="0" w:count="371">
    <w:lsdException w:name="Normal" w:uiPriority="0" w:qFormat="1"/>
    <w:lsdException w:name="heading 1" w:uiPriority="71" w:qFormat="1"/>
    <w:lsdException w:name="heading 2" w:uiPriority="71" w:qFormat="1"/>
    <w:lsdException w:name="heading 3" w:uiPriority="71" w:qFormat="1"/>
    <w:lsdException w:name="heading 4" w:uiPriority="71" w:qFormat="1"/>
    <w:lsdException w:name="heading 5" w:uiPriority="71" w:qFormat="1"/>
    <w:lsdException w:name="heading 6" w:qFormat="1"/>
    <w:lsdException w:name="heading 7" w:unhideWhenUsed="1" w:qFormat="1"/>
    <w:lsdException w:name="heading 8" w:unhideWhenUsed="1" w:qFormat="1"/>
    <w:lsdException w:name="heading 9"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qFormat="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2" w:unhideWhenUsed="1" w:qFormat="1"/>
    <w:lsdException w:name="List Number" w:locked="1" w:semiHidden="1" w:uiPriority="2"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2"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4"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semiHidden="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qFormat="1"/>
    <w:lsdException w:name="FollowedHyperlink" w:locked="1" w:semiHidden="1" w:unhideWhenUsed="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B6527B"/>
    <w:pPr>
      <w:spacing w:after="120"/>
    </w:pPr>
    <w:rPr>
      <w:rFonts w:eastAsia="Calibri"/>
      <w:color w:val="000000"/>
    </w:rPr>
  </w:style>
  <w:style w:type="paragraph" w:styleId="Heading1">
    <w:name w:val="heading 1"/>
    <w:next w:val="BodyText"/>
    <w:link w:val="Heading1Char"/>
    <w:uiPriority w:val="1"/>
    <w:qFormat/>
    <w:rsid w:val="00D51978"/>
    <w:pPr>
      <w:keepNext/>
      <w:keepLines/>
      <w:numPr>
        <w:numId w:val="14"/>
      </w:numPr>
      <w:tabs>
        <w:tab w:val="left" w:pos="1134"/>
      </w:tabs>
      <w:spacing w:before="480" w:after="360"/>
      <w:ind w:left="1134" w:hanging="1134"/>
      <w:outlineLvl w:val="0"/>
    </w:pPr>
    <w:rPr>
      <w:rFonts w:eastAsiaTheme="majorEastAsia" w:cstheme="majorBidi"/>
      <w:b/>
      <w:bCs/>
      <w:color w:val="000000" w:themeColor="text1"/>
      <w:sz w:val="44"/>
      <w:szCs w:val="28"/>
    </w:rPr>
  </w:style>
  <w:style w:type="paragraph" w:styleId="Heading2">
    <w:name w:val="heading 2"/>
    <w:basedOn w:val="Heading1"/>
    <w:next w:val="BodyText"/>
    <w:link w:val="Heading2Char"/>
    <w:uiPriority w:val="1"/>
    <w:qFormat/>
    <w:rsid w:val="00A90F41"/>
    <w:pPr>
      <w:numPr>
        <w:ilvl w:val="1"/>
      </w:numPr>
      <w:spacing w:before="360" w:after="240"/>
      <w:ind w:left="1134" w:hanging="1134"/>
      <w:outlineLvl w:val="1"/>
    </w:pPr>
    <w:rPr>
      <w:b w:val="0"/>
      <w:sz w:val="32"/>
      <w:szCs w:val="26"/>
    </w:rPr>
  </w:style>
  <w:style w:type="paragraph" w:styleId="Heading3">
    <w:name w:val="heading 3"/>
    <w:basedOn w:val="Heading2"/>
    <w:next w:val="BodyText"/>
    <w:link w:val="Heading3Char"/>
    <w:uiPriority w:val="1"/>
    <w:qFormat/>
    <w:rsid w:val="00E71F2C"/>
    <w:pPr>
      <w:numPr>
        <w:ilvl w:val="2"/>
      </w:numPr>
      <w:ind w:left="1134" w:hanging="1134"/>
      <w:outlineLvl w:val="2"/>
    </w:pPr>
    <w:rPr>
      <w:b/>
      <w:color w:val="auto"/>
      <w:sz w:val="26"/>
    </w:rPr>
  </w:style>
  <w:style w:type="paragraph" w:styleId="Heading4">
    <w:name w:val="heading 4"/>
    <w:basedOn w:val="Heading3"/>
    <w:next w:val="BodyText"/>
    <w:link w:val="Heading4Char"/>
    <w:uiPriority w:val="1"/>
    <w:qFormat/>
    <w:rsid w:val="00D1044D"/>
    <w:pPr>
      <w:numPr>
        <w:ilvl w:val="0"/>
        <w:numId w:val="0"/>
      </w:numPr>
      <w:spacing w:before="240" w:after="120"/>
      <w:outlineLvl w:val="3"/>
    </w:pPr>
    <w:rPr>
      <w:iCs/>
      <w:color w:val="248964" w:themeColor="accent1" w:themeShade="BF"/>
      <w:spacing w:val="1"/>
      <w:sz w:val="24"/>
    </w:rPr>
  </w:style>
  <w:style w:type="paragraph" w:styleId="Heading5">
    <w:name w:val="heading 5"/>
    <w:basedOn w:val="Heading4"/>
    <w:next w:val="BodyText"/>
    <w:link w:val="Heading5Char"/>
    <w:uiPriority w:val="1"/>
    <w:qFormat/>
    <w:rsid w:val="00C80108"/>
    <w:pPr>
      <w:outlineLvl w:val="4"/>
    </w:pPr>
    <w:rPr>
      <w:color w:val="auto"/>
      <w:sz w:val="22"/>
    </w:rPr>
  </w:style>
  <w:style w:type="paragraph" w:styleId="Heading6">
    <w:name w:val="heading 6"/>
    <w:basedOn w:val="Normal"/>
    <w:next w:val="Normal"/>
    <w:link w:val="Heading6Char"/>
    <w:uiPriority w:val="99"/>
    <w:semiHidden/>
    <w:qFormat/>
    <w:rsid w:val="001249CC"/>
    <w:pPr>
      <w:keepNext/>
      <w:keepLines/>
      <w:spacing w:before="200"/>
      <w:outlineLvl w:val="5"/>
    </w:pPr>
    <w:rPr>
      <w:rFonts w:eastAsiaTheme="majorEastAsia" w:cstheme="majorBidi"/>
      <w:i/>
      <w:iCs/>
    </w:rPr>
  </w:style>
  <w:style w:type="paragraph" w:styleId="Heading7">
    <w:name w:val="heading 7"/>
    <w:basedOn w:val="Normal"/>
    <w:next w:val="Normal"/>
    <w:link w:val="Heading7Char"/>
    <w:uiPriority w:val="99"/>
    <w:semiHidden/>
    <w:qFormat/>
    <w:locked/>
    <w:rsid w:val="00DB55B9"/>
    <w:pPr>
      <w:spacing w:before="240" w:after="60"/>
      <w:outlineLvl w:val="6"/>
    </w:pPr>
    <w:rPr>
      <w:rFonts w:asciiTheme="minorHAnsi" w:hAnsiTheme="minorHAnsi" w:cstheme="majorBidi"/>
      <w:sz w:val="24"/>
      <w:szCs w:val="24"/>
    </w:rPr>
  </w:style>
  <w:style w:type="paragraph" w:styleId="Heading8">
    <w:name w:val="heading 8"/>
    <w:basedOn w:val="Normal"/>
    <w:next w:val="Normal"/>
    <w:link w:val="Heading8Char"/>
    <w:uiPriority w:val="99"/>
    <w:semiHidden/>
    <w:qFormat/>
    <w:locked/>
    <w:rsid w:val="00DB55B9"/>
    <w:pPr>
      <w:spacing w:before="240" w:after="60"/>
      <w:outlineLvl w:val="7"/>
    </w:pPr>
    <w:rPr>
      <w:rFonts w:asciiTheme="minorHAnsi" w:hAnsiTheme="minorHAnsi" w:cstheme="majorBidi"/>
      <w:i/>
      <w:iCs/>
      <w:sz w:val="24"/>
      <w:szCs w:val="24"/>
    </w:rPr>
  </w:style>
  <w:style w:type="paragraph" w:styleId="Heading9">
    <w:name w:val="heading 9"/>
    <w:aliases w:val="Appendix Heading 1"/>
    <w:basedOn w:val="AppendixHeading1base"/>
    <w:next w:val="BodyText"/>
    <w:link w:val="Heading9Char"/>
    <w:uiPriority w:val="10"/>
    <w:locked/>
    <w:rsid w:val="00D51978"/>
    <w:pPr>
      <w:spacing w:after="1080"/>
      <w:outlineLvl w:val="8"/>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D51978"/>
    <w:rPr>
      <w:rFonts w:eastAsiaTheme="majorEastAsia" w:cstheme="majorBidi"/>
      <w:b/>
      <w:bCs/>
      <w:color w:val="000000" w:themeColor="text1"/>
      <w:sz w:val="44"/>
      <w:szCs w:val="28"/>
    </w:rPr>
  </w:style>
  <w:style w:type="character" w:customStyle="1" w:styleId="Heading2Char">
    <w:name w:val="Heading 2 Char"/>
    <w:basedOn w:val="DefaultParagraphFont"/>
    <w:link w:val="Heading2"/>
    <w:uiPriority w:val="1"/>
    <w:locked/>
    <w:rsid w:val="00A90F41"/>
    <w:rPr>
      <w:rFonts w:eastAsiaTheme="majorEastAsia" w:cstheme="majorBidi"/>
      <w:bCs/>
      <w:color w:val="007A53" w:themeColor="accent2"/>
      <w:sz w:val="32"/>
      <w:szCs w:val="26"/>
    </w:rPr>
  </w:style>
  <w:style w:type="character" w:customStyle="1" w:styleId="Heading3Char">
    <w:name w:val="Heading 3 Char"/>
    <w:basedOn w:val="DefaultParagraphFont"/>
    <w:link w:val="Heading3"/>
    <w:uiPriority w:val="1"/>
    <w:locked/>
    <w:rsid w:val="00E71F2C"/>
    <w:rPr>
      <w:rFonts w:eastAsiaTheme="majorEastAsia" w:cstheme="majorBidi"/>
      <w:b/>
      <w:bCs/>
      <w:sz w:val="26"/>
      <w:szCs w:val="26"/>
    </w:rPr>
  </w:style>
  <w:style w:type="character" w:customStyle="1" w:styleId="Heading4Char">
    <w:name w:val="Heading 4 Char"/>
    <w:basedOn w:val="DefaultParagraphFont"/>
    <w:link w:val="Heading4"/>
    <w:uiPriority w:val="1"/>
    <w:locked/>
    <w:rsid w:val="00D1044D"/>
    <w:rPr>
      <w:rFonts w:eastAsiaTheme="majorEastAsia" w:cstheme="majorBidi"/>
      <w:b/>
      <w:bCs/>
      <w:iCs/>
      <w:color w:val="248964" w:themeColor="accent1" w:themeShade="BF"/>
      <w:spacing w:val="1"/>
      <w:sz w:val="24"/>
      <w:szCs w:val="26"/>
    </w:rPr>
  </w:style>
  <w:style w:type="character" w:customStyle="1" w:styleId="Heading5Char">
    <w:name w:val="Heading 5 Char"/>
    <w:basedOn w:val="DefaultParagraphFont"/>
    <w:link w:val="Heading5"/>
    <w:uiPriority w:val="1"/>
    <w:locked/>
    <w:rsid w:val="00C80108"/>
    <w:rPr>
      <w:rFonts w:eastAsiaTheme="majorEastAsia" w:cstheme="majorBidi"/>
      <w:b/>
      <w:bCs/>
      <w:iCs/>
      <w:spacing w:val="1"/>
      <w:szCs w:val="26"/>
    </w:rPr>
  </w:style>
  <w:style w:type="character" w:customStyle="1" w:styleId="Heading6Char">
    <w:name w:val="Heading 6 Char"/>
    <w:basedOn w:val="DefaultParagraphFont"/>
    <w:link w:val="Heading6"/>
    <w:uiPriority w:val="99"/>
    <w:semiHidden/>
    <w:locked/>
    <w:rsid w:val="00DB55B9"/>
    <w:rPr>
      <w:rFonts w:eastAsiaTheme="majorEastAsia" w:cstheme="majorBidi"/>
      <w:i/>
      <w:iCs/>
      <w:color w:val="000000"/>
    </w:rPr>
  </w:style>
  <w:style w:type="character" w:customStyle="1" w:styleId="Heading7Char">
    <w:name w:val="Heading 7 Char"/>
    <w:basedOn w:val="DefaultParagraphFont"/>
    <w:link w:val="Heading7"/>
    <w:uiPriority w:val="99"/>
    <w:semiHidden/>
    <w:locked/>
    <w:rsid w:val="00DB55B9"/>
    <w:rPr>
      <w:rFonts w:asciiTheme="minorHAnsi" w:eastAsia="Calibri" w:hAnsiTheme="minorHAnsi" w:cstheme="majorBidi"/>
      <w:color w:val="000000"/>
      <w:sz w:val="24"/>
      <w:szCs w:val="24"/>
    </w:rPr>
  </w:style>
  <w:style w:type="character" w:customStyle="1" w:styleId="Heading8Char">
    <w:name w:val="Heading 8 Char"/>
    <w:basedOn w:val="DefaultParagraphFont"/>
    <w:link w:val="Heading8"/>
    <w:uiPriority w:val="99"/>
    <w:semiHidden/>
    <w:locked/>
    <w:rsid w:val="00DB55B9"/>
    <w:rPr>
      <w:rFonts w:asciiTheme="minorHAnsi" w:eastAsia="Calibri" w:hAnsiTheme="minorHAnsi" w:cstheme="majorBidi"/>
      <w:i/>
      <w:iCs/>
      <w:color w:val="000000"/>
      <w:sz w:val="24"/>
      <w:szCs w:val="24"/>
    </w:rPr>
  </w:style>
  <w:style w:type="character" w:customStyle="1" w:styleId="Heading9Char">
    <w:name w:val="Heading 9 Char"/>
    <w:aliases w:val="Appendix Heading 1 Char"/>
    <w:basedOn w:val="DefaultParagraphFont"/>
    <w:link w:val="Heading9"/>
    <w:uiPriority w:val="10"/>
    <w:locked/>
    <w:rsid w:val="00D51978"/>
    <w:rPr>
      <w:rFonts w:eastAsiaTheme="majorEastAsia" w:cstheme="majorBidi"/>
      <w:b/>
      <w:bCs/>
      <w:color w:val="000000" w:themeColor="text1"/>
      <w:sz w:val="44"/>
      <w:szCs w:val="28"/>
    </w:rPr>
  </w:style>
  <w:style w:type="paragraph" w:styleId="Header">
    <w:name w:val="header"/>
    <w:basedOn w:val="Normal"/>
    <w:link w:val="HeaderChar"/>
    <w:uiPriority w:val="99"/>
    <w:semiHidden/>
    <w:rsid w:val="00944443"/>
    <w:rPr>
      <w:caps/>
      <w:color w:val="FFFFFF"/>
      <w:spacing w:val="16"/>
    </w:rPr>
  </w:style>
  <w:style w:type="character" w:customStyle="1" w:styleId="HeaderChar">
    <w:name w:val="Header Char"/>
    <w:basedOn w:val="DefaultParagraphFont"/>
    <w:link w:val="Header"/>
    <w:uiPriority w:val="99"/>
    <w:semiHidden/>
    <w:locked/>
    <w:rsid w:val="00DB55B9"/>
    <w:rPr>
      <w:rFonts w:eastAsia="Calibri"/>
      <w:caps/>
      <w:color w:val="FFFFFF"/>
      <w:spacing w:val="16"/>
    </w:rPr>
  </w:style>
  <w:style w:type="paragraph" w:styleId="Footer">
    <w:name w:val="footer"/>
    <w:basedOn w:val="BodyText"/>
    <w:link w:val="FooterChar"/>
    <w:uiPriority w:val="99"/>
    <w:qFormat/>
    <w:rsid w:val="00DC2413"/>
    <w:pPr>
      <w:tabs>
        <w:tab w:val="center" w:pos="4513"/>
        <w:tab w:val="right" w:pos="9026"/>
      </w:tabs>
      <w:spacing w:before="0" w:line="220" w:lineRule="atLeast"/>
    </w:pPr>
    <w:rPr>
      <w:color w:val="auto"/>
      <w:sz w:val="16"/>
    </w:rPr>
  </w:style>
  <w:style w:type="character" w:customStyle="1" w:styleId="FooterChar">
    <w:name w:val="Footer Char"/>
    <w:basedOn w:val="DefaultParagraphFont"/>
    <w:link w:val="Footer"/>
    <w:uiPriority w:val="99"/>
    <w:locked/>
    <w:rsid w:val="00DC2413"/>
    <w:rPr>
      <w:rFonts w:eastAsia="Calibri"/>
      <w:sz w:val="16"/>
    </w:rPr>
  </w:style>
  <w:style w:type="paragraph" w:styleId="BalloonText">
    <w:name w:val="Balloon Text"/>
    <w:basedOn w:val="Normal"/>
    <w:link w:val="BalloonTextChar"/>
    <w:uiPriority w:val="99"/>
    <w:semiHidden/>
    <w:locked/>
    <w:rsid w:val="00064612"/>
    <w:pPr>
      <w:spacing w:after="0"/>
    </w:pPr>
    <w:rPr>
      <w:rFonts w:ascii="Tahoma" w:hAnsi="Tahoma" w:cs="Tahoma"/>
      <w:sz w:val="16"/>
      <w:szCs w:val="16"/>
    </w:rPr>
  </w:style>
  <w:style w:type="paragraph" w:styleId="ListBullet">
    <w:name w:val="List Bullet"/>
    <w:basedOn w:val="BodyText"/>
    <w:uiPriority w:val="2"/>
    <w:qFormat/>
    <w:rsid w:val="00D349D1"/>
    <w:pPr>
      <w:numPr>
        <w:numId w:val="5"/>
      </w:numPr>
      <w:tabs>
        <w:tab w:val="left" w:pos="397"/>
      </w:tabs>
      <w:spacing w:before="60" w:after="60"/>
      <w:ind w:left="198" w:hanging="198"/>
    </w:pPr>
  </w:style>
  <w:style w:type="paragraph" w:styleId="ListNumber">
    <w:name w:val="List Number"/>
    <w:basedOn w:val="BodyText"/>
    <w:uiPriority w:val="2"/>
    <w:qFormat/>
    <w:rsid w:val="00D349D1"/>
    <w:pPr>
      <w:numPr>
        <w:numId w:val="9"/>
      </w:numPr>
      <w:tabs>
        <w:tab w:val="clear" w:pos="227"/>
        <w:tab w:val="left" w:pos="397"/>
      </w:tabs>
      <w:ind w:left="397" w:hanging="397"/>
    </w:pPr>
  </w:style>
  <w:style w:type="paragraph" w:styleId="ListBullet2">
    <w:name w:val="List Bullet 2"/>
    <w:basedOn w:val="ListBullet"/>
    <w:uiPriority w:val="2"/>
    <w:qFormat/>
    <w:rsid w:val="00D349D1"/>
    <w:pPr>
      <w:numPr>
        <w:ilvl w:val="1"/>
      </w:numPr>
      <w:tabs>
        <w:tab w:val="clear" w:pos="397"/>
        <w:tab w:val="left" w:pos="794"/>
      </w:tabs>
      <w:ind w:left="794" w:hanging="357"/>
    </w:pPr>
  </w:style>
  <w:style w:type="paragraph" w:styleId="TOC1">
    <w:name w:val="toc 1"/>
    <w:basedOn w:val="BodyText"/>
    <w:next w:val="TOC2"/>
    <w:uiPriority w:val="39"/>
    <w:unhideWhenUsed/>
    <w:rsid w:val="00D51978"/>
    <w:pPr>
      <w:pBdr>
        <w:top w:val="single" w:sz="4" w:space="1" w:color="30B787" w:themeColor="accent1"/>
        <w:left w:val="single" w:sz="4" w:space="4" w:color="30B787" w:themeColor="accent1"/>
        <w:bottom w:val="single" w:sz="4" w:space="1" w:color="30B787" w:themeColor="accent1"/>
        <w:right w:val="single" w:sz="4" w:space="4" w:color="30B787" w:themeColor="accent1"/>
      </w:pBdr>
      <w:shd w:val="clear" w:color="auto" w:fill="30B787" w:themeFill="accent1"/>
      <w:tabs>
        <w:tab w:val="left" w:pos="737"/>
        <w:tab w:val="right" w:pos="9639"/>
      </w:tabs>
      <w:spacing w:before="240" w:after="180"/>
    </w:pPr>
    <w:rPr>
      <w:b/>
      <w:noProof/>
      <w:color w:val="FFFFFF"/>
    </w:rPr>
  </w:style>
  <w:style w:type="paragraph" w:styleId="TOC2">
    <w:name w:val="toc 2"/>
    <w:basedOn w:val="BodyText"/>
    <w:uiPriority w:val="39"/>
    <w:unhideWhenUsed/>
    <w:rsid w:val="00D51978"/>
    <w:pPr>
      <w:tabs>
        <w:tab w:val="left" w:pos="737"/>
        <w:tab w:val="left" w:pos="1531"/>
        <w:tab w:val="right" w:leader="dot" w:pos="9639"/>
      </w:tabs>
      <w:ind w:right="284"/>
    </w:pPr>
    <w:rPr>
      <w:noProof/>
      <w:color w:val="248964" w:themeColor="accent1" w:themeShade="BF"/>
    </w:rPr>
  </w:style>
  <w:style w:type="table" w:styleId="TableGrid">
    <w:name w:val="Table Grid"/>
    <w:basedOn w:val="TableNormal"/>
    <w:uiPriority w:val="99"/>
    <w:rsid w:val="006F4826"/>
    <w:rPr>
      <w:sz w:val="20"/>
      <w:szCs w:val="20"/>
    </w:rPr>
    <w:tblPr>
      <w:tblBorders>
        <w:top w:val="single" w:sz="4" w:space="0" w:color="00313C"/>
        <w:left w:val="single" w:sz="4" w:space="0" w:color="00313C"/>
        <w:bottom w:val="single" w:sz="4" w:space="0" w:color="00313C"/>
        <w:right w:val="single" w:sz="4" w:space="0" w:color="00313C"/>
        <w:insideH w:val="single" w:sz="4" w:space="0" w:color="00313C"/>
        <w:insideV w:val="single" w:sz="4" w:space="0" w:color="00313C"/>
      </w:tblBorders>
    </w:tblPr>
  </w:style>
  <w:style w:type="character" w:styleId="PageNumber">
    <w:name w:val="page number"/>
    <w:basedOn w:val="DefaultParagraphFont"/>
    <w:uiPriority w:val="99"/>
    <w:semiHidden/>
    <w:rsid w:val="00752473"/>
    <w:rPr>
      <w:rFonts w:ascii="Calibri" w:hAnsi="Calibri" w:cs="Times New Roman"/>
      <w:sz w:val="16"/>
    </w:rPr>
  </w:style>
  <w:style w:type="paragraph" w:styleId="TOC3">
    <w:name w:val="toc 3"/>
    <w:basedOn w:val="BodyText"/>
    <w:uiPriority w:val="39"/>
    <w:unhideWhenUsed/>
    <w:rsid w:val="00D51978"/>
    <w:pPr>
      <w:tabs>
        <w:tab w:val="left" w:pos="1531"/>
        <w:tab w:val="right" w:leader="dot" w:pos="9639"/>
      </w:tabs>
      <w:spacing w:before="60"/>
      <w:ind w:left="737" w:right="284"/>
    </w:pPr>
    <w:rPr>
      <w:color w:val="248964" w:themeColor="accent1" w:themeShade="BF"/>
    </w:rPr>
  </w:style>
  <w:style w:type="paragraph" w:customStyle="1" w:styleId="CoverTitle">
    <w:name w:val="CoverTitle"/>
    <w:next w:val="CoverSubtitle"/>
    <w:uiPriority w:val="12"/>
    <w:qFormat/>
    <w:rsid w:val="00D51978"/>
    <w:pPr>
      <w:spacing w:after="170" w:line="216" w:lineRule="auto"/>
    </w:pPr>
    <w:rPr>
      <w:rFonts w:eastAsiaTheme="majorEastAsia" w:cstheme="majorBidi"/>
      <w:b/>
      <w:color w:val="FFFFFF" w:themeColor="background1"/>
      <w:spacing w:val="5"/>
      <w:kern w:val="28"/>
      <w:sz w:val="80"/>
      <w:szCs w:val="52"/>
    </w:rPr>
  </w:style>
  <w:style w:type="paragraph" w:customStyle="1" w:styleId="PartTitle">
    <w:name w:val="PartTitle"/>
    <w:next w:val="PartSubtitle"/>
    <w:uiPriority w:val="15"/>
    <w:qFormat/>
    <w:rsid w:val="00D51978"/>
    <w:pPr>
      <w:keepNext/>
      <w:tabs>
        <w:tab w:val="left" w:pos="2552"/>
      </w:tabs>
      <w:ind w:left="2552" w:hanging="2552"/>
      <w:outlineLvl w:val="0"/>
    </w:pPr>
    <w:rPr>
      <w:rFonts w:eastAsia="Calibri"/>
      <w:b/>
      <w:color w:val="30B787" w:themeColor="accent1"/>
      <w:sz w:val="80"/>
    </w:rPr>
  </w:style>
  <w:style w:type="paragraph" w:customStyle="1" w:styleId="PartSubtitle">
    <w:name w:val="PartSubtitle"/>
    <w:basedOn w:val="PartTitle"/>
    <w:next w:val="BodyText"/>
    <w:uiPriority w:val="15"/>
    <w:qFormat/>
    <w:rsid w:val="00D51978"/>
    <w:pPr>
      <w:spacing w:before="360" w:after="240" w:line="340" w:lineRule="atLeast"/>
      <w:outlineLvl w:val="9"/>
    </w:pPr>
    <w:rPr>
      <w:b w:val="0"/>
      <w:color w:val="000000" w:themeColor="text2"/>
      <w:sz w:val="34"/>
    </w:rPr>
  </w:style>
  <w:style w:type="paragraph" w:customStyle="1" w:styleId="ListofFiguresandTablesTOCHeading">
    <w:name w:val="List of Figures and Tables TOC Heading"/>
    <w:basedOn w:val="TOCHeading"/>
    <w:next w:val="TableofFigures"/>
    <w:uiPriority w:val="14"/>
    <w:qFormat/>
    <w:rsid w:val="00D1044D"/>
  </w:style>
  <w:style w:type="paragraph" w:styleId="ListBullet3">
    <w:name w:val="List Bullet 3"/>
    <w:basedOn w:val="ListBullet2"/>
    <w:uiPriority w:val="2"/>
    <w:rsid w:val="00D349D1"/>
    <w:pPr>
      <w:numPr>
        <w:ilvl w:val="0"/>
        <w:numId w:val="16"/>
      </w:numPr>
      <w:tabs>
        <w:tab w:val="clear" w:pos="794"/>
        <w:tab w:val="left" w:pos="851"/>
      </w:tabs>
      <w:ind w:left="1497" w:hanging="340"/>
    </w:pPr>
  </w:style>
  <w:style w:type="paragraph" w:styleId="FootnoteText">
    <w:name w:val="footnote text"/>
    <w:basedOn w:val="BodyText"/>
    <w:link w:val="FootnoteTextChar"/>
    <w:uiPriority w:val="9"/>
    <w:qFormat/>
    <w:rsid w:val="00DC2413"/>
    <w:pPr>
      <w:spacing w:before="60" w:line="180" w:lineRule="atLeast"/>
    </w:pPr>
    <w:rPr>
      <w:sz w:val="16"/>
      <w:szCs w:val="20"/>
    </w:rPr>
  </w:style>
  <w:style w:type="character" w:customStyle="1" w:styleId="FootnoteTextChar">
    <w:name w:val="Footnote Text Char"/>
    <w:basedOn w:val="DefaultParagraphFont"/>
    <w:link w:val="FootnoteText"/>
    <w:uiPriority w:val="9"/>
    <w:locked/>
    <w:rsid w:val="00DC2413"/>
    <w:rPr>
      <w:rFonts w:eastAsia="Calibri"/>
      <w:color w:val="000000"/>
      <w:sz w:val="16"/>
      <w:szCs w:val="20"/>
    </w:rPr>
  </w:style>
  <w:style w:type="paragraph" w:customStyle="1" w:styleId="FootnoteHeading">
    <w:name w:val="Footnote Heading"/>
    <w:basedOn w:val="FootnoteText"/>
    <w:uiPriority w:val="9"/>
    <w:qFormat/>
    <w:rsid w:val="007A01EB"/>
    <w:rPr>
      <w:b/>
    </w:rPr>
  </w:style>
  <w:style w:type="paragraph" w:customStyle="1" w:styleId="FigureTableSource">
    <w:name w:val="Figure/Table Source"/>
    <w:basedOn w:val="BodyText"/>
    <w:next w:val="BodyText"/>
    <w:uiPriority w:val="4"/>
    <w:qFormat/>
    <w:rsid w:val="00DC2413"/>
    <w:pPr>
      <w:tabs>
        <w:tab w:val="left" w:pos="539"/>
      </w:tabs>
      <w:spacing w:after="240" w:line="180" w:lineRule="atLeast"/>
    </w:pPr>
    <w:rPr>
      <w:sz w:val="16"/>
      <w:szCs w:val="20"/>
    </w:rPr>
  </w:style>
  <w:style w:type="paragraph" w:customStyle="1" w:styleId="TableText">
    <w:name w:val="TableText"/>
    <w:basedOn w:val="Normal"/>
    <w:uiPriority w:val="5"/>
    <w:qFormat/>
    <w:rsid w:val="00DC2413"/>
    <w:pPr>
      <w:spacing w:before="60" w:after="60"/>
    </w:pPr>
    <w:rPr>
      <w:sz w:val="18"/>
    </w:rPr>
  </w:style>
  <w:style w:type="paragraph" w:customStyle="1" w:styleId="TableBullet">
    <w:name w:val="TableBullet"/>
    <w:basedOn w:val="TableText"/>
    <w:next w:val="TableText"/>
    <w:uiPriority w:val="5"/>
    <w:qFormat/>
    <w:rsid w:val="006131D3"/>
    <w:pPr>
      <w:numPr>
        <w:numId w:val="8"/>
      </w:numPr>
    </w:pPr>
  </w:style>
  <w:style w:type="paragraph" w:customStyle="1" w:styleId="RowHeading">
    <w:name w:val="RowHeading"/>
    <w:basedOn w:val="TableText"/>
    <w:next w:val="TableText"/>
    <w:uiPriority w:val="5"/>
    <w:qFormat/>
    <w:rsid w:val="00FB6C47"/>
    <w:rPr>
      <w:b/>
      <w:color w:val="auto"/>
    </w:rPr>
  </w:style>
  <w:style w:type="paragraph" w:customStyle="1" w:styleId="ColumnHeading">
    <w:name w:val="ColumnHeading"/>
    <w:basedOn w:val="TableText"/>
    <w:uiPriority w:val="5"/>
    <w:qFormat/>
    <w:rsid w:val="00786A8D"/>
    <w:pPr>
      <w:spacing w:after="0" w:line="180" w:lineRule="atLeast"/>
    </w:pPr>
    <w:rPr>
      <w:b/>
      <w:caps/>
      <w:color w:val="FFFFFF"/>
      <w:sz w:val="16"/>
    </w:rPr>
  </w:style>
  <w:style w:type="paragraph" w:customStyle="1" w:styleId="CoverSubtitle">
    <w:name w:val="CoverSubtitle"/>
    <w:next w:val="BodyText"/>
    <w:uiPriority w:val="12"/>
    <w:qFormat/>
    <w:rsid w:val="00115AE0"/>
    <w:pPr>
      <w:numPr>
        <w:ilvl w:val="1"/>
      </w:numPr>
      <w:spacing w:after="170"/>
    </w:pPr>
    <w:rPr>
      <w:rFonts w:eastAsiaTheme="majorEastAsia" w:cstheme="majorBidi"/>
      <w:iCs/>
      <w:color w:val="30B787" w:themeColor="accent1"/>
      <w:spacing w:val="15"/>
      <w:sz w:val="34"/>
      <w:szCs w:val="24"/>
    </w:rPr>
  </w:style>
  <w:style w:type="paragraph" w:customStyle="1" w:styleId="BackCoverContactHeading">
    <w:name w:val="BackCover ContactHeading"/>
    <w:next w:val="BackCoverContactDetails"/>
    <w:uiPriority w:val="18"/>
    <w:qFormat/>
    <w:rsid w:val="00257992"/>
    <w:pPr>
      <w:spacing w:before="360" w:after="60"/>
    </w:pPr>
    <w:rPr>
      <w:rFonts w:eastAsia="Calibri"/>
      <w:caps/>
      <w:color w:val="FFFFFF" w:themeColor="background1"/>
      <w:sz w:val="18"/>
      <w:szCs w:val="20"/>
    </w:rPr>
  </w:style>
  <w:style w:type="paragraph" w:customStyle="1" w:styleId="BackCoverContactDetails">
    <w:name w:val="BackCover ContactDetails"/>
    <w:uiPriority w:val="18"/>
    <w:qFormat/>
    <w:rsid w:val="00DC2413"/>
    <w:pPr>
      <w:tabs>
        <w:tab w:val="left" w:pos="199"/>
      </w:tabs>
    </w:pPr>
    <w:rPr>
      <w:rFonts w:eastAsia="Calibri"/>
      <w:sz w:val="18"/>
    </w:rPr>
  </w:style>
  <w:style w:type="character" w:customStyle="1" w:styleId="BackCoverContactBold">
    <w:name w:val="BackCover ContactBold"/>
    <w:basedOn w:val="DefaultParagraphFont"/>
    <w:uiPriority w:val="18"/>
    <w:qFormat/>
    <w:rsid w:val="00D1044D"/>
    <w:rPr>
      <w:b/>
    </w:rPr>
  </w:style>
  <w:style w:type="paragraph" w:styleId="TOCHeading">
    <w:name w:val="TOC Heading"/>
    <w:basedOn w:val="Heading1"/>
    <w:next w:val="Normal"/>
    <w:link w:val="TOCHeadingChar"/>
    <w:uiPriority w:val="19"/>
    <w:semiHidden/>
    <w:rsid w:val="00462182"/>
    <w:pPr>
      <w:numPr>
        <w:numId w:val="0"/>
      </w:numPr>
      <w:spacing w:after="240"/>
      <w:outlineLvl w:val="1"/>
    </w:pPr>
    <w:rPr>
      <w:bCs w:val="0"/>
    </w:rPr>
  </w:style>
  <w:style w:type="character" w:styleId="Hyperlink">
    <w:name w:val="Hyperlink"/>
    <w:basedOn w:val="DefaultParagraphFont"/>
    <w:uiPriority w:val="99"/>
    <w:qFormat/>
    <w:rsid w:val="008631BE"/>
    <w:rPr>
      <w:rFonts w:cs="Times New Roman"/>
      <w:color w:val="248964" w:themeColor="accent1" w:themeShade="BF"/>
      <w:u w:val="none"/>
    </w:rPr>
  </w:style>
  <w:style w:type="paragraph" w:styleId="TOC4">
    <w:name w:val="toc 4"/>
    <w:basedOn w:val="Normal"/>
    <w:next w:val="Normal"/>
    <w:autoRedefine/>
    <w:uiPriority w:val="99"/>
    <w:semiHidden/>
    <w:rsid w:val="00FE3F4D"/>
    <w:pPr>
      <w:spacing w:after="100"/>
      <w:ind w:left="660"/>
    </w:pPr>
  </w:style>
  <w:style w:type="paragraph" w:styleId="TOC9">
    <w:name w:val="toc 9"/>
    <w:basedOn w:val="Normal"/>
    <w:next w:val="Normal"/>
    <w:autoRedefine/>
    <w:uiPriority w:val="99"/>
    <w:semiHidden/>
    <w:rsid w:val="00FE3F4D"/>
    <w:pPr>
      <w:spacing w:after="100"/>
      <w:ind w:left="1760"/>
    </w:pPr>
  </w:style>
  <w:style w:type="character" w:customStyle="1" w:styleId="BalloonTextChar">
    <w:name w:val="Balloon Text Char"/>
    <w:basedOn w:val="DefaultParagraphFont"/>
    <w:link w:val="BalloonText"/>
    <w:uiPriority w:val="99"/>
    <w:semiHidden/>
    <w:rsid w:val="00DB55B9"/>
    <w:rPr>
      <w:rFonts w:ascii="Tahoma" w:eastAsia="Calibri" w:hAnsi="Tahoma" w:cs="Tahoma"/>
      <w:color w:val="000000"/>
      <w:sz w:val="16"/>
      <w:szCs w:val="16"/>
    </w:rPr>
  </w:style>
  <w:style w:type="paragraph" w:styleId="Caption">
    <w:name w:val="caption"/>
    <w:basedOn w:val="BodyText"/>
    <w:next w:val="BodyText"/>
    <w:uiPriority w:val="4"/>
    <w:qFormat/>
    <w:rsid w:val="00B26878"/>
    <w:pPr>
      <w:keepNext/>
      <w:spacing w:before="180" w:after="180"/>
      <w:contextualSpacing/>
    </w:pPr>
    <w:rPr>
      <w:b/>
      <w:bCs/>
      <w:color w:val="248964" w:themeColor="accent1" w:themeShade="BF"/>
      <w:sz w:val="20"/>
      <w:szCs w:val="18"/>
    </w:rPr>
  </w:style>
  <w:style w:type="paragraph" w:customStyle="1" w:styleId="Headerurl">
    <w:name w:val="Header url"/>
    <w:basedOn w:val="Header"/>
    <w:uiPriority w:val="99"/>
    <w:semiHidden/>
    <w:rsid w:val="00944443"/>
    <w:pPr>
      <w:tabs>
        <w:tab w:val="center" w:pos="4153"/>
        <w:tab w:val="right" w:pos="8306"/>
      </w:tabs>
      <w:spacing w:after="0"/>
    </w:pPr>
    <w:rPr>
      <w:b/>
      <w:color w:val="00313C"/>
      <w:szCs w:val="24"/>
    </w:rPr>
  </w:style>
  <w:style w:type="character" w:customStyle="1" w:styleId="PartNumber">
    <w:name w:val="PartNumber"/>
    <w:basedOn w:val="DefaultParagraphFont"/>
    <w:uiPriority w:val="15"/>
    <w:qFormat/>
    <w:rsid w:val="00585D34"/>
    <w:rPr>
      <w:color w:val="248964" w:themeColor="accent1" w:themeShade="BF"/>
    </w:rPr>
  </w:style>
  <w:style w:type="paragraph" w:customStyle="1" w:styleId="Heading1notnumbered">
    <w:name w:val="Heading 1 not numbered"/>
    <w:basedOn w:val="Heading1"/>
    <w:next w:val="BodyText"/>
    <w:uiPriority w:val="1"/>
    <w:qFormat/>
    <w:rsid w:val="00D1044D"/>
    <w:pPr>
      <w:numPr>
        <w:numId w:val="0"/>
      </w:numPr>
    </w:pPr>
  </w:style>
  <w:style w:type="paragraph" w:customStyle="1" w:styleId="Heading3notnumbered">
    <w:name w:val="Heading 3 not numbered"/>
    <w:basedOn w:val="Heading3"/>
    <w:next w:val="BodyText"/>
    <w:uiPriority w:val="1"/>
    <w:qFormat/>
    <w:rsid w:val="00752314"/>
    <w:pPr>
      <w:numPr>
        <w:ilvl w:val="0"/>
        <w:numId w:val="0"/>
      </w:numPr>
    </w:pPr>
  </w:style>
  <w:style w:type="paragraph" w:customStyle="1" w:styleId="Heading2notnumbered">
    <w:name w:val="Heading 2 not numbered"/>
    <w:basedOn w:val="Heading2"/>
    <w:next w:val="BodyText"/>
    <w:uiPriority w:val="1"/>
    <w:qFormat/>
    <w:rsid w:val="00752314"/>
    <w:pPr>
      <w:numPr>
        <w:ilvl w:val="0"/>
        <w:numId w:val="0"/>
      </w:numPr>
    </w:pPr>
  </w:style>
  <w:style w:type="paragraph" w:customStyle="1" w:styleId="Heading1noTOC">
    <w:name w:val="Heading 1 no TOC"/>
    <w:basedOn w:val="Heading1notnumbered"/>
    <w:next w:val="BodyText"/>
    <w:uiPriority w:val="1"/>
    <w:qFormat/>
    <w:rsid w:val="0008281F"/>
  </w:style>
  <w:style w:type="character" w:customStyle="1" w:styleId="TOCHeadingChar">
    <w:name w:val="TOC Heading Char"/>
    <w:basedOn w:val="DefaultParagraphFont"/>
    <w:link w:val="TOCHeading"/>
    <w:uiPriority w:val="19"/>
    <w:semiHidden/>
    <w:locked/>
    <w:rsid w:val="00DB55B9"/>
    <w:rPr>
      <w:rFonts w:eastAsiaTheme="majorEastAsia" w:cstheme="majorBidi"/>
      <w:b/>
      <w:color w:val="30B787" w:themeColor="accent1"/>
      <w:sz w:val="44"/>
      <w:szCs w:val="28"/>
    </w:rPr>
  </w:style>
  <w:style w:type="paragraph" w:styleId="BlockText">
    <w:name w:val="Block Text"/>
    <w:basedOn w:val="Normal"/>
    <w:uiPriority w:val="99"/>
    <w:semiHidden/>
    <w:locked/>
    <w:rsid w:val="00E251B6"/>
    <w:pPr>
      <w:ind w:left="1440" w:right="1440"/>
    </w:pPr>
  </w:style>
  <w:style w:type="paragraph" w:styleId="BodyText">
    <w:name w:val="Body Text"/>
    <w:link w:val="BodyTextChar"/>
    <w:qFormat/>
    <w:locked/>
    <w:rsid w:val="00E71F2C"/>
    <w:pPr>
      <w:spacing w:before="120" w:after="120" w:line="264" w:lineRule="auto"/>
    </w:pPr>
    <w:rPr>
      <w:rFonts w:eastAsia="Calibri"/>
      <w:color w:val="000000"/>
      <w:sz w:val="24"/>
    </w:rPr>
  </w:style>
  <w:style w:type="character" w:customStyle="1" w:styleId="BodyTextChar">
    <w:name w:val="Body Text Char"/>
    <w:basedOn w:val="DefaultParagraphFont"/>
    <w:link w:val="BodyText"/>
    <w:locked/>
    <w:rsid w:val="00E71F2C"/>
    <w:rPr>
      <w:rFonts w:eastAsia="Calibri"/>
      <w:color w:val="000000"/>
      <w:sz w:val="24"/>
    </w:rPr>
  </w:style>
  <w:style w:type="paragraph" w:styleId="BodyText2">
    <w:name w:val="Body Text 2"/>
    <w:basedOn w:val="Normal"/>
    <w:link w:val="BodyText2Char"/>
    <w:uiPriority w:val="99"/>
    <w:semiHidden/>
    <w:locked/>
    <w:rsid w:val="00E251B6"/>
    <w:pPr>
      <w:spacing w:line="480" w:lineRule="auto"/>
    </w:pPr>
  </w:style>
  <w:style w:type="character" w:customStyle="1" w:styleId="BodyText2Char">
    <w:name w:val="Body Text 2 Char"/>
    <w:basedOn w:val="DefaultParagraphFont"/>
    <w:link w:val="BodyText2"/>
    <w:uiPriority w:val="99"/>
    <w:semiHidden/>
    <w:locked/>
    <w:rsid w:val="00DB55B9"/>
    <w:rPr>
      <w:rFonts w:eastAsia="Calibri"/>
      <w:color w:val="000000"/>
    </w:rPr>
  </w:style>
  <w:style w:type="paragraph" w:styleId="BodyText3">
    <w:name w:val="Body Text 3"/>
    <w:basedOn w:val="Normal"/>
    <w:link w:val="BodyText3Char"/>
    <w:uiPriority w:val="99"/>
    <w:semiHidden/>
    <w:locked/>
    <w:rsid w:val="00E251B6"/>
    <w:rPr>
      <w:sz w:val="16"/>
      <w:szCs w:val="16"/>
    </w:rPr>
  </w:style>
  <w:style w:type="character" w:customStyle="1" w:styleId="BodyText3Char">
    <w:name w:val="Body Text 3 Char"/>
    <w:basedOn w:val="DefaultParagraphFont"/>
    <w:link w:val="BodyText3"/>
    <w:uiPriority w:val="99"/>
    <w:semiHidden/>
    <w:locked/>
    <w:rsid w:val="00DB55B9"/>
    <w:rPr>
      <w:rFonts w:eastAsia="Calibri"/>
      <w:color w:val="000000"/>
      <w:sz w:val="16"/>
      <w:szCs w:val="16"/>
    </w:rPr>
  </w:style>
  <w:style w:type="paragraph" w:styleId="BodyTextFirstIndent">
    <w:name w:val="Body Text First Indent"/>
    <w:basedOn w:val="BodyText"/>
    <w:link w:val="BodyTextFirstIndentChar"/>
    <w:uiPriority w:val="99"/>
    <w:semiHidden/>
    <w:locked/>
    <w:rsid w:val="00E251B6"/>
    <w:pPr>
      <w:ind w:firstLine="210"/>
    </w:pPr>
  </w:style>
  <w:style w:type="character" w:customStyle="1" w:styleId="BodyTextFirstIndentChar">
    <w:name w:val="Body Text First Indent Char"/>
    <w:basedOn w:val="BodyTextChar"/>
    <w:link w:val="BodyTextFirstIndent"/>
    <w:uiPriority w:val="99"/>
    <w:semiHidden/>
    <w:locked/>
    <w:rsid w:val="00DB55B9"/>
    <w:rPr>
      <w:rFonts w:eastAsia="Calibri"/>
      <w:color w:val="000000"/>
      <w:sz w:val="24"/>
    </w:rPr>
  </w:style>
  <w:style w:type="paragraph" w:styleId="BodyTextIndent">
    <w:name w:val="Body Text Indent"/>
    <w:basedOn w:val="Normal"/>
    <w:link w:val="BodyTextIndentChar"/>
    <w:uiPriority w:val="99"/>
    <w:semiHidden/>
    <w:locked/>
    <w:rsid w:val="00E251B6"/>
    <w:pPr>
      <w:ind w:left="283"/>
    </w:pPr>
  </w:style>
  <w:style w:type="character" w:customStyle="1" w:styleId="BodyTextIndentChar">
    <w:name w:val="Body Text Indent Char"/>
    <w:basedOn w:val="DefaultParagraphFont"/>
    <w:link w:val="BodyTextIndent"/>
    <w:uiPriority w:val="99"/>
    <w:semiHidden/>
    <w:locked/>
    <w:rsid w:val="00DB55B9"/>
    <w:rPr>
      <w:rFonts w:eastAsia="Calibri"/>
      <w:color w:val="000000"/>
    </w:rPr>
  </w:style>
  <w:style w:type="paragraph" w:styleId="BodyTextFirstIndent2">
    <w:name w:val="Body Text First Indent 2"/>
    <w:basedOn w:val="BodyTextIndent"/>
    <w:link w:val="BodyTextFirstIndent2Char"/>
    <w:uiPriority w:val="99"/>
    <w:semiHidden/>
    <w:locked/>
    <w:rsid w:val="00E251B6"/>
    <w:pPr>
      <w:ind w:firstLine="210"/>
    </w:pPr>
  </w:style>
  <w:style w:type="character" w:customStyle="1" w:styleId="BodyTextFirstIndent2Char">
    <w:name w:val="Body Text First Indent 2 Char"/>
    <w:basedOn w:val="BodyTextIndentChar"/>
    <w:link w:val="BodyTextFirstIndent2"/>
    <w:uiPriority w:val="99"/>
    <w:semiHidden/>
    <w:locked/>
    <w:rsid w:val="00DB55B9"/>
    <w:rPr>
      <w:rFonts w:eastAsia="Calibri"/>
      <w:color w:val="000000"/>
    </w:rPr>
  </w:style>
  <w:style w:type="paragraph" w:styleId="BodyTextIndent2">
    <w:name w:val="Body Text Indent 2"/>
    <w:basedOn w:val="Normal"/>
    <w:link w:val="BodyTextIndent2Char"/>
    <w:uiPriority w:val="99"/>
    <w:semiHidden/>
    <w:locked/>
    <w:rsid w:val="00E251B6"/>
    <w:pPr>
      <w:spacing w:line="480" w:lineRule="auto"/>
      <w:ind w:left="283"/>
    </w:pPr>
  </w:style>
  <w:style w:type="character" w:customStyle="1" w:styleId="BodyTextIndent2Char">
    <w:name w:val="Body Text Indent 2 Char"/>
    <w:basedOn w:val="DefaultParagraphFont"/>
    <w:link w:val="BodyTextIndent2"/>
    <w:uiPriority w:val="99"/>
    <w:semiHidden/>
    <w:locked/>
    <w:rsid w:val="00DB55B9"/>
    <w:rPr>
      <w:rFonts w:eastAsia="Calibri"/>
      <w:color w:val="000000"/>
    </w:rPr>
  </w:style>
  <w:style w:type="paragraph" w:styleId="BodyTextIndent3">
    <w:name w:val="Body Text Indent 3"/>
    <w:basedOn w:val="Normal"/>
    <w:link w:val="BodyTextIndent3Char"/>
    <w:uiPriority w:val="99"/>
    <w:semiHidden/>
    <w:locked/>
    <w:rsid w:val="00E251B6"/>
    <w:pPr>
      <w:ind w:left="283"/>
    </w:pPr>
    <w:rPr>
      <w:sz w:val="16"/>
      <w:szCs w:val="16"/>
    </w:rPr>
  </w:style>
  <w:style w:type="character" w:customStyle="1" w:styleId="BodyTextIndent3Char">
    <w:name w:val="Body Text Indent 3 Char"/>
    <w:basedOn w:val="DefaultParagraphFont"/>
    <w:link w:val="BodyTextIndent3"/>
    <w:uiPriority w:val="99"/>
    <w:semiHidden/>
    <w:locked/>
    <w:rsid w:val="00DB55B9"/>
    <w:rPr>
      <w:rFonts w:eastAsia="Calibri"/>
      <w:color w:val="000000"/>
      <w:sz w:val="16"/>
      <w:szCs w:val="16"/>
    </w:rPr>
  </w:style>
  <w:style w:type="paragraph" w:styleId="Closing">
    <w:name w:val="Closing"/>
    <w:basedOn w:val="Normal"/>
    <w:link w:val="ClosingChar"/>
    <w:uiPriority w:val="99"/>
    <w:semiHidden/>
    <w:locked/>
    <w:rsid w:val="00E251B6"/>
    <w:pPr>
      <w:ind w:left="4252"/>
    </w:pPr>
  </w:style>
  <w:style w:type="character" w:customStyle="1" w:styleId="ClosingChar">
    <w:name w:val="Closing Char"/>
    <w:basedOn w:val="DefaultParagraphFont"/>
    <w:link w:val="Closing"/>
    <w:uiPriority w:val="99"/>
    <w:semiHidden/>
    <w:locked/>
    <w:rsid w:val="00DB55B9"/>
    <w:rPr>
      <w:rFonts w:eastAsia="Calibri"/>
      <w:color w:val="000000"/>
    </w:rPr>
  </w:style>
  <w:style w:type="paragraph" w:styleId="Date">
    <w:name w:val="Date"/>
    <w:basedOn w:val="Normal"/>
    <w:next w:val="Normal"/>
    <w:link w:val="DateChar"/>
    <w:uiPriority w:val="99"/>
    <w:semiHidden/>
    <w:locked/>
    <w:rsid w:val="00E251B6"/>
  </w:style>
  <w:style w:type="character" w:customStyle="1" w:styleId="DateChar">
    <w:name w:val="Date Char"/>
    <w:basedOn w:val="DefaultParagraphFont"/>
    <w:link w:val="Date"/>
    <w:uiPriority w:val="99"/>
    <w:semiHidden/>
    <w:locked/>
    <w:rsid w:val="00DB55B9"/>
    <w:rPr>
      <w:rFonts w:eastAsia="Calibri"/>
      <w:color w:val="000000"/>
    </w:rPr>
  </w:style>
  <w:style w:type="paragraph" w:styleId="E-mailSignature">
    <w:name w:val="E-mail Signature"/>
    <w:basedOn w:val="Normal"/>
    <w:link w:val="E-mailSignatureChar"/>
    <w:uiPriority w:val="99"/>
    <w:semiHidden/>
    <w:locked/>
    <w:rsid w:val="00E251B6"/>
  </w:style>
  <w:style w:type="character" w:customStyle="1" w:styleId="E-mailSignatureChar">
    <w:name w:val="E-mail Signature Char"/>
    <w:basedOn w:val="DefaultParagraphFont"/>
    <w:link w:val="E-mailSignature"/>
    <w:uiPriority w:val="99"/>
    <w:semiHidden/>
    <w:locked/>
    <w:rsid w:val="00DB55B9"/>
    <w:rPr>
      <w:rFonts w:eastAsia="Calibri"/>
      <w:color w:val="000000"/>
    </w:rPr>
  </w:style>
  <w:style w:type="character" w:styleId="Emphasis">
    <w:name w:val="Emphasis"/>
    <w:basedOn w:val="DefaultParagraphFont"/>
    <w:uiPriority w:val="99"/>
    <w:semiHidden/>
    <w:locked/>
    <w:rsid w:val="001249CC"/>
    <w:rPr>
      <w:rFonts w:cs="Times New Roman"/>
      <w:i/>
      <w:iCs/>
    </w:rPr>
  </w:style>
  <w:style w:type="paragraph" w:styleId="EnvelopeAddress">
    <w:name w:val="envelope address"/>
    <w:basedOn w:val="Normal"/>
    <w:uiPriority w:val="99"/>
    <w:semiHidden/>
    <w:locked/>
    <w:rsid w:val="00E251B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locked/>
    <w:rsid w:val="00E251B6"/>
    <w:rPr>
      <w:rFonts w:ascii="Arial" w:hAnsi="Arial" w:cs="Arial"/>
      <w:sz w:val="20"/>
      <w:szCs w:val="20"/>
    </w:rPr>
  </w:style>
  <w:style w:type="character" w:styleId="FollowedHyperlink">
    <w:name w:val="FollowedHyperlink"/>
    <w:basedOn w:val="DefaultParagraphFont"/>
    <w:uiPriority w:val="99"/>
    <w:semiHidden/>
    <w:locked/>
    <w:rsid w:val="003D6565"/>
    <w:rPr>
      <w:rFonts w:cs="Times New Roman"/>
      <w:color w:val="auto"/>
      <w:u w:val="none"/>
    </w:rPr>
  </w:style>
  <w:style w:type="character" w:styleId="FootnoteReference">
    <w:name w:val="footnote reference"/>
    <w:basedOn w:val="DefaultParagraphFont"/>
    <w:uiPriority w:val="9"/>
    <w:locked/>
    <w:rsid w:val="00E251B6"/>
    <w:rPr>
      <w:rFonts w:cs="Times New Roman"/>
      <w:vertAlign w:val="superscript"/>
    </w:rPr>
  </w:style>
  <w:style w:type="character" w:styleId="HTMLAcronym">
    <w:name w:val="HTML Acronym"/>
    <w:basedOn w:val="DefaultParagraphFont"/>
    <w:uiPriority w:val="99"/>
    <w:semiHidden/>
    <w:locked/>
    <w:rsid w:val="00E251B6"/>
    <w:rPr>
      <w:rFonts w:cs="Times New Roman"/>
    </w:rPr>
  </w:style>
  <w:style w:type="paragraph" w:styleId="HTMLAddress">
    <w:name w:val="HTML Address"/>
    <w:basedOn w:val="Normal"/>
    <w:link w:val="HTMLAddressChar"/>
    <w:uiPriority w:val="99"/>
    <w:semiHidden/>
    <w:locked/>
    <w:rsid w:val="00E251B6"/>
    <w:rPr>
      <w:i/>
      <w:iCs/>
    </w:rPr>
  </w:style>
  <w:style w:type="character" w:customStyle="1" w:styleId="HTMLAddressChar">
    <w:name w:val="HTML Address Char"/>
    <w:basedOn w:val="DefaultParagraphFont"/>
    <w:link w:val="HTMLAddress"/>
    <w:uiPriority w:val="99"/>
    <w:semiHidden/>
    <w:locked/>
    <w:rsid w:val="00DB55B9"/>
    <w:rPr>
      <w:rFonts w:eastAsia="Calibri"/>
      <w:i/>
      <w:iCs/>
      <w:color w:val="000000"/>
    </w:rPr>
  </w:style>
  <w:style w:type="character" w:styleId="HTMLCite">
    <w:name w:val="HTML Cite"/>
    <w:basedOn w:val="DefaultParagraphFont"/>
    <w:uiPriority w:val="99"/>
    <w:semiHidden/>
    <w:locked/>
    <w:rsid w:val="00E251B6"/>
    <w:rPr>
      <w:rFonts w:cs="Times New Roman"/>
      <w:i/>
      <w:iCs/>
    </w:rPr>
  </w:style>
  <w:style w:type="character" w:styleId="HTMLCode">
    <w:name w:val="HTML Code"/>
    <w:basedOn w:val="DefaultParagraphFont"/>
    <w:uiPriority w:val="99"/>
    <w:semiHidden/>
    <w:locked/>
    <w:rsid w:val="00E251B6"/>
    <w:rPr>
      <w:rFonts w:ascii="Courier New" w:hAnsi="Courier New" w:cs="Courier New"/>
      <w:sz w:val="20"/>
      <w:szCs w:val="20"/>
    </w:rPr>
  </w:style>
  <w:style w:type="character" w:styleId="HTMLDefinition">
    <w:name w:val="HTML Definition"/>
    <w:basedOn w:val="DefaultParagraphFont"/>
    <w:uiPriority w:val="99"/>
    <w:semiHidden/>
    <w:locked/>
    <w:rsid w:val="00E251B6"/>
    <w:rPr>
      <w:rFonts w:cs="Times New Roman"/>
      <w:i/>
      <w:iCs/>
    </w:rPr>
  </w:style>
  <w:style w:type="character" w:styleId="HTMLKeyboard">
    <w:name w:val="HTML Keyboard"/>
    <w:basedOn w:val="DefaultParagraphFont"/>
    <w:uiPriority w:val="99"/>
    <w:semiHidden/>
    <w:locked/>
    <w:rsid w:val="00E251B6"/>
    <w:rPr>
      <w:rFonts w:ascii="Courier New" w:hAnsi="Courier New" w:cs="Courier New"/>
      <w:sz w:val="20"/>
      <w:szCs w:val="20"/>
    </w:rPr>
  </w:style>
  <w:style w:type="paragraph" w:styleId="HTMLPreformatted">
    <w:name w:val="HTML Preformatted"/>
    <w:basedOn w:val="Normal"/>
    <w:link w:val="HTMLPreformattedChar"/>
    <w:uiPriority w:val="99"/>
    <w:semiHidden/>
    <w:locked/>
    <w:rsid w:val="00E251B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B55B9"/>
    <w:rPr>
      <w:rFonts w:ascii="Courier New" w:eastAsia="Calibri" w:hAnsi="Courier New" w:cs="Courier New"/>
      <w:color w:val="000000"/>
      <w:sz w:val="20"/>
      <w:szCs w:val="20"/>
    </w:rPr>
  </w:style>
  <w:style w:type="character" w:styleId="HTMLSample">
    <w:name w:val="HTML Sample"/>
    <w:basedOn w:val="DefaultParagraphFont"/>
    <w:uiPriority w:val="99"/>
    <w:semiHidden/>
    <w:locked/>
    <w:rsid w:val="00E251B6"/>
    <w:rPr>
      <w:rFonts w:ascii="Courier New" w:hAnsi="Courier New" w:cs="Courier New"/>
    </w:rPr>
  </w:style>
  <w:style w:type="character" w:styleId="HTMLTypewriter">
    <w:name w:val="HTML Typewriter"/>
    <w:basedOn w:val="DefaultParagraphFont"/>
    <w:uiPriority w:val="99"/>
    <w:semiHidden/>
    <w:locked/>
    <w:rsid w:val="00E251B6"/>
    <w:rPr>
      <w:rFonts w:ascii="Courier New" w:hAnsi="Courier New" w:cs="Courier New"/>
      <w:sz w:val="20"/>
      <w:szCs w:val="20"/>
    </w:rPr>
  </w:style>
  <w:style w:type="character" w:styleId="HTMLVariable">
    <w:name w:val="HTML Variable"/>
    <w:basedOn w:val="DefaultParagraphFont"/>
    <w:uiPriority w:val="99"/>
    <w:semiHidden/>
    <w:locked/>
    <w:rsid w:val="00E251B6"/>
    <w:rPr>
      <w:rFonts w:cs="Times New Roman"/>
      <w:i/>
      <w:iCs/>
    </w:rPr>
  </w:style>
  <w:style w:type="character" w:styleId="LineNumber">
    <w:name w:val="line number"/>
    <w:basedOn w:val="DefaultParagraphFont"/>
    <w:uiPriority w:val="99"/>
    <w:semiHidden/>
    <w:locked/>
    <w:rsid w:val="00E251B6"/>
    <w:rPr>
      <w:rFonts w:cs="Times New Roman"/>
    </w:rPr>
  </w:style>
  <w:style w:type="paragraph" w:styleId="List">
    <w:name w:val="List"/>
    <w:basedOn w:val="Normal"/>
    <w:uiPriority w:val="99"/>
    <w:semiHidden/>
    <w:locked/>
    <w:rsid w:val="00E251B6"/>
    <w:pPr>
      <w:ind w:left="283" w:hanging="283"/>
    </w:pPr>
  </w:style>
  <w:style w:type="paragraph" w:styleId="List2">
    <w:name w:val="List 2"/>
    <w:basedOn w:val="Normal"/>
    <w:uiPriority w:val="99"/>
    <w:semiHidden/>
    <w:locked/>
    <w:rsid w:val="00E251B6"/>
    <w:pPr>
      <w:ind w:left="566" w:hanging="283"/>
    </w:pPr>
  </w:style>
  <w:style w:type="paragraph" w:styleId="List3">
    <w:name w:val="List 3"/>
    <w:basedOn w:val="Normal"/>
    <w:uiPriority w:val="99"/>
    <w:semiHidden/>
    <w:locked/>
    <w:rsid w:val="00E251B6"/>
    <w:pPr>
      <w:ind w:left="849" w:hanging="283"/>
    </w:pPr>
  </w:style>
  <w:style w:type="paragraph" w:styleId="List4">
    <w:name w:val="List 4"/>
    <w:basedOn w:val="Normal"/>
    <w:uiPriority w:val="99"/>
    <w:semiHidden/>
    <w:locked/>
    <w:rsid w:val="00E251B6"/>
    <w:pPr>
      <w:ind w:left="1132" w:hanging="283"/>
    </w:pPr>
  </w:style>
  <w:style w:type="paragraph" w:styleId="List5">
    <w:name w:val="List 5"/>
    <w:basedOn w:val="Normal"/>
    <w:uiPriority w:val="99"/>
    <w:semiHidden/>
    <w:locked/>
    <w:rsid w:val="00E251B6"/>
    <w:pPr>
      <w:ind w:left="1415" w:hanging="283"/>
    </w:pPr>
  </w:style>
  <w:style w:type="paragraph" w:styleId="ListBullet4">
    <w:name w:val="List Bullet 4"/>
    <w:basedOn w:val="Normal"/>
    <w:uiPriority w:val="99"/>
    <w:semiHidden/>
    <w:locked/>
    <w:rsid w:val="00E251B6"/>
    <w:pPr>
      <w:numPr>
        <w:numId w:val="1"/>
      </w:numPr>
      <w:tabs>
        <w:tab w:val="num" w:pos="1209"/>
      </w:tabs>
      <w:ind w:left="1209"/>
    </w:pPr>
  </w:style>
  <w:style w:type="paragraph" w:styleId="ListBullet5">
    <w:name w:val="List Bullet 5"/>
    <w:basedOn w:val="Normal"/>
    <w:uiPriority w:val="99"/>
    <w:semiHidden/>
    <w:locked/>
    <w:rsid w:val="00E251B6"/>
    <w:pPr>
      <w:numPr>
        <w:numId w:val="2"/>
      </w:numPr>
      <w:tabs>
        <w:tab w:val="num" w:pos="926"/>
        <w:tab w:val="num" w:pos="1492"/>
      </w:tabs>
      <w:ind w:left="1492"/>
    </w:pPr>
  </w:style>
  <w:style w:type="paragraph" w:styleId="ListContinue">
    <w:name w:val="List Continue"/>
    <w:basedOn w:val="Normal"/>
    <w:uiPriority w:val="99"/>
    <w:semiHidden/>
    <w:locked/>
    <w:rsid w:val="00E251B6"/>
    <w:pPr>
      <w:ind w:left="283"/>
    </w:pPr>
  </w:style>
  <w:style w:type="paragraph" w:styleId="ListContinue2">
    <w:name w:val="List Continue 2"/>
    <w:basedOn w:val="Normal"/>
    <w:uiPriority w:val="99"/>
    <w:semiHidden/>
    <w:locked/>
    <w:rsid w:val="00E251B6"/>
    <w:pPr>
      <w:ind w:left="566"/>
    </w:pPr>
  </w:style>
  <w:style w:type="paragraph" w:styleId="ListContinue3">
    <w:name w:val="List Continue 3"/>
    <w:basedOn w:val="Normal"/>
    <w:uiPriority w:val="99"/>
    <w:semiHidden/>
    <w:locked/>
    <w:rsid w:val="00E251B6"/>
    <w:pPr>
      <w:ind w:left="849"/>
    </w:pPr>
  </w:style>
  <w:style w:type="paragraph" w:styleId="ListContinue4">
    <w:name w:val="List Continue 4"/>
    <w:basedOn w:val="Normal"/>
    <w:uiPriority w:val="99"/>
    <w:semiHidden/>
    <w:locked/>
    <w:rsid w:val="00E251B6"/>
    <w:pPr>
      <w:ind w:left="1132"/>
    </w:pPr>
  </w:style>
  <w:style w:type="paragraph" w:styleId="ListContinue5">
    <w:name w:val="List Continue 5"/>
    <w:basedOn w:val="Normal"/>
    <w:uiPriority w:val="99"/>
    <w:semiHidden/>
    <w:locked/>
    <w:rsid w:val="00E251B6"/>
    <w:pPr>
      <w:ind w:left="1415"/>
    </w:pPr>
  </w:style>
  <w:style w:type="paragraph" w:styleId="ListNumber3">
    <w:name w:val="List Number 3"/>
    <w:basedOn w:val="ListNumber2"/>
    <w:uiPriority w:val="2"/>
    <w:locked/>
    <w:rsid w:val="00D349D1"/>
    <w:pPr>
      <w:numPr>
        <w:numId w:val="17"/>
      </w:numPr>
      <w:tabs>
        <w:tab w:val="clear" w:pos="397"/>
      </w:tabs>
      <w:ind w:left="1078" w:hanging="284"/>
    </w:pPr>
  </w:style>
  <w:style w:type="paragraph" w:styleId="ListNumber4">
    <w:name w:val="List Number 4"/>
    <w:basedOn w:val="Normal"/>
    <w:uiPriority w:val="99"/>
    <w:semiHidden/>
    <w:locked/>
    <w:rsid w:val="00E251B6"/>
    <w:pPr>
      <w:numPr>
        <w:numId w:val="3"/>
      </w:numPr>
    </w:pPr>
  </w:style>
  <w:style w:type="paragraph" w:styleId="ListNumber5">
    <w:name w:val="List Number 5"/>
    <w:basedOn w:val="Normal"/>
    <w:uiPriority w:val="99"/>
    <w:semiHidden/>
    <w:locked/>
    <w:rsid w:val="00E251B6"/>
    <w:pPr>
      <w:numPr>
        <w:numId w:val="4"/>
      </w:numPr>
    </w:pPr>
  </w:style>
  <w:style w:type="paragraph" w:styleId="MessageHeader">
    <w:name w:val="Message Header"/>
    <w:basedOn w:val="Normal"/>
    <w:link w:val="MessageHeaderChar"/>
    <w:uiPriority w:val="99"/>
    <w:semiHidden/>
    <w:locked/>
    <w:rsid w:val="00E251B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uiPriority w:val="99"/>
    <w:semiHidden/>
    <w:locked/>
    <w:rsid w:val="00DB55B9"/>
    <w:rPr>
      <w:rFonts w:ascii="Arial" w:eastAsia="Calibri" w:hAnsi="Arial" w:cs="Arial"/>
      <w:color w:val="000000"/>
      <w:sz w:val="24"/>
      <w:szCs w:val="24"/>
      <w:shd w:val="pct20" w:color="auto" w:fill="auto"/>
    </w:rPr>
  </w:style>
  <w:style w:type="paragraph" w:styleId="NormalWeb">
    <w:name w:val="Normal (Web)"/>
    <w:basedOn w:val="Normal"/>
    <w:uiPriority w:val="99"/>
    <w:semiHidden/>
    <w:locked/>
    <w:rsid w:val="00E251B6"/>
    <w:rPr>
      <w:rFonts w:ascii="Times New Roman" w:hAnsi="Times New Roman"/>
      <w:sz w:val="24"/>
      <w:szCs w:val="24"/>
    </w:rPr>
  </w:style>
  <w:style w:type="paragraph" w:styleId="NormalIndent">
    <w:name w:val="Normal Indent"/>
    <w:basedOn w:val="Normal"/>
    <w:uiPriority w:val="99"/>
    <w:semiHidden/>
    <w:locked/>
    <w:rsid w:val="00E251B6"/>
    <w:pPr>
      <w:ind w:left="720"/>
    </w:pPr>
  </w:style>
  <w:style w:type="paragraph" w:styleId="NoteHeading">
    <w:name w:val="Note Heading"/>
    <w:basedOn w:val="Normal"/>
    <w:next w:val="Normal"/>
    <w:link w:val="NoteHeadingChar"/>
    <w:uiPriority w:val="99"/>
    <w:semiHidden/>
    <w:locked/>
    <w:rsid w:val="00E251B6"/>
  </w:style>
  <w:style w:type="character" w:customStyle="1" w:styleId="NoteHeadingChar">
    <w:name w:val="Note Heading Char"/>
    <w:basedOn w:val="DefaultParagraphFont"/>
    <w:link w:val="NoteHeading"/>
    <w:uiPriority w:val="99"/>
    <w:semiHidden/>
    <w:locked/>
    <w:rsid w:val="00DB55B9"/>
    <w:rPr>
      <w:rFonts w:eastAsia="Calibri"/>
      <w:color w:val="000000"/>
    </w:rPr>
  </w:style>
  <w:style w:type="paragraph" w:styleId="PlainText">
    <w:name w:val="Plain Text"/>
    <w:basedOn w:val="Normal"/>
    <w:link w:val="PlainTextChar"/>
    <w:uiPriority w:val="99"/>
    <w:semiHidden/>
    <w:locked/>
    <w:rsid w:val="00E251B6"/>
    <w:rPr>
      <w:rFonts w:ascii="Courier New" w:hAnsi="Courier New" w:cs="Courier New"/>
      <w:sz w:val="20"/>
      <w:szCs w:val="20"/>
    </w:rPr>
  </w:style>
  <w:style w:type="character" w:customStyle="1" w:styleId="PlainTextChar">
    <w:name w:val="Plain Text Char"/>
    <w:basedOn w:val="DefaultParagraphFont"/>
    <w:link w:val="PlainText"/>
    <w:uiPriority w:val="99"/>
    <w:semiHidden/>
    <w:locked/>
    <w:rsid w:val="00DB55B9"/>
    <w:rPr>
      <w:rFonts w:ascii="Courier New" w:eastAsia="Calibri" w:hAnsi="Courier New" w:cs="Courier New"/>
      <w:color w:val="000000"/>
      <w:sz w:val="20"/>
      <w:szCs w:val="20"/>
    </w:rPr>
  </w:style>
  <w:style w:type="paragraph" w:styleId="Salutation">
    <w:name w:val="Salutation"/>
    <w:basedOn w:val="Normal"/>
    <w:next w:val="Normal"/>
    <w:link w:val="SalutationChar"/>
    <w:uiPriority w:val="99"/>
    <w:semiHidden/>
    <w:locked/>
    <w:rsid w:val="00E251B6"/>
  </w:style>
  <w:style w:type="character" w:customStyle="1" w:styleId="SalutationChar">
    <w:name w:val="Salutation Char"/>
    <w:basedOn w:val="DefaultParagraphFont"/>
    <w:link w:val="Salutation"/>
    <w:uiPriority w:val="99"/>
    <w:semiHidden/>
    <w:locked/>
    <w:rsid w:val="00DB55B9"/>
    <w:rPr>
      <w:rFonts w:eastAsia="Calibri"/>
      <w:color w:val="000000"/>
    </w:rPr>
  </w:style>
  <w:style w:type="paragraph" w:styleId="Signature">
    <w:name w:val="Signature"/>
    <w:basedOn w:val="Normal"/>
    <w:link w:val="SignatureChar"/>
    <w:uiPriority w:val="99"/>
    <w:semiHidden/>
    <w:locked/>
    <w:rsid w:val="00E251B6"/>
    <w:pPr>
      <w:ind w:left="4252"/>
    </w:pPr>
  </w:style>
  <w:style w:type="character" w:customStyle="1" w:styleId="SignatureChar">
    <w:name w:val="Signature Char"/>
    <w:basedOn w:val="DefaultParagraphFont"/>
    <w:link w:val="Signature"/>
    <w:uiPriority w:val="99"/>
    <w:semiHidden/>
    <w:locked/>
    <w:rsid w:val="00DB55B9"/>
    <w:rPr>
      <w:rFonts w:eastAsia="Calibri"/>
      <w:color w:val="000000"/>
    </w:rPr>
  </w:style>
  <w:style w:type="character" w:styleId="Strong">
    <w:name w:val="Strong"/>
    <w:basedOn w:val="DefaultParagraphFont"/>
    <w:uiPriority w:val="99"/>
    <w:semiHidden/>
    <w:locked/>
    <w:rsid w:val="001249CC"/>
    <w:rPr>
      <w:rFonts w:cs="Times New Roman"/>
      <w:b/>
      <w:bCs/>
    </w:rPr>
  </w:style>
  <w:style w:type="table" w:styleId="Table3Deffects1">
    <w:name w:val="Table 3D effects 1"/>
    <w:basedOn w:val="TableNormal"/>
    <w:uiPriority w:val="99"/>
    <w:locked/>
    <w:rsid w:val="00E251B6"/>
    <w:pPr>
      <w:spacing w:after="120"/>
    </w:pPr>
    <w:rPr>
      <w:rFonts w:eastAsia="Times New Roman"/>
      <w:sz w:val="20"/>
      <w:szCs w:val="20"/>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locked/>
    <w:rsid w:val="00E251B6"/>
    <w:pPr>
      <w:spacing w:after="120"/>
    </w:pPr>
    <w:rPr>
      <w:rFonts w:eastAsia="Times New Roman"/>
      <w:sz w:val="20"/>
      <w:szCs w:val="20"/>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locked/>
    <w:rsid w:val="00E251B6"/>
    <w:pPr>
      <w:spacing w:after="120"/>
    </w:pPr>
    <w:rPr>
      <w:rFonts w:eastAsia="Times New Roman"/>
      <w:sz w:val="20"/>
      <w:szCs w:val="20"/>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locked/>
    <w:rsid w:val="00E251B6"/>
    <w:pPr>
      <w:spacing w:after="120"/>
    </w:pPr>
    <w:rPr>
      <w:rFonts w:eastAsia="Times New Roman"/>
      <w:sz w:val="20"/>
      <w:szCs w:val="20"/>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locked/>
    <w:rsid w:val="00E251B6"/>
    <w:pPr>
      <w:spacing w:after="120"/>
    </w:pPr>
    <w:rPr>
      <w:rFonts w:eastAsia="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locked/>
    <w:rsid w:val="00E251B6"/>
    <w:pPr>
      <w:spacing w:after="120"/>
    </w:pPr>
    <w:rPr>
      <w:rFonts w:eastAsia="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locked/>
    <w:rsid w:val="00E251B6"/>
    <w:pPr>
      <w:spacing w:after="120"/>
    </w:pPr>
    <w:rPr>
      <w:rFonts w:eastAsia="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locked/>
    <w:rsid w:val="00E251B6"/>
    <w:pPr>
      <w:spacing w:after="120"/>
    </w:pPr>
    <w:rPr>
      <w:rFonts w:eastAsia="Times New Roman"/>
      <w:sz w:val="20"/>
      <w:szCs w:val="20"/>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locked/>
    <w:rsid w:val="00E251B6"/>
    <w:pPr>
      <w:spacing w:after="120"/>
    </w:pPr>
    <w:rPr>
      <w:rFonts w:eastAsia="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locked/>
    <w:rsid w:val="00E251B6"/>
    <w:pPr>
      <w:spacing w:after="120"/>
    </w:pPr>
    <w:rPr>
      <w:rFonts w:eastAsia="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locked/>
    <w:rsid w:val="00E251B6"/>
    <w:pPr>
      <w:spacing w:after="120"/>
    </w:pPr>
    <w:rPr>
      <w:rFonts w:eastAsia="Times New Roman"/>
      <w:b/>
      <w:bCs/>
      <w:sz w:val="20"/>
      <w:szCs w:val="20"/>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locked/>
    <w:rsid w:val="00E251B6"/>
    <w:pPr>
      <w:spacing w:after="120"/>
    </w:pPr>
    <w:rPr>
      <w:rFonts w:eastAsia="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locked/>
    <w:rsid w:val="00E251B6"/>
    <w:pPr>
      <w:spacing w:after="120"/>
    </w:pPr>
    <w:rPr>
      <w:rFonts w:eastAsia="Times New Roman"/>
      <w:sz w:val="20"/>
      <w:szCs w:val="20"/>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locked/>
    <w:rsid w:val="00E251B6"/>
    <w:pPr>
      <w:spacing w:after="120"/>
    </w:pPr>
    <w:rPr>
      <w:rFonts w:eastAsia="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locked/>
    <w:rsid w:val="00E251B6"/>
    <w:pPr>
      <w:spacing w:after="120"/>
    </w:pPr>
    <w:rPr>
      <w:rFonts w:eastAsia="Times New Roman"/>
      <w:sz w:val="20"/>
      <w:szCs w:val="20"/>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locked/>
    <w:rsid w:val="00E251B6"/>
    <w:pPr>
      <w:spacing w:after="120"/>
    </w:pPr>
    <w:rPr>
      <w:rFonts w:eastAsia="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1">
    <w:name w:val="Table Grid 1"/>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locked/>
    <w:rsid w:val="00E251B6"/>
    <w:pPr>
      <w:spacing w:after="120"/>
    </w:pPr>
    <w:rPr>
      <w:rFonts w:eastAsia="Times New Roman"/>
      <w:sz w:val="20"/>
      <w:szCs w:val="20"/>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locked/>
    <w:rsid w:val="00E251B6"/>
    <w:pPr>
      <w:spacing w:after="120"/>
    </w:pPr>
    <w:rPr>
      <w:rFonts w:eastAsia="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locked/>
    <w:rsid w:val="00E251B6"/>
    <w:pPr>
      <w:spacing w:after="120"/>
    </w:pPr>
    <w:rPr>
      <w:rFonts w:eastAsia="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locked/>
    <w:rsid w:val="00E251B6"/>
    <w:pPr>
      <w:spacing w:after="120"/>
    </w:pPr>
    <w:rPr>
      <w:rFonts w:eastAsia="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locked/>
    <w:rsid w:val="00E251B6"/>
    <w:pPr>
      <w:spacing w:after="120"/>
    </w:pPr>
    <w:rPr>
      <w:rFonts w:eastAsia="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locked/>
    <w:rsid w:val="00E251B6"/>
    <w:pPr>
      <w:spacing w:after="120"/>
    </w:pPr>
    <w:rPr>
      <w:rFonts w:eastAsia="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locked/>
    <w:rsid w:val="00E251B6"/>
    <w:pPr>
      <w:spacing w:after="120"/>
    </w:pPr>
    <w:rPr>
      <w:rFonts w:eastAsia="Times New Roman"/>
      <w:sz w:val="20"/>
      <w:szCs w:val="20"/>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locked/>
    <w:rsid w:val="00E251B6"/>
    <w:pPr>
      <w:spacing w:after="120"/>
    </w:pPr>
    <w:rPr>
      <w:rFonts w:eastAsia="Times New Roman"/>
      <w:sz w:val="20"/>
      <w:szCs w:val="20"/>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locked/>
    <w:rsid w:val="00E251B6"/>
    <w:pPr>
      <w:spacing w:after="120"/>
    </w:pPr>
    <w:rPr>
      <w:rFonts w:eastAsia="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locked/>
    <w:rsid w:val="00E251B6"/>
    <w:pPr>
      <w:spacing w:after="120"/>
    </w:pPr>
    <w:rPr>
      <w:rFonts w:eastAsia="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locked/>
    <w:rsid w:val="00E251B6"/>
    <w:pPr>
      <w:spacing w:after="120"/>
    </w:pPr>
    <w:rPr>
      <w:rFonts w:eastAsia="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locked/>
    <w:rsid w:val="00E251B6"/>
    <w:pPr>
      <w:spacing w:after="120"/>
    </w:pPr>
    <w:rPr>
      <w:rFonts w:eastAsia="Times New Roman"/>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locked/>
    <w:rsid w:val="00E251B6"/>
    <w:pPr>
      <w:spacing w:after="120"/>
    </w:pPr>
    <w:rPr>
      <w:rFonts w:eastAsia="Times New Roman"/>
      <w:sz w:val="20"/>
      <w:szCs w:val="20"/>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locked/>
    <w:rsid w:val="00E251B6"/>
    <w:pPr>
      <w:spacing w:after="120"/>
    </w:pPr>
    <w:rPr>
      <w:rFonts w:eastAsia="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locked/>
    <w:rsid w:val="00E251B6"/>
    <w:pPr>
      <w:spacing w:after="120"/>
    </w:pPr>
    <w:rPr>
      <w:rFonts w:eastAsia="Times New Roman"/>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locked/>
    <w:rsid w:val="00E251B6"/>
    <w:pPr>
      <w:spacing w:after="120"/>
    </w:pPr>
    <w:rPr>
      <w:rFonts w:eastAsia="Times New Roman"/>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locked/>
    <w:rsid w:val="00E251B6"/>
    <w:pPr>
      <w:spacing w:after="120"/>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locked/>
    <w:rsid w:val="00E251B6"/>
    <w:pPr>
      <w:spacing w:after="120"/>
    </w:pPr>
    <w:rPr>
      <w:rFonts w:eastAsia="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locked/>
    <w:rsid w:val="00E251B6"/>
    <w:pPr>
      <w:spacing w:after="120"/>
    </w:pPr>
    <w:rPr>
      <w:rFonts w:eastAsia="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locked/>
    <w:rsid w:val="00E251B6"/>
    <w:pPr>
      <w:spacing w:after="120"/>
    </w:pPr>
    <w:rPr>
      <w:rFonts w:eastAsia="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customStyle="1" w:styleId="VersoPageHeading">
    <w:name w:val="Verso Page Heading"/>
    <w:uiPriority w:val="12"/>
    <w:qFormat/>
    <w:rsid w:val="00D51978"/>
    <w:pPr>
      <w:spacing w:before="180" w:after="60"/>
    </w:pPr>
    <w:rPr>
      <w:rFonts w:eastAsia="Times New Roman"/>
      <w:bCs/>
      <w:color w:val="248964" w:themeColor="accent1" w:themeShade="BF"/>
      <w:sz w:val="24"/>
      <w:szCs w:val="26"/>
      <w:lang w:eastAsia="en-US"/>
    </w:rPr>
  </w:style>
  <w:style w:type="paragraph" w:customStyle="1" w:styleId="BodyTextwhite">
    <w:name w:val="Body Text white"/>
    <w:basedOn w:val="BodyText"/>
    <w:qFormat/>
    <w:rsid w:val="00115AE0"/>
    <w:rPr>
      <w:color w:val="FFFFFF" w:themeColor="background1"/>
    </w:rPr>
  </w:style>
  <w:style w:type="character" w:styleId="CommentReference">
    <w:name w:val="annotation reference"/>
    <w:basedOn w:val="DefaultParagraphFont"/>
    <w:uiPriority w:val="99"/>
    <w:semiHidden/>
    <w:locked/>
    <w:rsid w:val="00AD275A"/>
    <w:rPr>
      <w:rFonts w:cs="Times New Roman"/>
      <w:sz w:val="16"/>
      <w:szCs w:val="16"/>
    </w:rPr>
  </w:style>
  <w:style w:type="paragraph" w:styleId="CommentText">
    <w:name w:val="annotation text"/>
    <w:basedOn w:val="Normal"/>
    <w:link w:val="CommentTextChar"/>
    <w:uiPriority w:val="99"/>
    <w:semiHidden/>
    <w:locked/>
    <w:rsid w:val="00AD275A"/>
    <w:rPr>
      <w:sz w:val="20"/>
      <w:szCs w:val="20"/>
    </w:rPr>
  </w:style>
  <w:style w:type="character" w:customStyle="1" w:styleId="CommentTextChar">
    <w:name w:val="Comment Text Char"/>
    <w:basedOn w:val="DefaultParagraphFont"/>
    <w:link w:val="CommentText"/>
    <w:uiPriority w:val="99"/>
    <w:semiHidden/>
    <w:rsid w:val="00DB55B9"/>
    <w:rPr>
      <w:rFonts w:eastAsia="Calibri"/>
      <w:color w:val="000000"/>
      <w:sz w:val="20"/>
      <w:szCs w:val="20"/>
    </w:rPr>
  </w:style>
  <w:style w:type="paragraph" w:styleId="CommentSubject">
    <w:name w:val="annotation subject"/>
    <w:basedOn w:val="CommentText"/>
    <w:next w:val="CommentText"/>
    <w:link w:val="CommentSubjectChar"/>
    <w:uiPriority w:val="99"/>
    <w:semiHidden/>
    <w:locked/>
    <w:rsid w:val="00AD275A"/>
    <w:rPr>
      <w:b/>
      <w:bCs/>
    </w:rPr>
  </w:style>
  <w:style w:type="character" w:customStyle="1" w:styleId="CommentSubjectChar">
    <w:name w:val="Comment Subject Char"/>
    <w:basedOn w:val="CommentTextChar"/>
    <w:link w:val="CommentSubject"/>
    <w:uiPriority w:val="99"/>
    <w:semiHidden/>
    <w:rsid w:val="00DB55B9"/>
    <w:rPr>
      <w:rFonts w:eastAsia="Calibri"/>
      <w:b/>
      <w:bCs/>
      <w:color w:val="000000"/>
      <w:sz w:val="20"/>
      <w:szCs w:val="20"/>
    </w:rPr>
  </w:style>
  <w:style w:type="paragraph" w:styleId="DocumentMap">
    <w:name w:val="Document Map"/>
    <w:basedOn w:val="Normal"/>
    <w:link w:val="DocumentMapChar"/>
    <w:uiPriority w:val="99"/>
    <w:semiHidden/>
    <w:locked/>
    <w:rsid w:val="00AD275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DB55B9"/>
    <w:rPr>
      <w:rFonts w:ascii="Tahoma" w:eastAsia="Calibri" w:hAnsi="Tahoma" w:cs="Tahoma"/>
      <w:color w:val="000000"/>
      <w:sz w:val="20"/>
      <w:szCs w:val="20"/>
      <w:shd w:val="clear" w:color="auto" w:fill="000080"/>
    </w:rPr>
  </w:style>
  <w:style w:type="character" w:styleId="EndnoteReference">
    <w:name w:val="endnote reference"/>
    <w:basedOn w:val="DefaultParagraphFont"/>
    <w:uiPriority w:val="99"/>
    <w:semiHidden/>
    <w:locked/>
    <w:rsid w:val="00AD275A"/>
    <w:rPr>
      <w:rFonts w:cs="Times New Roman"/>
      <w:vertAlign w:val="superscript"/>
    </w:rPr>
  </w:style>
  <w:style w:type="paragraph" w:styleId="EndnoteText">
    <w:name w:val="endnote text"/>
    <w:basedOn w:val="Normal"/>
    <w:link w:val="EndnoteTextChar"/>
    <w:uiPriority w:val="99"/>
    <w:semiHidden/>
    <w:locked/>
    <w:rsid w:val="00AD275A"/>
    <w:rPr>
      <w:sz w:val="20"/>
      <w:szCs w:val="20"/>
    </w:rPr>
  </w:style>
  <w:style w:type="character" w:customStyle="1" w:styleId="EndnoteTextChar">
    <w:name w:val="Endnote Text Char"/>
    <w:basedOn w:val="DefaultParagraphFont"/>
    <w:link w:val="EndnoteText"/>
    <w:uiPriority w:val="99"/>
    <w:semiHidden/>
    <w:rsid w:val="00DB55B9"/>
    <w:rPr>
      <w:rFonts w:eastAsia="Calibri"/>
      <w:color w:val="000000"/>
      <w:sz w:val="20"/>
      <w:szCs w:val="20"/>
    </w:rPr>
  </w:style>
  <w:style w:type="paragraph" w:styleId="Index1">
    <w:name w:val="index 1"/>
    <w:basedOn w:val="Normal"/>
    <w:next w:val="Normal"/>
    <w:autoRedefine/>
    <w:uiPriority w:val="99"/>
    <w:semiHidden/>
    <w:locked/>
    <w:rsid w:val="00AD275A"/>
    <w:pPr>
      <w:ind w:left="220" w:hanging="220"/>
    </w:pPr>
  </w:style>
  <w:style w:type="paragraph" w:styleId="Index2">
    <w:name w:val="index 2"/>
    <w:basedOn w:val="Normal"/>
    <w:next w:val="Normal"/>
    <w:autoRedefine/>
    <w:uiPriority w:val="99"/>
    <w:semiHidden/>
    <w:locked/>
    <w:rsid w:val="00AD275A"/>
    <w:pPr>
      <w:ind w:left="440" w:hanging="220"/>
    </w:pPr>
  </w:style>
  <w:style w:type="paragraph" w:styleId="Index3">
    <w:name w:val="index 3"/>
    <w:basedOn w:val="Normal"/>
    <w:next w:val="Normal"/>
    <w:autoRedefine/>
    <w:uiPriority w:val="99"/>
    <w:semiHidden/>
    <w:locked/>
    <w:rsid w:val="00AD275A"/>
    <w:pPr>
      <w:ind w:left="660" w:hanging="220"/>
    </w:pPr>
  </w:style>
  <w:style w:type="paragraph" w:styleId="Index4">
    <w:name w:val="index 4"/>
    <w:basedOn w:val="Normal"/>
    <w:next w:val="Normal"/>
    <w:autoRedefine/>
    <w:uiPriority w:val="99"/>
    <w:semiHidden/>
    <w:locked/>
    <w:rsid w:val="00AD275A"/>
    <w:pPr>
      <w:ind w:left="880" w:hanging="220"/>
    </w:pPr>
  </w:style>
  <w:style w:type="paragraph" w:styleId="Index5">
    <w:name w:val="index 5"/>
    <w:basedOn w:val="Normal"/>
    <w:next w:val="Normal"/>
    <w:autoRedefine/>
    <w:uiPriority w:val="99"/>
    <w:semiHidden/>
    <w:locked/>
    <w:rsid w:val="00AD275A"/>
    <w:pPr>
      <w:ind w:left="1100" w:hanging="220"/>
    </w:pPr>
  </w:style>
  <w:style w:type="paragraph" w:styleId="Index6">
    <w:name w:val="index 6"/>
    <w:basedOn w:val="Normal"/>
    <w:next w:val="Normal"/>
    <w:autoRedefine/>
    <w:uiPriority w:val="99"/>
    <w:semiHidden/>
    <w:locked/>
    <w:rsid w:val="00AD275A"/>
    <w:pPr>
      <w:ind w:left="1320" w:hanging="220"/>
    </w:pPr>
  </w:style>
  <w:style w:type="paragraph" w:styleId="Index7">
    <w:name w:val="index 7"/>
    <w:basedOn w:val="Normal"/>
    <w:next w:val="Normal"/>
    <w:autoRedefine/>
    <w:uiPriority w:val="99"/>
    <w:semiHidden/>
    <w:locked/>
    <w:rsid w:val="00AD275A"/>
    <w:pPr>
      <w:ind w:left="1540" w:hanging="220"/>
    </w:pPr>
  </w:style>
  <w:style w:type="paragraph" w:styleId="Index8">
    <w:name w:val="index 8"/>
    <w:basedOn w:val="Normal"/>
    <w:next w:val="Normal"/>
    <w:autoRedefine/>
    <w:uiPriority w:val="99"/>
    <w:semiHidden/>
    <w:locked/>
    <w:rsid w:val="00AD275A"/>
    <w:pPr>
      <w:ind w:left="1760" w:hanging="220"/>
    </w:pPr>
  </w:style>
  <w:style w:type="paragraph" w:styleId="Index9">
    <w:name w:val="index 9"/>
    <w:basedOn w:val="Normal"/>
    <w:next w:val="Normal"/>
    <w:autoRedefine/>
    <w:uiPriority w:val="99"/>
    <w:semiHidden/>
    <w:locked/>
    <w:rsid w:val="00AD275A"/>
    <w:pPr>
      <w:ind w:left="1980" w:hanging="220"/>
    </w:pPr>
  </w:style>
  <w:style w:type="paragraph" w:styleId="IndexHeading">
    <w:name w:val="index heading"/>
    <w:basedOn w:val="Normal"/>
    <w:next w:val="Index1"/>
    <w:uiPriority w:val="99"/>
    <w:semiHidden/>
    <w:locked/>
    <w:rsid w:val="00AD275A"/>
    <w:rPr>
      <w:rFonts w:ascii="Arial" w:hAnsi="Arial" w:cs="Arial"/>
      <w:b/>
      <w:bCs/>
    </w:rPr>
  </w:style>
  <w:style w:type="paragraph" w:styleId="MacroText">
    <w:name w:val="macro"/>
    <w:link w:val="MacroTextChar"/>
    <w:uiPriority w:val="99"/>
    <w:semiHidden/>
    <w:locked/>
    <w:rsid w:val="00AD275A"/>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color w:val="000000"/>
      <w:sz w:val="20"/>
      <w:szCs w:val="20"/>
      <w:lang w:eastAsia="en-US"/>
    </w:rPr>
  </w:style>
  <w:style w:type="character" w:customStyle="1" w:styleId="MacroTextChar">
    <w:name w:val="Macro Text Char"/>
    <w:basedOn w:val="DefaultParagraphFont"/>
    <w:link w:val="MacroText"/>
    <w:uiPriority w:val="99"/>
    <w:semiHidden/>
    <w:rsid w:val="00DB55B9"/>
    <w:rPr>
      <w:rFonts w:ascii="Courier New" w:hAnsi="Courier New" w:cs="Courier New"/>
      <w:color w:val="000000"/>
      <w:sz w:val="20"/>
      <w:szCs w:val="20"/>
      <w:lang w:eastAsia="en-US"/>
    </w:rPr>
  </w:style>
  <w:style w:type="paragraph" w:styleId="TableofAuthorities">
    <w:name w:val="table of authorities"/>
    <w:basedOn w:val="Normal"/>
    <w:next w:val="Normal"/>
    <w:uiPriority w:val="99"/>
    <w:semiHidden/>
    <w:locked/>
    <w:rsid w:val="00AD275A"/>
    <w:pPr>
      <w:ind w:left="220" w:hanging="220"/>
    </w:pPr>
  </w:style>
  <w:style w:type="paragraph" w:styleId="TableofFigures">
    <w:name w:val="table of figures"/>
    <w:basedOn w:val="BodyText"/>
    <w:next w:val="BodyText"/>
    <w:uiPriority w:val="99"/>
    <w:locked/>
    <w:rsid w:val="00DC2413"/>
    <w:pPr>
      <w:tabs>
        <w:tab w:val="right" w:leader="dot" w:pos="9639"/>
      </w:tabs>
      <w:spacing w:before="0"/>
      <w:ind w:right="284"/>
    </w:pPr>
  </w:style>
  <w:style w:type="paragraph" w:styleId="TOAHeading">
    <w:name w:val="toa heading"/>
    <w:basedOn w:val="Normal"/>
    <w:next w:val="Normal"/>
    <w:uiPriority w:val="99"/>
    <w:semiHidden/>
    <w:locked/>
    <w:rsid w:val="00AD275A"/>
    <w:pPr>
      <w:spacing w:before="120"/>
    </w:pPr>
    <w:rPr>
      <w:rFonts w:ascii="Arial" w:hAnsi="Arial" w:cs="Arial"/>
      <w:b/>
      <w:bCs/>
      <w:sz w:val="24"/>
      <w:szCs w:val="24"/>
    </w:rPr>
  </w:style>
  <w:style w:type="paragraph" w:styleId="TOC5">
    <w:name w:val="toc 5"/>
    <w:basedOn w:val="Normal"/>
    <w:next w:val="Normal"/>
    <w:autoRedefine/>
    <w:uiPriority w:val="99"/>
    <w:semiHidden/>
    <w:rsid w:val="00AD275A"/>
    <w:pPr>
      <w:ind w:left="880"/>
    </w:pPr>
  </w:style>
  <w:style w:type="paragraph" w:styleId="TOC6">
    <w:name w:val="toc 6"/>
    <w:basedOn w:val="Normal"/>
    <w:next w:val="Normal"/>
    <w:autoRedefine/>
    <w:uiPriority w:val="99"/>
    <w:semiHidden/>
    <w:rsid w:val="00AD275A"/>
    <w:pPr>
      <w:ind w:left="1100"/>
    </w:pPr>
  </w:style>
  <w:style w:type="paragraph" w:styleId="TOC7">
    <w:name w:val="toc 7"/>
    <w:basedOn w:val="Normal"/>
    <w:next w:val="Normal"/>
    <w:autoRedefine/>
    <w:uiPriority w:val="99"/>
    <w:semiHidden/>
    <w:rsid w:val="00AD275A"/>
    <w:pPr>
      <w:ind w:left="1320"/>
    </w:pPr>
  </w:style>
  <w:style w:type="paragraph" w:styleId="TOC8">
    <w:name w:val="toc 8"/>
    <w:basedOn w:val="Normal"/>
    <w:next w:val="Normal"/>
    <w:autoRedefine/>
    <w:uiPriority w:val="99"/>
    <w:semiHidden/>
    <w:rsid w:val="00AD275A"/>
    <w:pPr>
      <w:ind w:left="1540"/>
    </w:pPr>
  </w:style>
  <w:style w:type="numbering" w:customStyle="1" w:styleId="TableBullets">
    <w:name w:val="TableBullets"/>
    <w:uiPriority w:val="99"/>
    <w:rsid w:val="008861FC"/>
    <w:pPr>
      <w:numPr>
        <w:numId w:val="8"/>
      </w:numPr>
    </w:pPr>
  </w:style>
  <w:style w:type="numbering" w:customStyle="1" w:styleId="Sources">
    <w:name w:val="Sources"/>
    <w:rsid w:val="008861FC"/>
    <w:pPr>
      <w:numPr>
        <w:numId w:val="6"/>
      </w:numPr>
    </w:pPr>
  </w:style>
  <w:style w:type="numbering" w:styleId="1ai">
    <w:name w:val="Outline List 1"/>
    <w:basedOn w:val="NoList"/>
    <w:uiPriority w:val="99"/>
    <w:semiHidden/>
    <w:unhideWhenUsed/>
    <w:locked/>
    <w:rsid w:val="008861FC"/>
    <w:pPr>
      <w:numPr>
        <w:numId w:val="11"/>
      </w:numPr>
    </w:pPr>
  </w:style>
  <w:style w:type="numbering" w:styleId="111111">
    <w:name w:val="Outline List 2"/>
    <w:basedOn w:val="NoList"/>
    <w:uiPriority w:val="99"/>
    <w:semiHidden/>
    <w:unhideWhenUsed/>
    <w:locked/>
    <w:rsid w:val="008861FC"/>
    <w:pPr>
      <w:numPr>
        <w:numId w:val="10"/>
      </w:numPr>
    </w:pPr>
  </w:style>
  <w:style w:type="numbering" w:customStyle="1" w:styleId="Bullets">
    <w:name w:val="Bullets"/>
    <w:rsid w:val="008861FC"/>
    <w:pPr>
      <w:numPr>
        <w:numId w:val="5"/>
      </w:numPr>
    </w:pPr>
  </w:style>
  <w:style w:type="numbering" w:customStyle="1" w:styleId="Numbers">
    <w:name w:val="Numbers"/>
    <w:rsid w:val="008861FC"/>
    <w:pPr>
      <w:numPr>
        <w:numId w:val="9"/>
      </w:numPr>
    </w:pPr>
  </w:style>
  <w:style w:type="numbering" w:styleId="ArticleSection">
    <w:name w:val="Outline List 3"/>
    <w:basedOn w:val="NoList"/>
    <w:uiPriority w:val="99"/>
    <w:semiHidden/>
    <w:unhideWhenUsed/>
    <w:locked/>
    <w:rsid w:val="008861FC"/>
    <w:pPr>
      <w:numPr>
        <w:numId w:val="12"/>
      </w:numPr>
    </w:pPr>
  </w:style>
  <w:style w:type="paragraph" w:customStyle="1" w:styleId="AppendixHeading1base">
    <w:name w:val="Appendix Heading 1 base"/>
    <w:uiPriority w:val="20"/>
    <w:semiHidden/>
    <w:qFormat/>
    <w:rsid w:val="005C1B4B"/>
    <w:pPr>
      <w:keepNext/>
      <w:pageBreakBefore/>
      <w:numPr>
        <w:numId w:val="15"/>
      </w:numPr>
      <w:tabs>
        <w:tab w:val="left" w:pos="2268"/>
      </w:tabs>
    </w:pPr>
    <w:rPr>
      <w:rFonts w:eastAsiaTheme="majorEastAsia" w:cstheme="majorBidi"/>
      <w:b/>
      <w:bCs/>
      <w:color w:val="30B787" w:themeColor="accent1"/>
      <w:sz w:val="44"/>
      <w:szCs w:val="28"/>
    </w:rPr>
  </w:style>
  <w:style w:type="paragraph" w:customStyle="1" w:styleId="AppendixHeading2">
    <w:name w:val="Appendix Heading 2"/>
    <w:basedOn w:val="Heading2"/>
    <w:next w:val="BodyText"/>
    <w:uiPriority w:val="11"/>
    <w:qFormat/>
    <w:rsid w:val="00C80108"/>
    <w:pPr>
      <w:numPr>
        <w:numId w:val="15"/>
      </w:numPr>
      <w:ind w:left="1134" w:hanging="1134"/>
    </w:pPr>
  </w:style>
  <w:style w:type="paragraph" w:customStyle="1" w:styleId="AppendixHeading3">
    <w:name w:val="Appendix Heading 3"/>
    <w:basedOn w:val="Heading3"/>
    <w:next w:val="BodyText"/>
    <w:uiPriority w:val="11"/>
    <w:qFormat/>
    <w:rsid w:val="00C80108"/>
    <w:pPr>
      <w:numPr>
        <w:numId w:val="15"/>
      </w:numPr>
      <w:ind w:left="1134" w:hanging="1134"/>
    </w:pPr>
  </w:style>
  <w:style w:type="paragraph" w:customStyle="1" w:styleId="AppendixHeading4">
    <w:name w:val="Appendix Heading 4"/>
    <w:basedOn w:val="Heading4"/>
    <w:next w:val="BodyText"/>
    <w:uiPriority w:val="11"/>
    <w:qFormat/>
    <w:rsid w:val="00880650"/>
  </w:style>
  <w:style w:type="paragraph" w:customStyle="1" w:styleId="Equation">
    <w:name w:val="Equation"/>
    <w:basedOn w:val="BodyText"/>
    <w:next w:val="BodyText"/>
    <w:uiPriority w:val="7"/>
    <w:qFormat/>
    <w:rsid w:val="009E354F"/>
    <w:pPr>
      <w:tabs>
        <w:tab w:val="right" w:pos="9639"/>
      </w:tabs>
      <w:spacing w:before="240" w:after="240"/>
      <w:ind w:left="567"/>
    </w:pPr>
    <w:rPr>
      <w:rFonts w:asciiTheme="minorHAnsi" w:eastAsia="Times New Roman" w:hAnsiTheme="minorHAnsi"/>
      <w:color w:val="auto"/>
      <w:szCs w:val="24"/>
      <w:lang w:eastAsia="en-US"/>
    </w:rPr>
  </w:style>
  <w:style w:type="paragraph" w:customStyle="1" w:styleId="Reference">
    <w:name w:val="Reference"/>
    <w:basedOn w:val="BodyText"/>
    <w:next w:val="BodyText"/>
    <w:uiPriority w:val="4"/>
    <w:qFormat/>
    <w:rsid w:val="00DC2413"/>
    <w:pPr>
      <w:ind w:left="567" w:hanging="567"/>
    </w:pPr>
  </w:style>
  <w:style w:type="paragraph" w:styleId="ListNumber2">
    <w:name w:val="List Number 2"/>
    <w:basedOn w:val="ListNumber"/>
    <w:uiPriority w:val="2"/>
    <w:qFormat/>
    <w:locked/>
    <w:rsid w:val="00D349D1"/>
    <w:pPr>
      <w:numPr>
        <w:numId w:val="13"/>
      </w:numPr>
      <w:tabs>
        <w:tab w:val="left" w:pos="794"/>
      </w:tabs>
      <w:spacing w:before="60" w:after="60"/>
      <w:ind w:left="794" w:hanging="397"/>
    </w:pPr>
  </w:style>
  <w:style w:type="character" w:customStyle="1" w:styleId="Italics">
    <w:name w:val="Italics"/>
    <w:basedOn w:val="DefaultParagraphFont"/>
    <w:uiPriority w:val="3"/>
    <w:qFormat/>
    <w:rsid w:val="0005371F"/>
    <w:rPr>
      <w:i/>
    </w:rPr>
  </w:style>
  <w:style w:type="table" w:customStyle="1" w:styleId="LightShading1">
    <w:name w:val="Light Shading1"/>
    <w:basedOn w:val="TableNormal"/>
    <w:uiPriority w:val="60"/>
    <w:rsid w:val="009B5F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CSIRO">
    <w:name w:val="Table_CSIRO"/>
    <w:basedOn w:val="TableNormal"/>
    <w:uiPriority w:val="99"/>
    <w:qFormat/>
    <w:rsid w:val="004D3DB4"/>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qFormat/>
    <w:rsid w:val="00B26878"/>
    <w:pPr>
      <w:spacing w:before="0"/>
    </w:pPr>
  </w:style>
  <w:style w:type="character" w:customStyle="1" w:styleId="Bold">
    <w:name w:val="Bold"/>
    <w:basedOn w:val="DefaultParagraphFont"/>
    <w:uiPriority w:val="3"/>
    <w:qFormat/>
    <w:rsid w:val="00856E94"/>
    <w:rPr>
      <w:b/>
    </w:rPr>
  </w:style>
  <w:style w:type="paragraph" w:styleId="ListParagraph">
    <w:name w:val="List Paragraph"/>
    <w:basedOn w:val="Normal"/>
    <w:uiPriority w:val="34"/>
    <w:qFormat/>
    <w:rsid w:val="009C5CA3"/>
    <w:pPr>
      <w:spacing w:before="180" w:line="264" w:lineRule="auto"/>
      <w:ind w:left="720"/>
      <w:contextualSpacing/>
    </w:pPr>
    <w:rPr>
      <w:sz w:val="24"/>
      <w:szCs w:val="24"/>
    </w:rPr>
  </w:style>
  <w:style w:type="character" w:styleId="IntenseEmphasis">
    <w:name w:val="Intense Emphasis"/>
    <w:basedOn w:val="DefaultParagraphFont"/>
    <w:uiPriority w:val="21"/>
    <w:semiHidden/>
    <w:qFormat/>
    <w:rsid w:val="00A65678"/>
    <w:rPr>
      <w:b/>
      <w:bCs/>
      <w:i/>
      <w:iCs/>
      <w:color w:val="007A53" w:themeColor="accent2"/>
    </w:rPr>
  </w:style>
  <w:style w:type="character" w:styleId="SubtleEmphasis">
    <w:name w:val="Subtle Emphasis"/>
    <w:basedOn w:val="DefaultParagraphFont"/>
    <w:uiPriority w:val="19"/>
    <w:semiHidden/>
    <w:qFormat/>
    <w:rsid w:val="00A65678"/>
    <w:rPr>
      <w:i/>
      <w:iCs/>
      <w:color w:val="595959" w:themeColor="text1" w:themeTint="A6"/>
    </w:rPr>
  </w:style>
  <w:style w:type="paragraph" w:styleId="IntenseQuote">
    <w:name w:val="Intense Quote"/>
    <w:basedOn w:val="Normal"/>
    <w:next w:val="Normal"/>
    <w:link w:val="IntenseQuoteChar"/>
    <w:uiPriority w:val="30"/>
    <w:semiHidden/>
    <w:qFormat/>
    <w:rsid w:val="00A65678"/>
    <w:pPr>
      <w:pBdr>
        <w:bottom w:val="single" w:sz="4" w:space="4" w:color="007A53" w:themeColor="accent2"/>
      </w:pBdr>
      <w:spacing w:before="200" w:after="280"/>
      <w:ind w:left="936" w:right="936"/>
    </w:pPr>
    <w:rPr>
      <w:b/>
      <w:bCs/>
      <w:i/>
      <w:iCs/>
      <w:color w:val="007A53" w:themeColor="accent2"/>
    </w:rPr>
  </w:style>
  <w:style w:type="character" w:customStyle="1" w:styleId="IntenseQuoteChar">
    <w:name w:val="Intense Quote Char"/>
    <w:basedOn w:val="DefaultParagraphFont"/>
    <w:link w:val="IntenseQuote"/>
    <w:uiPriority w:val="30"/>
    <w:semiHidden/>
    <w:rsid w:val="00A65678"/>
    <w:rPr>
      <w:rFonts w:eastAsia="Calibri"/>
      <w:b/>
      <w:bCs/>
      <w:i/>
      <w:iCs/>
      <w:color w:val="007A53" w:themeColor="accent2"/>
    </w:rPr>
  </w:style>
  <w:style w:type="paragraph" w:customStyle="1" w:styleId="CoverTitleWhite">
    <w:name w:val="CoverTitle White"/>
    <w:basedOn w:val="CoverTitle"/>
    <w:next w:val="BodyText"/>
    <w:uiPriority w:val="12"/>
    <w:qFormat/>
    <w:rsid w:val="00731ED4"/>
    <w:rPr>
      <w:color w:val="FFFFFF" w:themeColor="background2"/>
    </w:rPr>
  </w:style>
  <w:style w:type="paragraph" w:customStyle="1" w:styleId="CoverSubtitleWhite">
    <w:name w:val="CoverSubtitle White"/>
    <w:basedOn w:val="CoverSubtitle"/>
    <w:next w:val="BodyText"/>
    <w:uiPriority w:val="12"/>
    <w:qFormat/>
    <w:rsid w:val="00731ED4"/>
    <w:rPr>
      <w:color w:val="FFFFFF" w:themeColor="background2"/>
    </w:rPr>
  </w:style>
  <w:style w:type="paragraph" w:customStyle="1" w:styleId="BodyTextWhite0">
    <w:name w:val="Body Text White"/>
    <w:basedOn w:val="BodyText"/>
    <w:next w:val="BodyText"/>
    <w:uiPriority w:val="12"/>
    <w:qFormat/>
    <w:rsid w:val="00731ED4"/>
    <w:rPr>
      <w:color w:val="FFFFFF" w:themeColor="background2"/>
    </w:rPr>
  </w:style>
  <w:style w:type="paragraph" w:customStyle="1" w:styleId="BackCoverContactHeadingWhite">
    <w:name w:val="BackCover ContactHeading White"/>
    <w:basedOn w:val="BackCoverContactHeading"/>
    <w:next w:val="BackCoverContactDetailsWhite"/>
    <w:uiPriority w:val="16"/>
    <w:qFormat/>
    <w:rsid w:val="00731ED4"/>
    <w:rPr>
      <w:color w:val="FFFFFF" w:themeColor="background2"/>
    </w:rPr>
  </w:style>
  <w:style w:type="paragraph" w:customStyle="1" w:styleId="BackCoverContactDetailsWhite">
    <w:name w:val="BackCover ContactDetails White"/>
    <w:basedOn w:val="BackCoverContactDetails"/>
    <w:uiPriority w:val="16"/>
    <w:qFormat/>
    <w:rsid w:val="00731ED4"/>
    <w:rPr>
      <w:color w:val="FFFFFF" w:themeColor="background2"/>
      <w:szCs w:val="20"/>
    </w:rPr>
  </w:style>
  <w:style w:type="paragraph" w:customStyle="1" w:styleId="BackCoverContactBoldWhite">
    <w:name w:val="BackCover ContactBold White"/>
    <w:basedOn w:val="BackCoverContactDetails"/>
    <w:next w:val="BackCoverContactDetailsWhite"/>
    <w:uiPriority w:val="16"/>
    <w:qFormat/>
    <w:rsid w:val="00731ED4"/>
    <w:rPr>
      <w:color w:val="FFFFFF" w:themeColor="background2"/>
    </w:rPr>
  </w:style>
  <w:style w:type="paragraph" w:customStyle="1" w:styleId="Boxedheading">
    <w:name w:val="Boxed heading"/>
    <w:uiPriority w:val="19"/>
    <w:qFormat/>
    <w:rsid w:val="00D51978"/>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30B787" w:themeFill="accent1"/>
      <w:spacing w:before="360" w:after="240"/>
      <w:ind w:left="227" w:right="227"/>
    </w:pPr>
    <w:rPr>
      <w:rFonts w:eastAsia="Calibri"/>
      <w:b/>
      <w:color w:val="000000"/>
      <w:sz w:val="28"/>
      <w:szCs w:val="28"/>
    </w:rPr>
  </w:style>
  <w:style w:type="paragraph" w:customStyle="1" w:styleId="Boxedtext">
    <w:name w:val="Boxed text"/>
    <w:uiPriority w:val="19"/>
    <w:qFormat/>
    <w:rsid w:val="00D51978"/>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30B787" w:themeFill="accent1"/>
      <w:spacing w:before="180" w:after="180"/>
      <w:ind w:left="227" w:right="227"/>
    </w:pPr>
    <w:rPr>
      <w:rFonts w:eastAsia="Calibri"/>
      <w:color w:val="000000"/>
      <w:sz w:val="24"/>
      <w:szCs w:val="24"/>
    </w:rPr>
  </w:style>
  <w:style w:type="paragraph" w:customStyle="1" w:styleId="Boxedheadingmidday">
    <w:name w:val="Boxed heading midday"/>
    <w:basedOn w:val="Normal"/>
    <w:uiPriority w:val="20"/>
    <w:qFormat/>
    <w:rsid w:val="00FF7390"/>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00A9CE"/>
      <w:spacing w:before="360" w:after="240"/>
      <w:ind w:left="227" w:right="227"/>
    </w:pPr>
    <w:rPr>
      <w:b/>
      <w:sz w:val="28"/>
      <w:szCs w:val="28"/>
    </w:rPr>
  </w:style>
  <w:style w:type="paragraph" w:customStyle="1" w:styleId="Boxedtextmidday">
    <w:name w:val="Boxed text midday"/>
    <w:basedOn w:val="Normal"/>
    <w:uiPriority w:val="20"/>
    <w:qFormat/>
    <w:rsid w:val="00FF7390"/>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00A9CE"/>
      <w:spacing w:before="180" w:after="180"/>
      <w:ind w:left="227" w:right="227"/>
    </w:pPr>
    <w:rPr>
      <w:sz w:val="24"/>
      <w:szCs w:val="24"/>
    </w:rPr>
  </w:style>
  <w:style w:type="character" w:styleId="PlaceholderText">
    <w:name w:val="Placeholder Text"/>
    <w:basedOn w:val="DefaultParagraphFont"/>
    <w:uiPriority w:val="99"/>
    <w:semiHidden/>
    <w:rsid w:val="003D31DB"/>
    <w:rPr>
      <w:color w:val="808080"/>
    </w:rPr>
  </w:style>
  <w:style w:type="paragraph" w:styleId="NoSpacing">
    <w:name w:val="No Spacing"/>
    <w:link w:val="NoSpacingChar"/>
    <w:uiPriority w:val="1"/>
    <w:qFormat/>
    <w:rsid w:val="00E424C1"/>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E424C1"/>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066476">
      <w:bodyDiv w:val="1"/>
      <w:marLeft w:val="0"/>
      <w:marRight w:val="0"/>
      <w:marTop w:val="0"/>
      <w:marBottom w:val="0"/>
      <w:divBdr>
        <w:top w:val="none" w:sz="0" w:space="0" w:color="auto"/>
        <w:left w:val="none" w:sz="0" w:space="0" w:color="auto"/>
        <w:bottom w:val="none" w:sz="0" w:space="0" w:color="auto"/>
        <w:right w:val="none" w:sz="0" w:space="0" w:color="auto"/>
      </w:divBdr>
    </w:div>
    <w:div w:id="296838338">
      <w:bodyDiv w:val="1"/>
      <w:marLeft w:val="0"/>
      <w:marRight w:val="0"/>
      <w:marTop w:val="0"/>
      <w:marBottom w:val="0"/>
      <w:divBdr>
        <w:top w:val="none" w:sz="0" w:space="0" w:color="auto"/>
        <w:left w:val="none" w:sz="0" w:space="0" w:color="auto"/>
        <w:bottom w:val="none" w:sz="0" w:space="0" w:color="auto"/>
        <w:right w:val="none" w:sz="0" w:space="0" w:color="auto"/>
      </w:divBdr>
    </w:div>
    <w:div w:id="308749672">
      <w:bodyDiv w:val="1"/>
      <w:marLeft w:val="0"/>
      <w:marRight w:val="0"/>
      <w:marTop w:val="0"/>
      <w:marBottom w:val="0"/>
      <w:divBdr>
        <w:top w:val="none" w:sz="0" w:space="0" w:color="auto"/>
        <w:left w:val="none" w:sz="0" w:space="0" w:color="auto"/>
        <w:bottom w:val="none" w:sz="0" w:space="0" w:color="auto"/>
        <w:right w:val="none" w:sz="0" w:space="0" w:color="auto"/>
      </w:divBdr>
    </w:div>
    <w:div w:id="404693315">
      <w:bodyDiv w:val="1"/>
      <w:marLeft w:val="0"/>
      <w:marRight w:val="0"/>
      <w:marTop w:val="0"/>
      <w:marBottom w:val="0"/>
      <w:divBdr>
        <w:top w:val="none" w:sz="0" w:space="0" w:color="auto"/>
        <w:left w:val="none" w:sz="0" w:space="0" w:color="auto"/>
        <w:bottom w:val="none" w:sz="0" w:space="0" w:color="auto"/>
        <w:right w:val="none" w:sz="0" w:space="0" w:color="auto"/>
      </w:divBdr>
    </w:div>
    <w:div w:id="451871785">
      <w:bodyDiv w:val="1"/>
      <w:marLeft w:val="0"/>
      <w:marRight w:val="0"/>
      <w:marTop w:val="0"/>
      <w:marBottom w:val="0"/>
      <w:divBdr>
        <w:top w:val="none" w:sz="0" w:space="0" w:color="auto"/>
        <w:left w:val="none" w:sz="0" w:space="0" w:color="auto"/>
        <w:bottom w:val="none" w:sz="0" w:space="0" w:color="auto"/>
        <w:right w:val="none" w:sz="0" w:space="0" w:color="auto"/>
      </w:divBdr>
    </w:div>
    <w:div w:id="470904745">
      <w:bodyDiv w:val="1"/>
      <w:marLeft w:val="0"/>
      <w:marRight w:val="0"/>
      <w:marTop w:val="0"/>
      <w:marBottom w:val="0"/>
      <w:divBdr>
        <w:top w:val="none" w:sz="0" w:space="0" w:color="auto"/>
        <w:left w:val="none" w:sz="0" w:space="0" w:color="auto"/>
        <w:bottom w:val="none" w:sz="0" w:space="0" w:color="auto"/>
        <w:right w:val="none" w:sz="0" w:space="0" w:color="auto"/>
      </w:divBdr>
    </w:div>
    <w:div w:id="482234750">
      <w:bodyDiv w:val="1"/>
      <w:marLeft w:val="0"/>
      <w:marRight w:val="0"/>
      <w:marTop w:val="0"/>
      <w:marBottom w:val="0"/>
      <w:divBdr>
        <w:top w:val="none" w:sz="0" w:space="0" w:color="auto"/>
        <w:left w:val="none" w:sz="0" w:space="0" w:color="auto"/>
        <w:bottom w:val="none" w:sz="0" w:space="0" w:color="auto"/>
        <w:right w:val="none" w:sz="0" w:space="0" w:color="auto"/>
      </w:divBdr>
    </w:div>
    <w:div w:id="653945891">
      <w:bodyDiv w:val="1"/>
      <w:marLeft w:val="0"/>
      <w:marRight w:val="0"/>
      <w:marTop w:val="0"/>
      <w:marBottom w:val="0"/>
      <w:divBdr>
        <w:top w:val="none" w:sz="0" w:space="0" w:color="auto"/>
        <w:left w:val="none" w:sz="0" w:space="0" w:color="auto"/>
        <w:bottom w:val="none" w:sz="0" w:space="0" w:color="auto"/>
        <w:right w:val="none" w:sz="0" w:space="0" w:color="auto"/>
      </w:divBdr>
    </w:div>
    <w:div w:id="835002939">
      <w:bodyDiv w:val="1"/>
      <w:marLeft w:val="0"/>
      <w:marRight w:val="0"/>
      <w:marTop w:val="0"/>
      <w:marBottom w:val="0"/>
      <w:divBdr>
        <w:top w:val="none" w:sz="0" w:space="0" w:color="auto"/>
        <w:left w:val="none" w:sz="0" w:space="0" w:color="auto"/>
        <w:bottom w:val="none" w:sz="0" w:space="0" w:color="auto"/>
        <w:right w:val="none" w:sz="0" w:space="0" w:color="auto"/>
      </w:divBdr>
    </w:div>
    <w:div w:id="862523734">
      <w:bodyDiv w:val="1"/>
      <w:marLeft w:val="0"/>
      <w:marRight w:val="0"/>
      <w:marTop w:val="0"/>
      <w:marBottom w:val="0"/>
      <w:divBdr>
        <w:top w:val="none" w:sz="0" w:space="0" w:color="auto"/>
        <w:left w:val="none" w:sz="0" w:space="0" w:color="auto"/>
        <w:bottom w:val="none" w:sz="0" w:space="0" w:color="auto"/>
        <w:right w:val="none" w:sz="0" w:space="0" w:color="auto"/>
      </w:divBdr>
    </w:div>
    <w:div w:id="1131823518">
      <w:bodyDiv w:val="1"/>
      <w:marLeft w:val="0"/>
      <w:marRight w:val="0"/>
      <w:marTop w:val="0"/>
      <w:marBottom w:val="0"/>
      <w:divBdr>
        <w:top w:val="none" w:sz="0" w:space="0" w:color="auto"/>
        <w:left w:val="none" w:sz="0" w:space="0" w:color="auto"/>
        <w:bottom w:val="none" w:sz="0" w:space="0" w:color="auto"/>
        <w:right w:val="none" w:sz="0" w:space="0" w:color="auto"/>
      </w:divBdr>
    </w:div>
    <w:div w:id="1290820126">
      <w:bodyDiv w:val="1"/>
      <w:marLeft w:val="0"/>
      <w:marRight w:val="0"/>
      <w:marTop w:val="0"/>
      <w:marBottom w:val="0"/>
      <w:divBdr>
        <w:top w:val="none" w:sz="0" w:space="0" w:color="auto"/>
        <w:left w:val="none" w:sz="0" w:space="0" w:color="auto"/>
        <w:bottom w:val="none" w:sz="0" w:space="0" w:color="auto"/>
        <w:right w:val="none" w:sz="0" w:space="0" w:color="auto"/>
      </w:divBdr>
    </w:div>
    <w:div w:id="1480532522">
      <w:bodyDiv w:val="1"/>
      <w:marLeft w:val="0"/>
      <w:marRight w:val="0"/>
      <w:marTop w:val="0"/>
      <w:marBottom w:val="0"/>
      <w:divBdr>
        <w:top w:val="none" w:sz="0" w:space="0" w:color="auto"/>
        <w:left w:val="none" w:sz="0" w:space="0" w:color="auto"/>
        <w:bottom w:val="none" w:sz="0" w:space="0" w:color="auto"/>
        <w:right w:val="none" w:sz="0" w:space="0" w:color="auto"/>
      </w:divBdr>
    </w:div>
    <w:div w:id="1654140490">
      <w:bodyDiv w:val="1"/>
      <w:marLeft w:val="0"/>
      <w:marRight w:val="0"/>
      <w:marTop w:val="0"/>
      <w:marBottom w:val="0"/>
      <w:divBdr>
        <w:top w:val="none" w:sz="0" w:space="0" w:color="auto"/>
        <w:left w:val="none" w:sz="0" w:space="0" w:color="auto"/>
        <w:bottom w:val="none" w:sz="0" w:space="0" w:color="auto"/>
        <w:right w:val="none" w:sz="0" w:space="0" w:color="auto"/>
      </w:divBdr>
    </w:div>
    <w:div w:id="1985347845">
      <w:bodyDiv w:val="1"/>
      <w:marLeft w:val="0"/>
      <w:marRight w:val="0"/>
      <w:marTop w:val="0"/>
      <w:marBottom w:val="0"/>
      <w:divBdr>
        <w:top w:val="none" w:sz="0" w:space="0" w:color="auto"/>
        <w:left w:val="none" w:sz="0" w:space="0" w:color="auto"/>
        <w:bottom w:val="none" w:sz="0" w:space="0" w:color="auto"/>
        <w:right w:val="none" w:sz="0" w:space="0" w:color="auto"/>
      </w:divBdr>
    </w:div>
    <w:div w:id="2042632434">
      <w:bodyDiv w:val="1"/>
      <w:marLeft w:val="0"/>
      <w:marRight w:val="0"/>
      <w:marTop w:val="0"/>
      <w:marBottom w:val="0"/>
      <w:divBdr>
        <w:top w:val="none" w:sz="0" w:space="0" w:color="auto"/>
        <w:left w:val="none" w:sz="0" w:space="0" w:color="auto"/>
        <w:bottom w:val="none" w:sz="0" w:space="0" w:color="auto"/>
        <w:right w:val="none" w:sz="0" w:space="0" w:color="auto"/>
      </w:divBdr>
    </w:div>
    <w:div w:id="210541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7.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docs.microsoft.com/en-au/windows/mixed-reality/"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6.jpeg"/><Relationship Id="rId33" Type="http://schemas.openxmlformats.org/officeDocument/2006/relationships/hyperlink" Target="https://commons.wikimedia.org/w/index.php?curid=17686740"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www.researchgate.net/publication/241258216_Why_Use_Hyperspectral_Imagery" TargetMode="External"/><Relationship Id="rId37" Type="http://schemas.openxmlformats.org/officeDocument/2006/relationships/hyperlink" Target="https://www.usability.gov/what-and-why/user-centered-design.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sciencedirect.com/science/article/pii/S0169136815300974?via%3Dihub"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docs.microsoft.com/en-au/windows/mixed-reality/academy" TargetMode="External"/><Relationship Id="rId35" Type="http://schemas.openxmlformats.org/officeDocument/2006/relationships/hyperlink" Target="https://www.youtube.com/watch?v=CmU5-v-v1Qo&amp;t=344s"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155\Documents\HypAR_Report.dotx" TargetMode="External"/></Relationships>
</file>

<file path=word/theme/theme1.xml><?xml version="1.0" encoding="utf-8"?>
<a:theme xmlns:a="http://schemas.openxmlformats.org/drawingml/2006/main" name="Office Theme">
  <a:themeElements>
    <a:clrScheme name="CSIRO Data61">
      <a:dk1>
        <a:sysClr val="windowText" lastClr="000000"/>
      </a:dk1>
      <a:lt1>
        <a:srgbClr val="FFFFFF"/>
      </a:lt1>
      <a:dk2>
        <a:srgbClr val="000000"/>
      </a:dk2>
      <a:lt2>
        <a:srgbClr val="FFFFFF"/>
      </a:lt2>
      <a:accent1>
        <a:srgbClr val="30B787"/>
      </a:accent1>
      <a:accent2>
        <a:srgbClr val="007A53"/>
      </a:accent2>
      <a:accent3>
        <a:srgbClr val="00A9CE"/>
      </a:accent3>
      <a:accent4>
        <a:srgbClr val="6D2077"/>
      </a:accent4>
      <a:accent5>
        <a:srgbClr val="004B87"/>
      </a:accent5>
      <a:accent6>
        <a:srgbClr val="78BE20"/>
      </a:accent6>
      <a:hlink>
        <a:srgbClr val="2DCCD3"/>
      </a:hlink>
      <a:folHlink>
        <a:srgbClr val="00313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80CE9-F29B-4E41-8EF8-B2158E516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HypAR_Report.dotx</Template>
  <TotalTime>10</TotalTime>
  <Pages>19</Pages>
  <Words>3692</Words>
  <Characters>21046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Data61 report template</vt:lpstr>
    </vt:vector>
  </TitlesOfParts>
  <Company>CSIRO</Company>
  <LinksUpToDate>false</LinksUpToDate>
  <CharactersWithSpaces>24689</CharactersWithSpaces>
  <SharedDoc>false</SharedDoc>
  <HLinks>
    <vt:vector size="84" baseType="variant">
      <vt:variant>
        <vt:i4>1835069</vt:i4>
      </vt:variant>
      <vt:variant>
        <vt:i4>86</vt:i4>
      </vt:variant>
      <vt:variant>
        <vt:i4>0</vt:i4>
      </vt:variant>
      <vt:variant>
        <vt:i4>5</vt:i4>
      </vt:variant>
      <vt:variant>
        <vt:lpwstr/>
      </vt:variant>
      <vt:variant>
        <vt:lpwstr>_Toc316486081</vt:lpwstr>
      </vt:variant>
      <vt:variant>
        <vt:i4>1179709</vt:i4>
      </vt:variant>
      <vt:variant>
        <vt:i4>77</vt:i4>
      </vt:variant>
      <vt:variant>
        <vt:i4>0</vt:i4>
      </vt:variant>
      <vt:variant>
        <vt:i4>5</vt:i4>
      </vt:variant>
      <vt:variant>
        <vt:lpwstr/>
      </vt:variant>
      <vt:variant>
        <vt:lpwstr>_Toc316486069</vt:lpwstr>
      </vt:variant>
      <vt:variant>
        <vt:i4>1507380</vt:i4>
      </vt:variant>
      <vt:variant>
        <vt:i4>68</vt:i4>
      </vt:variant>
      <vt:variant>
        <vt:i4>0</vt:i4>
      </vt:variant>
      <vt:variant>
        <vt:i4>5</vt:i4>
      </vt:variant>
      <vt:variant>
        <vt:lpwstr/>
      </vt:variant>
      <vt:variant>
        <vt:lpwstr>_Toc316485903</vt:lpwstr>
      </vt:variant>
      <vt:variant>
        <vt:i4>1507380</vt:i4>
      </vt:variant>
      <vt:variant>
        <vt:i4>62</vt:i4>
      </vt:variant>
      <vt:variant>
        <vt:i4>0</vt:i4>
      </vt:variant>
      <vt:variant>
        <vt:i4>5</vt:i4>
      </vt:variant>
      <vt:variant>
        <vt:lpwstr/>
      </vt:variant>
      <vt:variant>
        <vt:lpwstr>_Toc316485902</vt:lpwstr>
      </vt:variant>
      <vt:variant>
        <vt:i4>1507380</vt:i4>
      </vt:variant>
      <vt:variant>
        <vt:i4>56</vt:i4>
      </vt:variant>
      <vt:variant>
        <vt:i4>0</vt:i4>
      </vt:variant>
      <vt:variant>
        <vt:i4>5</vt:i4>
      </vt:variant>
      <vt:variant>
        <vt:lpwstr/>
      </vt:variant>
      <vt:variant>
        <vt:lpwstr>_Toc316485901</vt:lpwstr>
      </vt:variant>
      <vt:variant>
        <vt:i4>1507380</vt:i4>
      </vt:variant>
      <vt:variant>
        <vt:i4>50</vt:i4>
      </vt:variant>
      <vt:variant>
        <vt:i4>0</vt:i4>
      </vt:variant>
      <vt:variant>
        <vt:i4>5</vt:i4>
      </vt:variant>
      <vt:variant>
        <vt:lpwstr/>
      </vt:variant>
      <vt:variant>
        <vt:lpwstr>_Toc316485900</vt:lpwstr>
      </vt:variant>
      <vt:variant>
        <vt:i4>1966133</vt:i4>
      </vt:variant>
      <vt:variant>
        <vt:i4>44</vt:i4>
      </vt:variant>
      <vt:variant>
        <vt:i4>0</vt:i4>
      </vt:variant>
      <vt:variant>
        <vt:i4>5</vt:i4>
      </vt:variant>
      <vt:variant>
        <vt:lpwstr/>
      </vt:variant>
      <vt:variant>
        <vt:lpwstr>_Toc316485899</vt:lpwstr>
      </vt:variant>
      <vt:variant>
        <vt:i4>1966133</vt:i4>
      </vt:variant>
      <vt:variant>
        <vt:i4>38</vt:i4>
      </vt:variant>
      <vt:variant>
        <vt:i4>0</vt:i4>
      </vt:variant>
      <vt:variant>
        <vt:i4>5</vt:i4>
      </vt:variant>
      <vt:variant>
        <vt:lpwstr/>
      </vt:variant>
      <vt:variant>
        <vt:lpwstr>_Toc316485898</vt:lpwstr>
      </vt:variant>
      <vt:variant>
        <vt:i4>1966133</vt:i4>
      </vt:variant>
      <vt:variant>
        <vt:i4>32</vt:i4>
      </vt:variant>
      <vt:variant>
        <vt:i4>0</vt:i4>
      </vt:variant>
      <vt:variant>
        <vt:i4>5</vt:i4>
      </vt:variant>
      <vt:variant>
        <vt:lpwstr/>
      </vt:variant>
      <vt:variant>
        <vt:lpwstr>_Toc316485897</vt:lpwstr>
      </vt:variant>
      <vt:variant>
        <vt:i4>1966133</vt:i4>
      </vt:variant>
      <vt:variant>
        <vt:i4>26</vt:i4>
      </vt:variant>
      <vt:variant>
        <vt:i4>0</vt:i4>
      </vt:variant>
      <vt:variant>
        <vt:i4>5</vt:i4>
      </vt:variant>
      <vt:variant>
        <vt:lpwstr/>
      </vt:variant>
      <vt:variant>
        <vt:lpwstr>_Toc316485896</vt:lpwstr>
      </vt:variant>
      <vt:variant>
        <vt:i4>1966133</vt:i4>
      </vt:variant>
      <vt:variant>
        <vt:i4>20</vt:i4>
      </vt:variant>
      <vt:variant>
        <vt:i4>0</vt:i4>
      </vt:variant>
      <vt:variant>
        <vt:i4>5</vt:i4>
      </vt:variant>
      <vt:variant>
        <vt:lpwstr/>
      </vt:variant>
      <vt:variant>
        <vt:lpwstr>_Toc316485895</vt:lpwstr>
      </vt:variant>
      <vt:variant>
        <vt:i4>1966133</vt:i4>
      </vt:variant>
      <vt:variant>
        <vt:i4>14</vt:i4>
      </vt:variant>
      <vt:variant>
        <vt:i4>0</vt:i4>
      </vt:variant>
      <vt:variant>
        <vt:i4>5</vt:i4>
      </vt:variant>
      <vt:variant>
        <vt:lpwstr/>
      </vt:variant>
      <vt:variant>
        <vt:lpwstr>_Toc316485894</vt:lpwstr>
      </vt:variant>
      <vt:variant>
        <vt:i4>1966133</vt:i4>
      </vt:variant>
      <vt:variant>
        <vt:i4>8</vt:i4>
      </vt:variant>
      <vt:variant>
        <vt:i4>0</vt:i4>
      </vt:variant>
      <vt:variant>
        <vt:i4>5</vt:i4>
      </vt:variant>
      <vt:variant>
        <vt:lpwstr/>
      </vt:variant>
      <vt:variant>
        <vt:lpwstr>_Toc316485893</vt:lpwstr>
      </vt:variant>
      <vt:variant>
        <vt:i4>1966133</vt:i4>
      </vt:variant>
      <vt:variant>
        <vt:i4>2</vt:i4>
      </vt:variant>
      <vt:variant>
        <vt:i4>0</vt:i4>
      </vt:variant>
      <vt:variant>
        <vt:i4>5</vt:i4>
      </vt:variant>
      <vt:variant>
        <vt:lpwstr/>
      </vt:variant>
      <vt:variant>
        <vt:lpwstr>_Toc316485892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Data61 report template</dc:title>
  <dc:creator>Rogers, Casey (Data61, Kensington WA)</dc:creator>
  <cp:lastModifiedBy>Rogers, Casey (Data61, Kensington WA)</cp:lastModifiedBy>
  <cp:revision>4</cp:revision>
  <cp:lastPrinted>2012-02-13T06:58:00Z</cp:lastPrinted>
  <dcterms:created xsi:type="dcterms:W3CDTF">2019-02-15T00:58:00Z</dcterms:created>
  <dcterms:modified xsi:type="dcterms:W3CDTF">2019-02-15T02:21:00Z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verTitle">
    <vt:lpwstr>Report Title</vt:lpwstr>
  </property>
  <property fmtid="{D5CDD505-2E9C-101B-9397-08002B2CF9AE}" pid="3" name="CoverSubtitle">
    <vt:lpwstr>Cover Subtitle</vt:lpwstr>
  </property>
  <property fmtid="{D5CDD505-2E9C-101B-9397-08002B2CF9AE}" pid="4" name="ContentTypeId">
    <vt:lpwstr>0x010100529B7581109BE041A80104B7BC62AE32</vt:lpwstr>
  </property>
</Properties>
</file>